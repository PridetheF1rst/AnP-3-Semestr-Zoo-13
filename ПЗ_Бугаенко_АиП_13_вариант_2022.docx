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3B081" w14:textId="5CA5E096" w:rsidR="00760BC2" w:rsidRDefault="003C312F" w:rsidP="00374DA2">
      <w:pPr>
        <w:pStyle w:val="10"/>
        <w:spacing w:before="0"/>
        <w:ind w:left="0"/>
      </w:pPr>
      <w:bookmarkStart w:id="0" w:name="_Toc90902015"/>
      <w:bookmarkStart w:id="1" w:name="_Toc90909798"/>
      <w:bookmarkStart w:id="2" w:name="_Toc90912119"/>
      <w:bookmarkStart w:id="3" w:name="_Toc91462027"/>
      <w:r w:rsidRPr="007B303A">
        <w:t>АННОТАЦИЯ</w:t>
      </w:r>
      <w:bookmarkEnd w:id="0"/>
      <w:bookmarkEnd w:id="1"/>
      <w:bookmarkEnd w:id="2"/>
      <w:bookmarkEnd w:id="3"/>
    </w:p>
    <w:p w14:paraId="0EB5DA90" w14:textId="0CF4F275" w:rsidR="00760BC2" w:rsidRDefault="00760BC2" w:rsidP="00374DA2">
      <w:pPr>
        <w:spacing w:after="0"/>
      </w:pPr>
    </w:p>
    <w:p w14:paraId="2C063079" w14:textId="77777777" w:rsidR="00374DA2" w:rsidRPr="00760BC2" w:rsidRDefault="00374DA2" w:rsidP="00374DA2">
      <w:pPr>
        <w:spacing w:after="0"/>
      </w:pPr>
    </w:p>
    <w:p w14:paraId="2D312345" w14:textId="091F3E39" w:rsidR="00E939D9" w:rsidRDefault="00760BC2" w:rsidP="00374DA2">
      <w:pPr>
        <w:spacing w:after="0"/>
        <w:ind w:firstLine="709"/>
      </w:pPr>
      <w:r>
        <w:t>П</w:t>
      </w:r>
      <w:r w:rsidR="00A337DC">
        <w:t xml:space="preserve">ояснительная записка содержит описание программы для работы с табличными данными, а именно, записями о </w:t>
      </w:r>
      <w:r w:rsidR="00D02E08">
        <w:t>животных</w:t>
      </w:r>
      <w:r w:rsidR="00A337DC">
        <w:t>, разработанной в рамках курсового проектирования, целью которого закрепление и углубление знаний в области основ программирования.</w:t>
      </w:r>
    </w:p>
    <w:p w14:paraId="5122E090" w14:textId="77780C47" w:rsidR="009D4A9D" w:rsidRDefault="00501CB0" w:rsidP="00374DA2">
      <w:pPr>
        <w:pStyle w:val="10"/>
        <w:spacing w:before="0"/>
        <w:ind w:left="0"/>
      </w:pPr>
      <w:bookmarkStart w:id="4" w:name="_Toc90902016"/>
      <w:bookmarkStart w:id="5" w:name="_Toc90909799"/>
      <w:bookmarkStart w:id="6" w:name="_Toc90912120"/>
      <w:bookmarkStart w:id="7" w:name="_Toc91462028"/>
      <w:r>
        <w:lastRenderedPageBreak/>
        <w:t>СОДЕРЖАНИЕ</w:t>
      </w:r>
      <w:bookmarkEnd w:id="4"/>
      <w:bookmarkEnd w:id="5"/>
      <w:bookmarkEnd w:id="6"/>
      <w:bookmarkEnd w:id="7"/>
    </w:p>
    <w:p w14:paraId="5AA4C3D0" w14:textId="77777777" w:rsidR="00FF10B2" w:rsidRDefault="00FF10B2" w:rsidP="00374DA2">
      <w:pPr>
        <w:spacing w:after="0"/>
        <w:ind w:firstLine="0"/>
      </w:pPr>
    </w:p>
    <w:sdt>
      <w:sdtPr>
        <w:id w:val="2103293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CA413" w14:textId="7D2F0B28" w:rsidR="00CC5F4B" w:rsidRPr="00CC5F4B" w:rsidRDefault="001D0ECE" w:rsidP="00374DA2">
          <w:pPr>
            <w:pStyle w:val="12"/>
            <w:tabs>
              <w:tab w:val="right" w:leader="dot" w:pos="10195"/>
            </w:tabs>
            <w:spacing w:after="0"/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r w:rsidRPr="00CC5F4B">
            <w:rPr>
              <w:rFonts w:eastAsiaTheme="majorEastAsia" w:cs="Times New Roman"/>
              <w:b/>
              <w:bCs/>
              <w:color w:val="2F5496" w:themeColor="accent1" w:themeShade="BF"/>
              <w:szCs w:val="28"/>
              <w:lang w:eastAsia="ru-RU"/>
            </w:rPr>
            <w:fldChar w:fldCharType="begin"/>
          </w:r>
          <w:r w:rsidRPr="00CC5F4B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CC5F4B">
            <w:rPr>
              <w:rFonts w:eastAsiaTheme="majorEastAsia" w:cs="Times New Roman"/>
              <w:b/>
              <w:bCs/>
              <w:color w:val="2F5496" w:themeColor="accent1" w:themeShade="BF"/>
              <w:szCs w:val="28"/>
              <w:lang w:eastAsia="ru-RU"/>
            </w:rPr>
            <w:fldChar w:fldCharType="separate"/>
          </w:r>
          <w:hyperlink w:anchor="_Toc91462029" w:history="1"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ВВЕДЕНИЕ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_Toc91462029 \h </w:instrTex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315C5D">
              <w:rPr>
                <w:rFonts w:cs="Times New Roman"/>
                <w:b/>
                <w:bCs/>
                <w:noProof/>
                <w:webHidden/>
                <w:szCs w:val="28"/>
              </w:rPr>
              <w:t>4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C0F246C" w14:textId="02D05235" w:rsidR="00CC5F4B" w:rsidRPr="00CC5F4B" w:rsidRDefault="007134A1" w:rsidP="00374DA2">
          <w:pPr>
            <w:pStyle w:val="12"/>
            <w:tabs>
              <w:tab w:val="left" w:pos="440"/>
              <w:tab w:val="right" w:leader="dot" w:pos="10195"/>
            </w:tabs>
            <w:spacing w:after="0"/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91462030" w:history="1"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1</w:t>
            </w:r>
            <w:r w:rsidR="00CC5F4B" w:rsidRPr="00CC5F4B">
              <w:rPr>
                <w:rFonts w:eastAsiaTheme="minorEastAsia" w:cs="Times New Roman"/>
                <w:b/>
                <w:bCs/>
                <w:noProof/>
                <w:szCs w:val="28"/>
                <w:lang w:eastAsia="ru-RU"/>
              </w:rPr>
              <w:tab/>
            </w:r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НАЗНАЧЕНИЕ И ОБЛАСТЬ ПРИМЕНЕНИЯ ПРОГРАММЫ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_Toc91462030 \h </w:instrTex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315C5D">
              <w:rPr>
                <w:rFonts w:cs="Times New Roman"/>
                <w:b/>
                <w:bCs/>
                <w:noProof/>
                <w:webHidden/>
                <w:szCs w:val="28"/>
              </w:rPr>
              <w:t>6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BF533ED" w14:textId="311DD8FD" w:rsidR="00CC5F4B" w:rsidRPr="00CC5F4B" w:rsidRDefault="007134A1" w:rsidP="00374DA2">
          <w:pPr>
            <w:pStyle w:val="12"/>
            <w:tabs>
              <w:tab w:val="left" w:pos="440"/>
              <w:tab w:val="right" w:leader="dot" w:pos="10195"/>
            </w:tabs>
            <w:spacing w:after="0"/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91462031" w:history="1"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2</w:t>
            </w:r>
            <w:r w:rsidR="00CC5F4B" w:rsidRPr="00CC5F4B">
              <w:rPr>
                <w:rFonts w:eastAsiaTheme="minorEastAsia" w:cs="Times New Roman"/>
                <w:b/>
                <w:bCs/>
                <w:noProof/>
                <w:szCs w:val="28"/>
                <w:lang w:eastAsia="ru-RU"/>
              </w:rPr>
              <w:tab/>
            </w:r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ТЕХНИЧЕСКИЕ ХАРАКТЕРИСТИКИ ПРОГРАММЫ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_Toc91462031 \h </w:instrTex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315C5D">
              <w:rPr>
                <w:rFonts w:cs="Times New Roman"/>
                <w:b/>
                <w:bCs/>
                <w:noProof/>
                <w:webHidden/>
                <w:szCs w:val="28"/>
              </w:rPr>
              <w:t>7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8D5EC21" w14:textId="46AF07BB" w:rsidR="00CC5F4B" w:rsidRPr="00CC5F4B" w:rsidRDefault="007134A1" w:rsidP="00B840AE">
          <w:pPr>
            <w:pStyle w:val="31"/>
          </w:pPr>
          <w:hyperlink w:anchor="_Toc91462038" w:history="1">
            <w:r w:rsidR="00CC5F4B" w:rsidRPr="00CC5F4B">
              <w:rPr>
                <w:rStyle w:val="a5"/>
                <w:b/>
                <w:bCs/>
              </w:rPr>
              <w:t>2.1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Постановка задачи на разработку программы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_Toc91462038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7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01D09086" w14:textId="7C3ECDE1" w:rsidR="00CC5F4B" w:rsidRPr="00CC5F4B" w:rsidRDefault="007134A1" w:rsidP="00B840AE">
          <w:pPr>
            <w:pStyle w:val="31"/>
          </w:pPr>
          <w:hyperlink w:anchor="_Toc91462042" w:history="1">
            <w:r w:rsidR="00CC5F4B" w:rsidRPr="00CC5F4B">
              <w:rPr>
                <w:rStyle w:val="a5"/>
                <w:b/>
                <w:bCs/>
              </w:rPr>
              <w:t xml:space="preserve">2.2 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Применяемые математические методы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_Toc91462042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8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394512B0" w14:textId="498AED65" w:rsidR="00CC5F4B" w:rsidRPr="00CC5F4B" w:rsidRDefault="007134A1" w:rsidP="00B840AE">
          <w:pPr>
            <w:pStyle w:val="31"/>
          </w:pPr>
          <w:hyperlink w:anchor="_Toc91462045" w:history="1">
            <w:r w:rsidR="00CC5F4B" w:rsidRPr="00CC5F4B">
              <w:rPr>
                <w:rStyle w:val="a5"/>
                <w:b/>
                <w:bCs/>
              </w:rPr>
              <w:t>2.3 Описание и обоснование выбора метода организации входных, выходных и промежуточных данных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_Toc91462045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8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29EAB1A6" w14:textId="402AD846" w:rsidR="00CC5F4B" w:rsidRPr="00CC5F4B" w:rsidRDefault="007134A1" w:rsidP="00B840AE">
          <w:pPr>
            <w:pStyle w:val="31"/>
          </w:pPr>
          <w:hyperlink w:anchor="_Toc91462046" w:history="1">
            <w:r w:rsidR="00CC5F4B" w:rsidRPr="00CC5F4B">
              <w:rPr>
                <w:rStyle w:val="a5"/>
                <w:b/>
                <w:bCs/>
              </w:rPr>
              <w:t>2.4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Обоснование выбора языка и среды программирования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_Toc91462046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9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2BADF144" w14:textId="13FC22BA" w:rsidR="00CC5F4B" w:rsidRPr="00CC5F4B" w:rsidRDefault="007134A1" w:rsidP="00B840AE">
          <w:pPr>
            <w:pStyle w:val="31"/>
          </w:pPr>
          <w:hyperlink w:anchor="_Toc91462047" w:history="1">
            <w:r w:rsidR="00CC5F4B" w:rsidRPr="00CC5F4B">
              <w:rPr>
                <w:rStyle w:val="a5"/>
                <w:b/>
                <w:bCs/>
              </w:rPr>
              <w:t>2.5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Разработка модульной структуры программы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_Toc91462047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9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4B0D8DE0" w14:textId="31784500" w:rsidR="00CC5F4B" w:rsidRPr="00CC5F4B" w:rsidRDefault="007134A1" w:rsidP="00B840AE">
          <w:pPr>
            <w:pStyle w:val="31"/>
          </w:pPr>
          <w:hyperlink w:anchor="_Toc91462048" w:history="1">
            <w:r w:rsidR="00CC5F4B" w:rsidRPr="00CC5F4B">
              <w:rPr>
                <w:rStyle w:val="a5"/>
                <w:b/>
                <w:bCs/>
              </w:rPr>
              <w:t>2.6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Внутренние структуры данных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_Toc91462048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10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6208B1D9" w14:textId="721166EF" w:rsidR="00CC5F4B" w:rsidRPr="00CC5F4B" w:rsidRDefault="007134A1" w:rsidP="00B840AE">
          <w:pPr>
            <w:pStyle w:val="31"/>
          </w:pPr>
          <w:hyperlink w:anchor="_Toc91462049" w:history="1">
            <w:r w:rsidR="00CC5F4B" w:rsidRPr="00CC5F4B">
              <w:rPr>
                <w:rStyle w:val="a5"/>
                <w:b/>
                <w:bCs/>
              </w:rPr>
              <w:t>2.7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Дополнительные константы, массивы и перечисления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_Toc91462049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10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029BCC1E" w14:textId="3A2BFF4B" w:rsidR="00CC5F4B" w:rsidRPr="00CC5F4B" w:rsidRDefault="007134A1" w:rsidP="00B840AE">
          <w:pPr>
            <w:pStyle w:val="31"/>
          </w:pPr>
          <w:hyperlink w:anchor="_Toc91462050" w:history="1">
            <w:r w:rsidR="00CC5F4B" w:rsidRPr="00CC5F4B">
              <w:rPr>
                <w:rStyle w:val="a5"/>
                <w:b/>
                <w:bCs/>
              </w:rPr>
              <w:t>2.8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Функции Queue.cpp (ядра программы)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_Toc91462050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11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2DF25F29" w14:textId="6F8FC995" w:rsidR="00CC5F4B" w:rsidRPr="00CC5F4B" w:rsidRDefault="007134A1" w:rsidP="00B840AE">
          <w:pPr>
            <w:pStyle w:val="31"/>
          </w:pPr>
          <w:hyperlink w:anchor="_Toc91462051" w:history="1">
            <w:r w:rsidR="00CC5F4B" w:rsidRPr="00CC5F4B">
              <w:rPr>
                <w:rStyle w:val="a5"/>
                <w:b/>
                <w:bCs/>
              </w:rPr>
              <w:t>2.9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Функции Change.cpp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_Toc91462051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12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46396D95" w14:textId="6B57C78F" w:rsidR="00CC5F4B" w:rsidRPr="00CC5F4B" w:rsidRDefault="007134A1" w:rsidP="00B840AE">
          <w:pPr>
            <w:pStyle w:val="31"/>
          </w:pPr>
          <w:hyperlink w:anchor="_Toc91462052" w:history="1">
            <w:r w:rsidR="00CC5F4B" w:rsidRPr="00CC5F4B">
              <w:rPr>
                <w:rStyle w:val="a5"/>
                <w:b/>
                <w:bCs/>
              </w:rPr>
              <w:t>2.10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Функции Fileworks.cpp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_Toc91462052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12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242DB4C3" w14:textId="1DD68BEC" w:rsidR="00CC5F4B" w:rsidRPr="00CC5F4B" w:rsidRDefault="007134A1" w:rsidP="00B840AE">
          <w:pPr>
            <w:pStyle w:val="31"/>
          </w:pPr>
          <w:hyperlink w:anchor="_Toc91462053" w:history="1">
            <w:r w:rsidR="00CC5F4B" w:rsidRPr="00CC5F4B">
              <w:rPr>
                <w:rStyle w:val="a5"/>
                <w:b/>
                <w:bCs/>
              </w:rPr>
              <w:t>2.11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Функции Input.cpp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_Toc91462053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12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087C6932" w14:textId="2850B4B1" w:rsidR="00CC5F4B" w:rsidRPr="00CC5F4B" w:rsidRDefault="007134A1" w:rsidP="00B840AE">
          <w:pPr>
            <w:pStyle w:val="31"/>
          </w:pPr>
          <w:hyperlink w:anchor="_Toc91462063" w:history="1">
            <w:r w:rsidR="00CC5F4B" w:rsidRPr="00CC5F4B">
              <w:rPr>
                <w:rStyle w:val="a5"/>
                <w:b/>
                <w:bCs/>
              </w:rPr>
              <w:t>2.12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Функции Menu.cpp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_Toc91462063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13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27DC5A2A" w14:textId="5682E609" w:rsidR="00CC5F4B" w:rsidRPr="00CC5F4B" w:rsidRDefault="007134A1" w:rsidP="00B840AE">
          <w:pPr>
            <w:pStyle w:val="31"/>
          </w:pPr>
          <w:hyperlink w:anchor="_Toc91462064" w:history="1">
            <w:r w:rsidR="00CC5F4B" w:rsidRPr="00CC5F4B">
              <w:rPr>
                <w:rStyle w:val="a5"/>
                <w:b/>
                <w:bCs/>
              </w:rPr>
              <w:t>2.13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Функции Output.cpp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_Toc91462064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14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4B7BBD2C" w14:textId="39231585" w:rsidR="00CC5F4B" w:rsidRPr="00CC5F4B" w:rsidRDefault="007134A1" w:rsidP="00B840AE">
          <w:pPr>
            <w:pStyle w:val="31"/>
          </w:pPr>
          <w:hyperlink w:anchor="_Toc91462065" w:history="1">
            <w:r w:rsidR="00CC5F4B" w:rsidRPr="00CC5F4B">
              <w:rPr>
                <w:rStyle w:val="a5"/>
                <w:b/>
                <w:bCs/>
              </w:rPr>
              <w:t>2.14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Функции Processing.cpp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_Toc91462065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14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65151880" w14:textId="41BDB4F2" w:rsidR="00CC5F4B" w:rsidRPr="00CC5F4B" w:rsidRDefault="007134A1" w:rsidP="00B840AE">
          <w:pPr>
            <w:pStyle w:val="31"/>
          </w:pPr>
          <w:hyperlink w:anchor="_Toc91462066" w:history="1">
            <w:r w:rsidR="00CC5F4B" w:rsidRPr="00CC5F4B">
              <w:rPr>
                <w:rStyle w:val="a5"/>
                <w:b/>
                <w:bCs/>
              </w:rPr>
              <w:t>2.15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Функции Search.cpp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_Toc91462066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14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7559C655" w14:textId="3CD829CA" w:rsidR="00CC5F4B" w:rsidRPr="00CC5F4B" w:rsidRDefault="007134A1" w:rsidP="00B840AE">
          <w:pPr>
            <w:pStyle w:val="31"/>
          </w:pPr>
          <w:hyperlink w:anchor="_Toc91462067" w:history="1">
            <w:r w:rsidR="00CC5F4B" w:rsidRPr="00CC5F4B">
              <w:rPr>
                <w:rStyle w:val="a5"/>
                <w:b/>
                <w:bCs/>
              </w:rPr>
              <w:t>2.16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Функции Sort.cpp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_Toc91462067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15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101A90EF" w14:textId="502C34D9" w:rsidR="00CC5F4B" w:rsidRPr="00CC5F4B" w:rsidRDefault="007134A1" w:rsidP="00B840AE">
          <w:pPr>
            <w:pStyle w:val="31"/>
          </w:pPr>
          <w:hyperlink w:anchor="_Toc91462068" w:history="1">
            <w:r w:rsidR="00CC5F4B" w:rsidRPr="00CC5F4B">
              <w:rPr>
                <w:rStyle w:val="a5"/>
                <w:b/>
                <w:bCs/>
              </w:rPr>
              <w:t>2.17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Описание алгоритмов программы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_Toc91462068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16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6636E395" w14:textId="194C7F89" w:rsidR="00CC5F4B" w:rsidRPr="00CC5F4B" w:rsidRDefault="007134A1" w:rsidP="00B840AE">
          <w:pPr>
            <w:pStyle w:val="31"/>
          </w:pPr>
          <w:hyperlink w:anchor="_Toc91462071" w:history="1">
            <w:r w:rsidR="00CC5F4B" w:rsidRPr="00CC5F4B">
              <w:rPr>
                <w:rStyle w:val="a5"/>
                <w:b/>
                <w:bCs/>
              </w:rPr>
              <w:t>2.18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 xml:space="preserve"> Обоснование состава технических и программных средств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_Toc91462071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32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62C5C543" w14:textId="7FBA0628" w:rsidR="00CC5F4B" w:rsidRPr="00CC5F4B" w:rsidRDefault="007134A1" w:rsidP="00374DA2">
          <w:pPr>
            <w:pStyle w:val="12"/>
            <w:tabs>
              <w:tab w:val="left" w:pos="440"/>
              <w:tab w:val="right" w:leader="dot" w:pos="10195"/>
            </w:tabs>
            <w:spacing w:after="0"/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91462072" w:history="1"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3</w:t>
            </w:r>
            <w:r w:rsidR="00CC5F4B" w:rsidRPr="00CC5F4B">
              <w:rPr>
                <w:rFonts w:eastAsiaTheme="minorEastAsia" w:cs="Times New Roman"/>
                <w:b/>
                <w:bCs/>
                <w:noProof/>
                <w:szCs w:val="28"/>
                <w:lang w:eastAsia="ru-RU"/>
              </w:rPr>
              <w:tab/>
            </w:r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ВЫПОЛНЕНИЕ ПРОГРАММЫ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_Toc91462072 \h </w:instrTex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315C5D">
              <w:rPr>
                <w:rFonts w:cs="Times New Roman"/>
                <w:b/>
                <w:bCs/>
                <w:noProof/>
                <w:webHidden/>
                <w:szCs w:val="28"/>
              </w:rPr>
              <w:t>34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582D7806" w14:textId="58E1A0D7" w:rsidR="00CC5F4B" w:rsidRPr="00CC5F4B" w:rsidRDefault="007134A1" w:rsidP="00B840AE">
          <w:pPr>
            <w:pStyle w:val="31"/>
          </w:pPr>
          <w:hyperlink w:anchor="_Toc91462089" w:history="1">
            <w:r w:rsidR="00CC5F4B" w:rsidRPr="00CC5F4B">
              <w:rPr>
                <w:rStyle w:val="a5"/>
                <w:b/>
                <w:bCs/>
              </w:rPr>
              <w:t>3.1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Условия выполнения программы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_Toc91462089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34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63627277" w14:textId="69A46855" w:rsidR="00CC5F4B" w:rsidRPr="00CC5F4B" w:rsidRDefault="007134A1" w:rsidP="00B840AE">
          <w:pPr>
            <w:pStyle w:val="31"/>
          </w:pPr>
          <w:hyperlink w:anchor="_Toc91462090" w:history="1">
            <w:r w:rsidR="00CC5F4B" w:rsidRPr="00CC5F4B">
              <w:rPr>
                <w:rStyle w:val="a5"/>
                <w:b/>
                <w:bCs/>
              </w:rPr>
              <w:t>3.2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Загрузка и запуск программы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_Toc91462090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34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52CE3BD6" w14:textId="2BA0DE7D" w:rsidR="00CC5F4B" w:rsidRPr="00CC5F4B" w:rsidRDefault="007134A1" w:rsidP="00B840AE">
          <w:pPr>
            <w:pStyle w:val="31"/>
          </w:pPr>
          <w:hyperlink w:anchor="_Toc91462091" w:history="1">
            <w:r w:rsidR="00CC5F4B" w:rsidRPr="00CC5F4B">
              <w:rPr>
                <w:rStyle w:val="a5"/>
                <w:b/>
                <w:bCs/>
              </w:rPr>
              <w:t>3.3</w:t>
            </w:r>
            <w:r w:rsidR="00CC5F4B" w:rsidRPr="00CC5F4B">
              <w:tab/>
            </w:r>
            <w:r w:rsidR="00CC5F4B" w:rsidRPr="00CC5F4B">
              <w:rPr>
                <w:rStyle w:val="a5"/>
                <w:b/>
                <w:bCs/>
              </w:rPr>
              <w:t>Проверка работоспособности программы</w:t>
            </w:r>
            <w:r w:rsidR="00CC5F4B" w:rsidRPr="00CC5F4B">
              <w:rPr>
                <w:webHidden/>
              </w:rPr>
              <w:tab/>
            </w:r>
            <w:r w:rsidR="00CC5F4B" w:rsidRPr="00CC5F4B">
              <w:rPr>
                <w:webHidden/>
              </w:rPr>
              <w:fldChar w:fldCharType="begin"/>
            </w:r>
            <w:r w:rsidR="00CC5F4B" w:rsidRPr="00CC5F4B">
              <w:rPr>
                <w:webHidden/>
              </w:rPr>
              <w:instrText xml:space="preserve"> PAGEREF _Toc91462091 \h </w:instrText>
            </w:r>
            <w:r w:rsidR="00CC5F4B" w:rsidRPr="00CC5F4B">
              <w:rPr>
                <w:webHidden/>
              </w:rPr>
            </w:r>
            <w:r w:rsidR="00CC5F4B" w:rsidRPr="00CC5F4B">
              <w:rPr>
                <w:webHidden/>
              </w:rPr>
              <w:fldChar w:fldCharType="separate"/>
            </w:r>
            <w:r w:rsidR="00315C5D">
              <w:rPr>
                <w:webHidden/>
              </w:rPr>
              <w:t>44</w:t>
            </w:r>
            <w:r w:rsidR="00CC5F4B" w:rsidRPr="00CC5F4B">
              <w:rPr>
                <w:webHidden/>
              </w:rPr>
              <w:fldChar w:fldCharType="end"/>
            </w:r>
          </w:hyperlink>
        </w:p>
        <w:p w14:paraId="4CDA5D34" w14:textId="4CDEF80D" w:rsidR="00CC5F4B" w:rsidRPr="00CC5F4B" w:rsidRDefault="007134A1" w:rsidP="00374DA2">
          <w:pPr>
            <w:pStyle w:val="12"/>
            <w:tabs>
              <w:tab w:val="right" w:leader="dot" w:pos="10195"/>
            </w:tabs>
            <w:spacing w:after="0"/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91462092" w:history="1"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ВЫВОДЫ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_Toc91462092 \h </w:instrTex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315C5D">
              <w:rPr>
                <w:rFonts w:cs="Times New Roman"/>
                <w:b/>
                <w:bCs/>
                <w:noProof/>
                <w:webHidden/>
                <w:szCs w:val="28"/>
              </w:rPr>
              <w:t>50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0367346" w14:textId="228013A6" w:rsidR="00CC5F4B" w:rsidRPr="00CC5F4B" w:rsidRDefault="007134A1" w:rsidP="00374DA2">
          <w:pPr>
            <w:pStyle w:val="12"/>
            <w:tabs>
              <w:tab w:val="right" w:leader="dot" w:pos="10195"/>
            </w:tabs>
            <w:spacing w:after="0"/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91462093" w:history="1"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ПЕРЕЧЕНЬ ССЫЛОК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_Toc91462093 \h </w:instrTex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315C5D">
              <w:rPr>
                <w:rFonts w:cs="Times New Roman"/>
                <w:b/>
                <w:bCs/>
                <w:noProof/>
                <w:webHidden/>
                <w:szCs w:val="28"/>
              </w:rPr>
              <w:t>52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3F12708" w14:textId="61638C59" w:rsidR="00CC5F4B" w:rsidRPr="00CC5F4B" w:rsidRDefault="007134A1" w:rsidP="00374DA2">
          <w:pPr>
            <w:pStyle w:val="12"/>
            <w:tabs>
              <w:tab w:val="right" w:leader="dot" w:pos="10195"/>
            </w:tabs>
            <w:spacing w:after="0"/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91462094" w:history="1">
            <w:r w:rsidR="00CC5F4B" w:rsidRPr="00CC5F4B">
              <w:rPr>
                <w:rStyle w:val="a5"/>
                <w:rFonts w:cs="Times New Roman"/>
                <w:b/>
                <w:bCs/>
                <w:noProof/>
                <w:szCs w:val="28"/>
              </w:rPr>
              <w:t>ПРИЛОЖЕНИЕ А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_Toc91462094 \h </w:instrTex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315C5D">
              <w:rPr>
                <w:rFonts w:cs="Times New Roman"/>
                <w:b/>
                <w:bCs/>
                <w:noProof/>
                <w:webHidden/>
                <w:szCs w:val="28"/>
              </w:rPr>
              <w:t>54</w:t>
            </w:r>
            <w:r w:rsidR="00CC5F4B" w:rsidRPr="00CC5F4B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2F22928" w14:textId="05735F9C" w:rsidR="001D0ECE" w:rsidRDefault="001D0ECE" w:rsidP="00374DA2">
          <w:pPr>
            <w:spacing w:after="0"/>
          </w:pPr>
          <w:r w:rsidRPr="00CC5F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D27A56A" w14:textId="530ECA47" w:rsidR="001D0ECE" w:rsidRDefault="001D0ECE" w:rsidP="00374DA2">
      <w:pPr>
        <w:spacing w:after="0"/>
        <w:ind w:firstLine="0"/>
        <w:sectPr w:rsidR="001D0ECE" w:rsidSect="00FF10B2">
          <w:headerReference w:type="default" r:id="rId8"/>
          <w:pgSz w:w="11906" w:h="16838"/>
          <w:pgMar w:top="1134" w:right="567" w:bottom="1134" w:left="1134" w:header="709" w:footer="709" w:gutter="0"/>
          <w:pgNumType w:start="1"/>
          <w:cols w:space="708"/>
          <w:docGrid w:linePitch="381"/>
        </w:sectPr>
      </w:pPr>
    </w:p>
    <w:p w14:paraId="3429435B" w14:textId="68E5E124" w:rsidR="00A337DC" w:rsidRDefault="00D43F95" w:rsidP="00374DA2">
      <w:pPr>
        <w:pStyle w:val="10"/>
        <w:spacing w:before="0"/>
        <w:ind w:left="0"/>
      </w:pPr>
      <w:bookmarkStart w:id="8" w:name="_Toc90902017"/>
      <w:bookmarkStart w:id="9" w:name="_Toc90909800"/>
      <w:bookmarkStart w:id="10" w:name="_Toc91462029"/>
      <w:r>
        <w:lastRenderedPageBreak/>
        <w:t>ВВЕДЕНИЕ</w:t>
      </w:r>
      <w:bookmarkEnd w:id="8"/>
      <w:bookmarkEnd w:id="9"/>
      <w:bookmarkEnd w:id="10"/>
    </w:p>
    <w:p w14:paraId="26FC2F09" w14:textId="4770B9F0" w:rsidR="00344ED2" w:rsidRPr="00F3528F" w:rsidRDefault="00344ED2" w:rsidP="00374DA2">
      <w:pPr>
        <w:spacing w:after="0"/>
        <w:ind w:firstLine="709"/>
      </w:pPr>
    </w:p>
    <w:p w14:paraId="4A99F6D1" w14:textId="77777777" w:rsidR="00265B9C" w:rsidRPr="00344ED2" w:rsidRDefault="00265B9C" w:rsidP="00374DA2">
      <w:pPr>
        <w:spacing w:after="0"/>
        <w:ind w:firstLine="709"/>
      </w:pPr>
    </w:p>
    <w:p w14:paraId="2E09B986" w14:textId="02A1485A" w:rsidR="009D4A9D" w:rsidRDefault="009D4A9D" w:rsidP="00374DA2">
      <w:pPr>
        <w:spacing w:after="0"/>
        <w:ind w:firstLine="709"/>
      </w:pPr>
      <w:r>
        <w:t>В рамках настоящего курсового проектирования ведется разработка программы по теме «</w:t>
      </w:r>
      <w:r w:rsidR="003E7A6C">
        <w:t xml:space="preserve">Программа обработки </w:t>
      </w:r>
      <w:r w:rsidR="00412953">
        <w:t>данных о потреблении продуктов животными зоопарка</w:t>
      </w:r>
      <w:r>
        <w:t xml:space="preserve">» на основании документа – техническое задание – и в рамках организации – Севастопольский </w:t>
      </w:r>
      <w:r w:rsidR="00BD0CC6">
        <w:t>г</w:t>
      </w:r>
      <w:r>
        <w:t xml:space="preserve">осударственный университет. Дата выдачи задания: </w:t>
      </w:r>
      <w:r w:rsidR="004D50BC">
        <w:t>07</w:t>
      </w:r>
      <w:r>
        <w:t>.</w:t>
      </w:r>
      <w:r w:rsidR="004D50BC">
        <w:t>09</w:t>
      </w:r>
      <w:r>
        <w:t>.202</w:t>
      </w:r>
      <w:r w:rsidR="004D50BC">
        <w:t>1</w:t>
      </w:r>
      <w:r>
        <w:t>.</w:t>
      </w:r>
    </w:p>
    <w:p w14:paraId="461F1DC0" w14:textId="33B9B97B" w:rsidR="009D4A9D" w:rsidRPr="00370B53" w:rsidRDefault="009D4A9D" w:rsidP="00374DA2">
      <w:pPr>
        <w:spacing w:after="0"/>
        <w:ind w:firstLine="709"/>
      </w:pPr>
      <w:r>
        <w:t>С появлением и широким распространением табличных процессоров,</w:t>
      </w:r>
      <w:r w:rsidRPr="009D4A9D">
        <w:t xml:space="preserve"> </w:t>
      </w:r>
      <w:r>
        <w:t xml:space="preserve">одним </w:t>
      </w:r>
      <w:proofErr w:type="gramStart"/>
      <w:r>
        <w:t>из самых известных представителей</w:t>
      </w:r>
      <w:proofErr w:type="gramEnd"/>
      <w:r>
        <w:t xml:space="preserve"> которых является Microsoft Ex</w:t>
      </w:r>
      <w:r w:rsidR="00D94AFC">
        <w:rPr>
          <w:lang w:val="en-US"/>
        </w:rPr>
        <w:t>c</w:t>
      </w:r>
      <w:r>
        <w:t>el, и</w:t>
      </w:r>
      <w:r w:rsidRPr="009D4A9D">
        <w:t xml:space="preserve"> </w:t>
      </w:r>
      <w:r>
        <w:t>иных программ, позволяющих обрабатывать большие объёмы табличных</w:t>
      </w:r>
      <w:r w:rsidRPr="009D4A9D">
        <w:t xml:space="preserve"> </w:t>
      </w:r>
      <w:r>
        <w:t>данных без необходимости знания пользователем языков программирования,</w:t>
      </w:r>
      <w:r w:rsidRPr="009D4A9D">
        <w:t xml:space="preserve"> </w:t>
      </w:r>
      <w:r>
        <w:t>написание узкоспециализиро</w:t>
      </w:r>
      <w:r w:rsidR="00DD7E02" w:rsidRPr="00DD7E02">
        <w:t>-</w:t>
      </w:r>
      <w:r>
        <w:t>ванных программ, примером которых является</w:t>
      </w:r>
      <w:r w:rsidRPr="009D4A9D">
        <w:t xml:space="preserve"> </w:t>
      </w:r>
      <w:r>
        <w:t>разрабатываемая программа, утратило свою актуальность</w:t>
      </w:r>
      <w:r w:rsidR="00370B53" w:rsidRPr="00370B53">
        <w:t>.</w:t>
      </w:r>
    </w:p>
    <w:p w14:paraId="32C520F3" w14:textId="09C28E8C" w:rsidR="009D4A9D" w:rsidRDefault="009D4A9D" w:rsidP="00374DA2">
      <w:pPr>
        <w:spacing w:after="0"/>
        <w:ind w:firstLine="709"/>
      </w:pPr>
      <w:r>
        <w:t>Целью курсового проектирования является систематизация, закрепление</w:t>
      </w:r>
      <w:r w:rsidRPr="009D4A9D">
        <w:t xml:space="preserve"> </w:t>
      </w:r>
      <w:r>
        <w:t>и углубление знаний в области основ программирования и совершенствование</w:t>
      </w:r>
      <w:r w:rsidRPr="009D4A9D">
        <w:t xml:space="preserve"> </w:t>
      </w:r>
      <w:r>
        <w:t>практических навыков разработки программ на языке С</w:t>
      </w:r>
      <w:r w:rsidR="00370B53" w:rsidRPr="00370B53">
        <w:t>/</w:t>
      </w:r>
      <w:r w:rsidR="00370B53">
        <w:rPr>
          <w:lang w:val="en-US"/>
        </w:rPr>
        <w:t>C</w:t>
      </w:r>
      <w:r w:rsidR="00370B53" w:rsidRPr="00370B53">
        <w:t>++</w:t>
      </w:r>
      <w:r>
        <w:t xml:space="preserve"> на примере</w:t>
      </w:r>
      <w:r w:rsidRPr="009D4A9D">
        <w:t xml:space="preserve"> </w:t>
      </w:r>
      <w:r>
        <w:t>разработки</w:t>
      </w:r>
      <w:r w:rsidRPr="009D4A9D">
        <w:t xml:space="preserve"> </w:t>
      </w:r>
      <w:r>
        <w:t>«</w:t>
      </w:r>
      <w:r w:rsidR="00315C5D">
        <w:t>п</w:t>
      </w:r>
      <w:r w:rsidR="00412953">
        <w:t>рограмм</w:t>
      </w:r>
      <w:r w:rsidR="00315C5D">
        <w:t>ы</w:t>
      </w:r>
      <w:r w:rsidR="00412953">
        <w:t xml:space="preserve"> обработки данных о потреблении продуктов животными зоопарка</w:t>
      </w:r>
      <w:r>
        <w:t>», представляющей</w:t>
      </w:r>
      <w:r w:rsidRPr="009D4A9D">
        <w:t xml:space="preserve"> </w:t>
      </w:r>
      <w:r>
        <w:t>собой упрощённое подобие базы данных и позволяющей выполнять различные</w:t>
      </w:r>
      <w:r w:rsidRPr="009D4A9D">
        <w:t xml:space="preserve"> </w:t>
      </w:r>
      <w:r>
        <w:t>операции над записями, в том числе осуществление выборки</w:t>
      </w:r>
      <w:r w:rsidR="00C05A5B">
        <w:t xml:space="preserve"> и подсчета задолжников</w:t>
      </w:r>
      <w:r>
        <w:t>.</w:t>
      </w:r>
      <w:r w:rsidRPr="009D4A9D">
        <w:t xml:space="preserve"> </w:t>
      </w:r>
      <w:r>
        <w:t>Для достижения цели на разных этапах курсового</w:t>
      </w:r>
      <w:r w:rsidRPr="009D4A9D">
        <w:t xml:space="preserve"> </w:t>
      </w:r>
      <w:r>
        <w:t>проектирования</w:t>
      </w:r>
      <w:r w:rsidRPr="009D4A9D">
        <w:t xml:space="preserve"> </w:t>
      </w:r>
      <w:r>
        <w:t>должны быть решены следующие задачи:</w:t>
      </w:r>
    </w:p>
    <w:p w14:paraId="4F8DC7B8" w14:textId="77777777" w:rsidR="00FA1DB6" w:rsidRDefault="009D4A9D" w:rsidP="00374DA2">
      <w:pPr>
        <w:pStyle w:val="a6"/>
        <w:numPr>
          <w:ilvl w:val="0"/>
          <w:numId w:val="1"/>
        </w:numPr>
        <w:spacing w:after="0"/>
        <w:ind w:firstLine="709"/>
      </w:pPr>
      <w:r>
        <w:t>выбор варианта задания и детализация поставки задачи;</w:t>
      </w:r>
    </w:p>
    <w:p w14:paraId="0D33B597" w14:textId="77777777" w:rsidR="00FA1DB6" w:rsidRDefault="009D4A9D" w:rsidP="00374DA2">
      <w:pPr>
        <w:pStyle w:val="a6"/>
        <w:numPr>
          <w:ilvl w:val="0"/>
          <w:numId w:val="1"/>
        </w:numPr>
        <w:spacing w:after="0"/>
        <w:ind w:firstLine="709"/>
      </w:pPr>
      <w:r>
        <w:t>определение требований к функциям, выполняемых разрабатываемой</w:t>
      </w:r>
      <w:r w:rsidRPr="009D4A9D">
        <w:t xml:space="preserve"> </w:t>
      </w:r>
      <w:r>
        <w:t>программой;</w:t>
      </w:r>
    </w:p>
    <w:p w14:paraId="13CA09DF" w14:textId="77777777" w:rsidR="00FA1DB6" w:rsidRDefault="009D4A9D" w:rsidP="00374DA2">
      <w:pPr>
        <w:pStyle w:val="a6"/>
        <w:numPr>
          <w:ilvl w:val="0"/>
          <w:numId w:val="1"/>
        </w:numPr>
        <w:spacing w:after="0"/>
        <w:ind w:firstLine="709"/>
      </w:pPr>
      <w:r>
        <w:t>выбор типов и проектирование структур данных, определяющих</w:t>
      </w:r>
      <w:r w:rsidRPr="009D4A9D">
        <w:t xml:space="preserve"> </w:t>
      </w:r>
      <w:r>
        <w:t>способы представления, хранения и преобразования входных, выходных и</w:t>
      </w:r>
      <w:r w:rsidRPr="009D4A9D">
        <w:t xml:space="preserve"> </w:t>
      </w:r>
      <w:r>
        <w:t>промежуточных данных;</w:t>
      </w:r>
    </w:p>
    <w:p w14:paraId="48E96356" w14:textId="77777777" w:rsidR="00FA1DB6" w:rsidRDefault="009D4A9D" w:rsidP="00374DA2">
      <w:pPr>
        <w:pStyle w:val="a6"/>
        <w:numPr>
          <w:ilvl w:val="0"/>
          <w:numId w:val="1"/>
        </w:numPr>
        <w:spacing w:after="0"/>
        <w:ind w:firstLine="709"/>
      </w:pPr>
      <w:r>
        <w:t>разработка модульной структуры программы, определение функций</w:t>
      </w:r>
      <w:r w:rsidRPr="009D4A9D">
        <w:t xml:space="preserve"> </w:t>
      </w:r>
      <w:r>
        <w:t>модулей и способов их взаимодействия;</w:t>
      </w:r>
    </w:p>
    <w:p w14:paraId="3C94C457" w14:textId="77777777" w:rsidR="00FA1DB6" w:rsidRDefault="009D4A9D" w:rsidP="00374DA2">
      <w:pPr>
        <w:pStyle w:val="a6"/>
        <w:numPr>
          <w:ilvl w:val="0"/>
          <w:numId w:val="1"/>
        </w:numPr>
        <w:spacing w:after="0"/>
        <w:ind w:firstLine="709"/>
      </w:pPr>
      <w:r>
        <w:lastRenderedPageBreak/>
        <w:t>написание текста программных модулей на алгоритмическом языке;</w:t>
      </w:r>
    </w:p>
    <w:p w14:paraId="323D1F3D" w14:textId="77777777" w:rsidR="00FA1DB6" w:rsidRDefault="009D4A9D" w:rsidP="00374DA2">
      <w:pPr>
        <w:pStyle w:val="a6"/>
        <w:numPr>
          <w:ilvl w:val="0"/>
          <w:numId w:val="1"/>
        </w:numPr>
        <w:spacing w:after="0"/>
        <w:ind w:firstLine="709"/>
      </w:pPr>
      <w:r>
        <w:t>разработка тестовых примеров;</w:t>
      </w:r>
    </w:p>
    <w:p w14:paraId="6DE434A2" w14:textId="77777777" w:rsidR="00FA1DB6" w:rsidRDefault="009D4A9D" w:rsidP="00374DA2">
      <w:pPr>
        <w:pStyle w:val="a6"/>
        <w:numPr>
          <w:ilvl w:val="0"/>
          <w:numId w:val="1"/>
        </w:numPr>
        <w:spacing w:after="0"/>
        <w:ind w:firstLine="709"/>
      </w:pPr>
      <w:r>
        <w:t>тестирование и отладка программы;</w:t>
      </w:r>
    </w:p>
    <w:p w14:paraId="66C42402" w14:textId="77777777" w:rsidR="009D4A9D" w:rsidRPr="009D4A9D" w:rsidRDefault="009D4A9D" w:rsidP="00374DA2">
      <w:pPr>
        <w:pStyle w:val="a6"/>
        <w:numPr>
          <w:ilvl w:val="0"/>
          <w:numId w:val="1"/>
        </w:numPr>
        <w:spacing w:after="0"/>
        <w:ind w:firstLine="709"/>
      </w:pPr>
      <w:r>
        <w:t>разработка программных документов в соответствии с действующими</w:t>
      </w:r>
      <w:r w:rsidRPr="009D4A9D">
        <w:t xml:space="preserve"> </w:t>
      </w:r>
      <w:r>
        <w:t>стандартами.</w:t>
      </w:r>
    </w:p>
    <w:p w14:paraId="26AE9979" w14:textId="5E11AE96" w:rsidR="00EA5927" w:rsidRDefault="00E1674A" w:rsidP="00374DA2">
      <w:pPr>
        <w:pStyle w:val="10"/>
        <w:spacing w:before="0"/>
        <w:ind w:left="0"/>
      </w:pPr>
      <w:bookmarkStart w:id="11" w:name="_Toc90902018"/>
      <w:bookmarkStart w:id="12" w:name="_Toc90909801"/>
      <w:bookmarkStart w:id="13" w:name="_Toc91462030"/>
      <w:r w:rsidRPr="007D2065">
        <w:lastRenderedPageBreak/>
        <w:t>1</w:t>
      </w:r>
      <w:r w:rsidR="007D2065" w:rsidRPr="007D2065">
        <w:tab/>
      </w:r>
      <w:r w:rsidR="007A3F8A" w:rsidRPr="006E173D">
        <w:t>НАЗНАЧЕНИЕ И ОБЛАСТЬ ПРИМЕНЕНИЯ ПРОГРАММЫ</w:t>
      </w:r>
      <w:bookmarkEnd w:id="11"/>
      <w:bookmarkEnd w:id="12"/>
      <w:bookmarkEnd w:id="13"/>
    </w:p>
    <w:p w14:paraId="7A720285" w14:textId="77815B32" w:rsidR="00EA5927" w:rsidRDefault="00EA5927" w:rsidP="00374DA2">
      <w:pPr>
        <w:spacing w:after="0"/>
        <w:ind w:firstLine="709"/>
      </w:pPr>
    </w:p>
    <w:p w14:paraId="38947B62" w14:textId="77777777" w:rsidR="00374DA2" w:rsidRPr="00EA5927" w:rsidRDefault="00374DA2" w:rsidP="00374DA2">
      <w:pPr>
        <w:spacing w:after="0"/>
        <w:ind w:firstLine="709"/>
      </w:pPr>
    </w:p>
    <w:p w14:paraId="5B078CAC" w14:textId="1D153FE0" w:rsidR="00C771AC" w:rsidRDefault="00C771AC" w:rsidP="00374DA2">
      <w:pPr>
        <w:spacing w:after="0"/>
        <w:ind w:firstLine="709"/>
        <w:rPr>
          <w:szCs w:val="28"/>
        </w:rPr>
      </w:pPr>
      <w:bookmarkStart w:id="14" w:name="_Toc90902019"/>
      <w:bookmarkStart w:id="15" w:name="_Toc90909802"/>
      <w:r>
        <w:rPr>
          <w:szCs w:val="28"/>
        </w:rPr>
        <w:t>Назначение программы – работа с записями, представляющих</w:t>
      </w:r>
      <w:r w:rsidR="00315C5D">
        <w:rPr>
          <w:szCs w:val="28"/>
        </w:rPr>
        <w:t xml:space="preserve"> информацию о </w:t>
      </w:r>
      <w:r>
        <w:rPr>
          <w:szCs w:val="28"/>
        </w:rPr>
        <w:t xml:space="preserve">животных (Номер вольера, кличка, порода, ареал обитания и т.д.). Позволяет выполнять следующие действия со списком записей – редактирование, просмотр, сохранение в файлы, считывание из файлов, сортировка, поиск и т.п. Приложение применяется для организации работы зоопарка.  </w:t>
      </w:r>
    </w:p>
    <w:p w14:paraId="4BAC93B3" w14:textId="77777777" w:rsidR="00C771AC" w:rsidRDefault="00C771AC" w:rsidP="00374DA2">
      <w:pPr>
        <w:spacing w:after="0"/>
        <w:ind w:firstLine="709"/>
        <w:rPr>
          <w:szCs w:val="28"/>
        </w:rPr>
      </w:pPr>
      <w:r>
        <w:rPr>
          <w:szCs w:val="28"/>
        </w:rPr>
        <w:t xml:space="preserve">Приложение будет полезным в зоологических парках, зверинцах и заповедниках. Проект позволит работникам производить необходимые расчеты в разы быстрее, что облегчит им работу. </w:t>
      </w:r>
    </w:p>
    <w:p w14:paraId="36AB257A" w14:textId="705D9838" w:rsidR="00C771AC" w:rsidRDefault="00C771AC" w:rsidP="00374DA2">
      <w:pPr>
        <w:spacing w:after="0"/>
        <w:ind w:firstLine="709"/>
        <w:rPr>
          <w:szCs w:val="28"/>
        </w:rPr>
      </w:pPr>
      <w:r>
        <w:rPr>
          <w:szCs w:val="28"/>
        </w:rPr>
        <w:t>Также приложение подойдет для работы в ветеринарных клиниках и других местах, где есть работа с животными.</w:t>
      </w:r>
    </w:p>
    <w:p w14:paraId="40CB52A5" w14:textId="7F3A463B" w:rsidR="00A337DC" w:rsidRDefault="000D4B2C" w:rsidP="00374DA2">
      <w:pPr>
        <w:pStyle w:val="10"/>
        <w:spacing w:before="0"/>
        <w:ind w:left="0"/>
      </w:pPr>
      <w:bookmarkStart w:id="16" w:name="_Toc91462031"/>
      <w:r>
        <w:lastRenderedPageBreak/>
        <w:t>2</w:t>
      </w:r>
      <w:r>
        <w:tab/>
      </w:r>
      <w:r w:rsidR="00E10385" w:rsidRPr="00E10385">
        <w:t>ТЕХНИЧЕСКИЕ ХАРАКТЕРИСТИКИ ПРОГРАММЫ</w:t>
      </w:r>
      <w:bookmarkEnd w:id="14"/>
      <w:bookmarkEnd w:id="15"/>
      <w:bookmarkEnd w:id="16"/>
    </w:p>
    <w:p w14:paraId="73D4290C" w14:textId="25B312CC" w:rsidR="00C908F2" w:rsidRDefault="00C908F2" w:rsidP="00374DA2">
      <w:pPr>
        <w:spacing w:after="0"/>
        <w:ind w:firstLine="709"/>
      </w:pPr>
    </w:p>
    <w:p w14:paraId="61E4F379" w14:textId="77777777" w:rsidR="00E11F08" w:rsidRPr="00C908F2" w:rsidRDefault="00E11F08" w:rsidP="00374DA2">
      <w:pPr>
        <w:spacing w:after="0"/>
        <w:ind w:firstLine="0"/>
      </w:pPr>
    </w:p>
    <w:p w14:paraId="0045E0C7" w14:textId="77777777" w:rsidR="005020A9" w:rsidRPr="005020A9" w:rsidRDefault="005020A9" w:rsidP="00374DA2">
      <w:pPr>
        <w:pStyle w:val="a6"/>
        <w:keepNext/>
        <w:keepLines/>
        <w:numPr>
          <w:ilvl w:val="0"/>
          <w:numId w:val="13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7" w:name="_Toc90856470"/>
      <w:bookmarkStart w:id="18" w:name="_Toc90857156"/>
      <w:bookmarkStart w:id="19" w:name="_Toc90857392"/>
      <w:bookmarkStart w:id="20" w:name="_Toc90857572"/>
      <w:bookmarkStart w:id="21" w:name="_Toc90857848"/>
      <w:bookmarkStart w:id="22" w:name="_Toc90857941"/>
      <w:bookmarkStart w:id="23" w:name="_Toc90859781"/>
      <w:bookmarkStart w:id="24" w:name="_Toc90859844"/>
      <w:bookmarkStart w:id="25" w:name="_Toc90859907"/>
      <w:bookmarkStart w:id="26" w:name="_Toc90859972"/>
      <w:bookmarkStart w:id="27" w:name="_Toc90860038"/>
      <w:bookmarkStart w:id="28" w:name="_Toc90860103"/>
      <w:bookmarkStart w:id="29" w:name="_Toc90900480"/>
      <w:bookmarkStart w:id="30" w:name="_Toc90900585"/>
      <w:bookmarkStart w:id="31" w:name="_Toc90900652"/>
      <w:bookmarkStart w:id="32" w:name="_Toc90901198"/>
      <w:bookmarkStart w:id="33" w:name="_Toc90901757"/>
      <w:bookmarkStart w:id="34" w:name="_Toc90901891"/>
      <w:bookmarkStart w:id="35" w:name="_Toc90901956"/>
      <w:bookmarkStart w:id="36" w:name="_Toc90902020"/>
      <w:bookmarkStart w:id="37" w:name="_Toc90909803"/>
      <w:bookmarkStart w:id="38" w:name="_Toc90909963"/>
      <w:bookmarkStart w:id="39" w:name="_Toc90910032"/>
      <w:bookmarkStart w:id="40" w:name="_Toc90910176"/>
      <w:bookmarkStart w:id="41" w:name="_Toc90910292"/>
      <w:bookmarkStart w:id="42" w:name="_Toc90910579"/>
      <w:bookmarkStart w:id="43" w:name="_Toc90910642"/>
      <w:bookmarkStart w:id="44" w:name="_Toc90911998"/>
      <w:bookmarkStart w:id="45" w:name="_Toc90912061"/>
      <w:bookmarkStart w:id="46" w:name="_Toc90912124"/>
      <w:bookmarkStart w:id="47" w:name="_Toc91462032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36808946" w14:textId="77777777" w:rsidR="005020A9" w:rsidRPr="005020A9" w:rsidRDefault="005020A9" w:rsidP="00374DA2">
      <w:pPr>
        <w:pStyle w:val="a6"/>
        <w:keepNext/>
        <w:keepLines/>
        <w:numPr>
          <w:ilvl w:val="0"/>
          <w:numId w:val="13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48" w:name="_Toc90856471"/>
      <w:bookmarkStart w:id="49" w:name="_Toc90857157"/>
      <w:bookmarkStart w:id="50" w:name="_Toc90857393"/>
      <w:bookmarkStart w:id="51" w:name="_Toc90857573"/>
      <w:bookmarkStart w:id="52" w:name="_Toc90857849"/>
      <w:bookmarkStart w:id="53" w:name="_Toc90857942"/>
      <w:bookmarkStart w:id="54" w:name="_Toc90859782"/>
      <w:bookmarkStart w:id="55" w:name="_Toc90859845"/>
      <w:bookmarkStart w:id="56" w:name="_Toc90859908"/>
      <w:bookmarkStart w:id="57" w:name="_Toc90859973"/>
      <w:bookmarkStart w:id="58" w:name="_Toc90860039"/>
      <w:bookmarkStart w:id="59" w:name="_Toc90860104"/>
      <w:bookmarkStart w:id="60" w:name="_Toc90900481"/>
      <w:bookmarkStart w:id="61" w:name="_Toc90900586"/>
      <w:bookmarkStart w:id="62" w:name="_Toc90900653"/>
      <w:bookmarkStart w:id="63" w:name="_Toc90901199"/>
      <w:bookmarkStart w:id="64" w:name="_Toc90901758"/>
      <w:bookmarkStart w:id="65" w:name="_Toc90901892"/>
      <w:bookmarkStart w:id="66" w:name="_Toc90901957"/>
      <w:bookmarkStart w:id="67" w:name="_Toc90902021"/>
      <w:bookmarkStart w:id="68" w:name="_Toc90909804"/>
      <w:bookmarkStart w:id="69" w:name="_Toc90909964"/>
      <w:bookmarkStart w:id="70" w:name="_Toc90910033"/>
      <w:bookmarkStart w:id="71" w:name="_Toc90910177"/>
      <w:bookmarkStart w:id="72" w:name="_Toc90910293"/>
      <w:bookmarkStart w:id="73" w:name="_Toc90910580"/>
      <w:bookmarkStart w:id="74" w:name="_Toc90910643"/>
      <w:bookmarkStart w:id="75" w:name="_Toc90911999"/>
      <w:bookmarkStart w:id="76" w:name="_Toc90912062"/>
      <w:bookmarkStart w:id="77" w:name="_Toc90912125"/>
      <w:bookmarkStart w:id="78" w:name="_Toc91462033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65DCBC77" w14:textId="77777777" w:rsidR="004F3EFD" w:rsidRPr="004F3EFD" w:rsidRDefault="004F3EFD" w:rsidP="00374DA2">
      <w:pPr>
        <w:pStyle w:val="a6"/>
        <w:keepNext/>
        <w:keepLines/>
        <w:numPr>
          <w:ilvl w:val="0"/>
          <w:numId w:val="15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79" w:name="_Toc90857158"/>
      <w:bookmarkStart w:id="80" w:name="_Toc90857394"/>
      <w:bookmarkStart w:id="81" w:name="_Toc90857574"/>
      <w:bookmarkStart w:id="82" w:name="_Toc90857850"/>
      <w:bookmarkStart w:id="83" w:name="_Toc90857943"/>
      <w:bookmarkStart w:id="84" w:name="_Toc90859783"/>
      <w:bookmarkStart w:id="85" w:name="_Toc90859846"/>
      <w:bookmarkStart w:id="86" w:name="_Toc90859909"/>
      <w:bookmarkStart w:id="87" w:name="_Toc90859974"/>
      <w:bookmarkStart w:id="88" w:name="_Toc90860040"/>
      <w:bookmarkStart w:id="89" w:name="_Toc90860105"/>
      <w:bookmarkStart w:id="90" w:name="_Toc90900482"/>
      <w:bookmarkStart w:id="91" w:name="_Toc90900587"/>
      <w:bookmarkStart w:id="92" w:name="_Toc90900654"/>
      <w:bookmarkStart w:id="93" w:name="_Toc90901200"/>
      <w:bookmarkStart w:id="94" w:name="_Toc90901759"/>
      <w:bookmarkStart w:id="95" w:name="_Toc90901893"/>
      <w:bookmarkStart w:id="96" w:name="_Toc90901958"/>
      <w:bookmarkStart w:id="97" w:name="_Toc90902022"/>
      <w:bookmarkStart w:id="98" w:name="_Toc90909805"/>
      <w:bookmarkStart w:id="99" w:name="_Toc90909965"/>
      <w:bookmarkStart w:id="100" w:name="_Toc90910034"/>
      <w:bookmarkStart w:id="101" w:name="_Toc90910178"/>
      <w:bookmarkStart w:id="102" w:name="_Toc90910294"/>
      <w:bookmarkStart w:id="103" w:name="_Toc90910581"/>
      <w:bookmarkStart w:id="104" w:name="_Toc90910644"/>
      <w:bookmarkStart w:id="105" w:name="_Toc90912000"/>
      <w:bookmarkStart w:id="106" w:name="_Toc90912063"/>
      <w:bookmarkStart w:id="107" w:name="_Toc90912126"/>
      <w:bookmarkStart w:id="108" w:name="_Toc91462034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3C022868" w14:textId="77777777" w:rsidR="004F3EFD" w:rsidRPr="004F3EFD" w:rsidRDefault="004F3EFD" w:rsidP="00374DA2">
      <w:pPr>
        <w:pStyle w:val="a6"/>
        <w:keepNext/>
        <w:keepLines/>
        <w:numPr>
          <w:ilvl w:val="0"/>
          <w:numId w:val="15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09" w:name="_Toc90857159"/>
      <w:bookmarkStart w:id="110" w:name="_Toc90857395"/>
      <w:bookmarkStart w:id="111" w:name="_Toc90857575"/>
      <w:bookmarkStart w:id="112" w:name="_Toc90857851"/>
      <w:bookmarkStart w:id="113" w:name="_Toc90857944"/>
      <w:bookmarkStart w:id="114" w:name="_Toc90859784"/>
      <w:bookmarkStart w:id="115" w:name="_Toc90859847"/>
      <w:bookmarkStart w:id="116" w:name="_Toc90859910"/>
      <w:bookmarkStart w:id="117" w:name="_Toc90859975"/>
      <w:bookmarkStart w:id="118" w:name="_Toc90860041"/>
      <w:bookmarkStart w:id="119" w:name="_Toc90860106"/>
      <w:bookmarkStart w:id="120" w:name="_Toc90900483"/>
      <w:bookmarkStart w:id="121" w:name="_Toc90900588"/>
      <w:bookmarkStart w:id="122" w:name="_Toc90900655"/>
      <w:bookmarkStart w:id="123" w:name="_Toc90901201"/>
      <w:bookmarkStart w:id="124" w:name="_Toc90901760"/>
      <w:bookmarkStart w:id="125" w:name="_Toc90901894"/>
      <w:bookmarkStart w:id="126" w:name="_Toc90901959"/>
      <w:bookmarkStart w:id="127" w:name="_Toc90902023"/>
      <w:bookmarkStart w:id="128" w:name="_Toc90909806"/>
      <w:bookmarkStart w:id="129" w:name="_Toc90909966"/>
      <w:bookmarkStart w:id="130" w:name="_Toc90910035"/>
      <w:bookmarkStart w:id="131" w:name="_Toc90910179"/>
      <w:bookmarkStart w:id="132" w:name="_Toc90910295"/>
      <w:bookmarkStart w:id="133" w:name="_Toc90910582"/>
      <w:bookmarkStart w:id="134" w:name="_Toc90910645"/>
      <w:bookmarkStart w:id="135" w:name="_Toc90912001"/>
      <w:bookmarkStart w:id="136" w:name="_Toc90912064"/>
      <w:bookmarkStart w:id="137" w:name="_Toc90912127"/>
      <w:bookmarkStart w:id="138" w:name="_Toc91462035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3932891F" w14:textId="77777777" w:rsidR="00E137BC" w:rsidRPr="00E137BC" w:rsidRDefault="00E137BC" w:rsidP="00374DA2">
      <w:pPr>
        <w:pStyle w:val="a6"/>
        <w:keepNext/>
        <w:keepLines/>
        <w:numPr>
          <w:ilvl w:val="0"/>
          <w:numId w:val="17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39" w:name="_Toc90857576"/>
      <w:bookmarkStart w:id="140" w:name="_Toc90857852"/>
      <w:bookmarkStart w:id="141" w:name="_Toc90857945"/>
      <w:bookmarkStart w:id="142" w:name="_Toc90859785"/>
      <w:bookmarkStart w:id="143" w:name="_Toc90859848"/>
      <w:bookmarkStart w:id="144" w:name="_Toc90859911"/>
      <w:bookmarkStart w:id="145" w:name="_Toc90859976"/>
      <w:bookmarkStart w:id="146" w:name="_Toc90860042"/>
      <w:bookmarkStart w:id="147" w:name="_Toc90860107"/>
      <w:bookmarkStart w:id="148" w:name="_Toc90900484"/>
      <w:bookmarkStart w:id="149" w:name="_Toc90900589"/>
      <w:bookmarkStart w:id="150" w:name="_Toc90900656"/>
      <w:bookmarkStart w:id="151" w:name="_Toc90901202"/>
      <w:bookmarkStart w:id="152" w:name="_Toc90901761"/>
      <w:bookmarkStart w:id="153" w:name="_Toc90901895"/>
      <w:bookmarkStart w:id="154" w:name="_Toc90901960"/>
      <w:bookmarkStart w:id="155" w:name="_Toc90902024"/>
      <w:bookmarkStart w:id="156" w:name="_Toc90909807"/>
      <w:bookmarkStart w:id="157" w:name="_Toc90909967"/>
      <w:bookmarkStart w:id="158" w:name="_Toc90910036"/>
      <w:bookmarkStart w:id="159" w:name="_Toc90910180"/>
      <w:bookmarkStart w:id="160" w:name="_Toc90910296"/>
      <w:bookmarkStart w:id="161" w:name="_Toc90910583"/>
      <w:bookmarkStart w:id="162" w:name="_Toc90910646"/>
      <w:bookmarkStart w:id="163" w:name="_Toc90912002"/>
      <w:bookmarkStart w:id="164" w:name="_Toc90912065"/>
      <w:bookmarkStart w:id="165" w:name="_Toc90912128"/>
      <w:bookmarkStart w:id="166" w:name="_Toc91462036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14:paraId="779710EF" w14:textId="77777777" w:rsidR="00E137BC" w:rsidRPr="00E137BC" w:rsidRDefault="00E137BC" w:rsidP="00374DA2">
      <w:pPr>
        <w:pStyle w:val="a6"/>
        <w:keepNext/>
        <w:keepLines/>
        <w:numPr>
          <w:ilvl w:val="0"/>
          <w:numId w:val="17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67" w:name="_Toc90857577"/>
      <w:bookmarkStart w:id="168" w:name="_Toc90857853"/>
      <w:bookmarkStart w:id="169" w:name="_Toc90857946"/>
      <w:bookmarkStart w:id="170" w:name="_Toc90859786"/>
      <w:bookmarkStart w:id="171" w:name="_Toc90859849"/>
      <w:bookmarkStart w:id="172" w:name="_Toc90859912"/>
      <w:bookmarkStart w:id="173" w:name="_Toc90859977"/>
      <w:bookmarkStart w:id="174" w:name="_Toc90860043"/>
      <w:bookmarkStart w:id="175" w:name="_Toc90860108"/>
      <w:bookmarkStart w:id="176" w:name="_Toc90900485"/>
      <w:bookmarkStart w:id="177" w:name="_Toc90900590"/>
      <w:bookmarkStart w:id="178" w:name="_Toc90900657"/>
      <w:bookmarkStart w:id="179" w:name="_Toc90901203"/>
      <w:bookmarkStart w:id="180" w:name="_Toc90901762"/>
      <w:bookmarkStart w:id="181" w:name="_Toc90901896"/>
      <w:bookmarkStart w:id="182" w:name="_Toc90901961"/>
      <w:bookmarkStart w:id="183" w:name="_Toc90902025"/>
      <w:bookmarkStart w:id="184" w:name="_Toc90909808"/>
      <w:bookmarkStart w:id="185" w:name="_Toc90909968"/>
      <w:bookmarkStart w:id="186" w:name="_Toc90910037"/>
      <w:bookmarkStart w:id="187" w:name="_Toc90910181"/>
      <w:bookmarkStart w:id="188" w:name="_Toc90910297"/>
      <w:bookmarkStart w:id="189" w:name="_Toc90910584"/>
      <w:bookmarkStart w:id="190" w:name="_Toc90910647"/>
      <w:bookmarkStart w:id="191" w:name="_Toc90912003"/>
      <w:bookmarkStart w:id="192" w:name="_Toc90912066"/>
      <w:bookmarkStart w:id="193" w:name="_Toc90912129"/>
      <w:bookmarkStart w:id="194" w:name="_Toc91462037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14:paraId="2CF74E1A" w14:textId="59020E7D" w:rsidR="002E71A0" w:rsidRPr="00543E09" w:rsidRDefault="0044117B" w:rsidP="00374DA2">
      <w:pPr>
        <w:pStyle w:val="3"/>
        <w:rPr>
          <w:lang w:val="ru-RU"/>
        </w:rPr>
      </w:pPr>
      <w:bookmarkStart w:id="195" w:name="_Toc90902026"/>
      <w:bookmarkStart w:id="196" w:name="_Toc90909809"/>
      <w:bookmarkStart w:id="197" w:name="_Toc91462038"/>
      <w:r w:rsidRPr="00543E09">
        <w:rPr>
          <w:lang w:val="ru-RU"/>
        </w:rPr>
        <w:t>2.1</w:t>
      </w:r>
      <w:r w:rsidRPr="00543E09">
        <w:rPr>
          <w:lang w:val="ru-RU"/>
        </w:rPr>
        <w:tab/>
      </w:r>
      <w:r w:rsidR="00984A4B" w:rsidRPr="00543E09">
        <w:rPr>
          <w:lang w:val="ru-RU"/>
        </w:rPr>
        <w:t>Постановка задачи на разработку программы</w:t>
      </w:r>
      <w:bookmarkEnd w:id="195"/>
      <w:bookmarkEnd w:id="196"/>
      <w:bookmarkEnd w:id="197"/>
    </w:p>
    <w:p w14:paraId="70AE1432" w14:textId="77777777" w:rsidR="00146649" w:rsidRPr="00146649" w:rsidRDefault="00146649" w:rsidP="00374DA2">
      <w:pPr>
        <w:spacing w:after="0"/>
      </w:pPr>
    </w:p>
    <w:p w14:paraId="350A10BE" w14:textId="382EC42F" w:rsidR="001319EC" w:rsidRDefault="00DD7E02" w:rsidP="00374DA2">
      <w:pPr>
        <w:spacing w:after="0"/>
        <w:ind w:firstLine="709"/>
      </w:pPr>
      <w:r>
        <w:t xml:space="preserve">В ходе выполнения </w:t>
      </w:r>
      <w:r w:rsidR="00277B00">
        <w:t>курсового проекта</w:t>
      </w:r>
      <w:r w:rsidR="00C91EF2">
        <w:t xml:space="preserve"> </w:t>
      </w:r>
      <w:r>
        <w:t>б</w:t>
      </w:r>
      <w:r w:rsidR="001319EC">
        <w:t>ыл вы</w:t>
      </w:r>
      <w:r>
        <w:t>полнен</w:t>
      </w:r>
      <w:r w:rsidR="001319EC">
        <w:t xml:space="preserve"> 1</w:t>
      </w:r>
      <w:r w:rsidR="00E55955" w:rsidRPr="00E55955">
        <w:t>3</w:t>
      </w:r>
      <w:r w:rsidR="001319EC">
        <w:t xml:space="preserve"> вариант задания.</w:t>
      </w:r>
    </w:p>
    <w:p w14:paraId="1D279490" w14:textId="5A19656E" w:rsidR="001319EC" w:rsidRDefault="001319EC" w:rsidP="00374DA2">
      <w:pPr>
        <w:spacing w:after="0"/>
        <w:ind w:firstLine="709"/>
      </w:pPr>
      <w:r>
        <w:t>Входной файл имеет следующую структуру:</w:t>
      </w:r>
    </w:p>
    <w:p w14:paraId="127B2A5D" w14:textId="6B5BD4CB" w:rsidR="001319EC" w:rsidRDefault="00750120" w:rsidP="00374DA2">
      <w:pPr>
        <w:pStyle w:val="a6"/>
        <w:numPr>
          <w:ilvl w:val="0"/>
          <w:numId w:val="3"/>
        </w:numPr>
        <w:spacing w:after="0"/>
        <w:ind w:firstLine="709"/>
      </w:pPr>
      <w:r>
        <w:t>номер вольера</w:t>
      </w:r>
      <w:r w:rsidR="00851182">
        <w:t>;</w:t>
      </w:r>
    </w:p>
    <w:p w14:paraId="1A14E14B" w14:textId="3CFF71AC" w:rsidR="00E70895" w:rsidRDefault="00750120" w:rsidP="00374DA2">
      <w:pPr>
        <w:pStyle w:val="a6"/>
        <w:numPr>
          <w:ilvl w:val="0"/>
          <w:numId w:val="3"/>
        </w:numPr>
        <w:spacing w:after="0"/>
        <w:ind w:firstLine="709"/>
      </w:pPr>
      <w:r>
        <w:t>кличка животного</w:t>
      </w:r>
      <w:r w:rsidR="00851182">
        <w:t>;</w:t>
      </w:r>
    </w:p>
    <w:p w14:paraId="2E13B3DE" w14:textId="698B5A9A" w:rsidR="00E70895" w:rsidRDefault="00750120" w:rsidP="00374DA2">
      <w:pPr>
        <w:pStyle w:val="a6"/>
        <w:numPr>
          <w:ilvl w:val="0"/>
          <w:numId w:val="3"/>
        </w:numPr>
        <w:spacing w:after="0"/>
        <w:ind w:firstLine="709"/>
      </w:pPr>
      <w:r>
        <w:t>порода животного</w:t>
      </w:r>
      <w:r w:rsidR="00851182">
        <w:t>;</w:t>
      </w:r>
    </w:p>
    <w:p w14:paraId="44E81946" w14:textId="7BA35058" w:rsidR="00E70895" w:rsidRDefault="00750120" w:rsidP="00374DA2">
      <w:pPr>
        <w:pStyle w:val="a6"/>
        <w:numPr>
          <w:ilvl w:val="0"/>
          <w:numId w:val="3"/>
        </w:numPr>
        <w:spacing w:after="0"/>
        <w:ind w:firstLine="709"/>
      </w:pPr>
      <w:r>
        <w:t>ареал обитания</w:t>
      </w:r>
      <w:r w:rsidR="00851182">
        <w:t>;</w:t>
      </w:r>
    </w:p>
    <w:p w14:paraId="171E732A" w14:textId="2324F664" w:rsidR="00E70895" w:rsidRDefault="00750120" w:rsidP="00374DA2">
      <w:pPr>
        <w:pStyle w:val="a6"/>
        <w:numPr>
          <w:ilvl w:val="0"/>
          <w:numId w:val="3"/>
        </w:numPr>
        <w:spacing w:after="0"/>
        <w:ind w:firstLine="709"/>
      </w:pPr>
      <w:r>
        <w:t>тип потребляемых продуктов</w:t>
      </w:r>
      <w:r w:rsidR="00851182">
        <w:t>;</w:t>
      </w:r>
    </w:p>
    <w:p w14:paraId="18497F18" w14:textId="77777777" w:rsidR="00750120" w:rsidRDefault="00750120" w:rsidP="00374DA2">
      <w:pPr>
        <w:pStyle w:val="a6"/>
        <w:numPr>
          <w:ilvl w:val="0"/>
          <w:numId w:val="3"/>
        </w:numPr>
        <w:spacing w:after="0"/>
        <w:ind w:firstLine="709"/>
      </w:pPr>
      <w:r>
        <w:t>вес потребляемых продуктов</w:t>
      </w:r>
      <w:r w:rsidR="00851182">
        <w:t>;</w:t>
      </w:r>
    </w:p>
    <w:p w14:paraId="0634D8D8" w14:textId="0FDE1E8A" w:rsidR="00E70895" w:rsidRDefault="00750120" w:rsidP="00374DA2">
      <w:pPr>
        <w:pStyle w:val="a6"/>
        <w:numPr>
          <w:ilvl w:val="0"/>
          <w:numId w:val="3"/>
        </w:numPr>
        <w:spacing w:after="0"/>
        <w:ind w:firstLine="709"/>
      </w:pPr>
      <w:r>
        <w:t>стоимость потребляемых продуктов;</w:t>
      </w:r>
    </w:p>
    <w:p w14:paraId="36A7139A" w14:textId="57464549" w:rsidR="00E70895" w:rsidRDefault="00851182" w:rsidP="00374DA2">
      <w:pPr>
        <w:pStyle w:val="a6"/>
        <w:numPr>
          <w:ilvl w:val="0"/>
          <w:numId w:val="3"/>
        </w:numPr>
        <w:spacing w:after="0"/>
        <w:ind w:firstLine="709"/>
      </w:pPr>
      <w:r>
        <w:t>д</w:t>
      </w:r>
      <w:r w:rsidR="004F0518">
        <w:t>ата</w:t>
      </w:r>
      <w:r w:rsidR="00364F59">
        <w:rPr>
          <w:lang w:val="en-US"/>
        </w:rPr>
        <w:t>.</w:t>
      </w:r>
    </w:p>
    <w:p w14:paraId="42A7DBFA" w14:textId="77777777" w:rsidR="00E70895" w:rsidRDefault="00E70895" w:rsidP="00374DA2">
      <w:pPr>
        <w:spacing w:after="0"/>
        <w:ind w:firstLine="709"/>
      </w:pPr>
      <w:r>
        <w:t>Программа должна предоставлять меню-ориентированный интерфейс, позволяющий выполнять следующий минимально необходимый набор действий:</w:t>
      </w:r>
    </w:p>
    <w:p w14:paraId="3CAEE847" w14:textId="2F3E66FA" w:rsidR="00E70895" w:rsidRDefault="00F24288" w:rsidP="00374DA2">
      <w:pPr>
        <w:pStyle w:val="a6"/>
        <w:numPr>
          <w:ilvl w:val="0"/>
          <w:numId w:val="4"/>
        </w:numPr>
        <w:spacing w:after="0"/>
        <w:ind w:firstLine="709"/>
      </w:pPr>
      <w:r>
        <w:t>создание и добавление элементов в таблицу</w:t>
      </w:r>
      <w:r w:rsidRPr="00F24288">
        <w:t>;</w:t>
      </w:r>
    </w:p>
    <w:p w14:paraId="1D11B932" w14:textId="51061912" w:rsidR="00E70895" w:rsidRDefault="00F24288" w:rsidP="00374DA2">
      <w:pPr>
        <w:pStyle w:val="a6"/>
        <w:numPr>
          <w:ilvl w:val="0"/>
          <w:numId w:val="4"/>
        </w:numPr>
        <w:spacing w:after="0"/>
        <w:ind w:firstLine="709"/>
      </w:pPr>
      <w:r>
        <w:t>просмотр существующих записей с функцией скроллинга;</w:t>
      </w:r>
    </w:p>
    <w:p w14:paraId="4BFA7EFE" w14:textId="3EA6BE2C" w:rsidR="00E70895" w:rsidRDefault="00F24288" w:rsidP="00374DA2">
      <w:pPr>
        <w:pStyle w:val="a6"/>
        <w:numPr>
          <w:ilvl w:val="0"/>
          <w:numId w:val="4"/>
        </w:numPr>
        <w:spacing w:after="0"/>
        <w:ind w:firstLine="709"/>
      </w:pPr>
      <w:r>
        <w:t xml:space="preserve">поиск элемента по </w:t>
      </w:r>
      <w:r w:rsidR="00750120">
        <w:t>выбранному полю</w:t>
      </w:r>
      <w:r>
        <w:t>;</w:t>
      </w:r>
    </w:p>
    <w:p w14:paraId="63E6A938" w14:textId="62C6689D" w:rsidR="00E70895" w:rsidRDefault="00F24288" w:rsidP="00374DA2">
      <w:pPr>
        <w:pStyle w:val="a6"/>
        <w:numPr>
          <w:ilvl w:val="0"/>
          <w:numId w:val="4"/>
        </w:numPr>
        <w:spacing w:after="0"/>
        <w:ind w:firstLine="709"/>
      </w:pPr>
      <w:r>
        <w:t>удаление записи по ключевому полю;</w:t>
      </w:r>
    </w:p>
    <w:p w14:paraId="22F6A61B" w14:textId="7F1520F5" w:rsidR="00E70895" w:rsidRDefault="00F24288" w:rsidP="00374DA2">
      <w:pPr>
        <w:pStyle w:val="a6"/>
        <w:numPr>
          <w:ilvl w:val="0"/>
          <w:numId w:val="4"/>
        </w:numPr>
        <w:spacing w:after="0"/>
        <w:ind w:firstLine="709"/>
      </w:pPr>
      <w:r>
        <w:t>редактирование записи;</w:t>
      </w:r>
    </w:p>
    <w:p w14:paraId="6B4F2EB3" w14:textId="1B4577DE" w:rsidR="00E70895" w:rsidRDefault="00F24288" w:rsidP="00374DA2">
      <w:pPr>
        <w:pStyle w:val="a6"/>
        <w:numPr>
          <w:ilvl w:val="0"/>
          <w:numId w:val="4"/>
        </w:numPr>
        <w:spacing w:after="0"/>
        <w:ind w:firstLine="709"/>
      </w:pPr>
      <w:r>
        <w:t>сортировка записей в таблице по выбранному полю;</w:t>
      </w:r>
    </w:p>
    <w:p w14:paraId="57BF8183" w14:textId="4CBD18F9" w:rsidR="00E70895" w:rsidRDefault="00F24288" w:rsidP="00374DA2">
      <w:pPr>
        <w:pStyle w:val="a6"/>
        <w:numPr>
          <w:ilvl w:val="0"/>
          <w:numId w:val="4"/>
        </w:numPr>
        <w:spacing w:after="0"/>
        <w:ind w:firstLine="709"/>
      </w:pPr>
      <w:r>
        <w:t>сохранение данных в бинарный/текстовый файл с заданным именем файла (по выбору пользователя);</w:t>
      </w:r>
    </w:p>
    <w:p w14:paraId="4F384076" w14:textId="31C02F27" w:rsidR="009F62C9" w:rsidRDefault="00F24288" w:rsidP="00374DA2">
      <w:pPr>
        <w:pStyle w:val="a6"/>
        <w:numPr>
          <w:ilvl w:val="0"/>
          <w:numId w:val="4"/>
        </w:numPr>
        <w:spacing w:after="0"/>
        <w:ind w:firstLine="709"/>
      </w:pPr>
      <w:r>
        <w:t>загрузка данных из бинарного/текстового файла с заданным именем файла (по выбору пользователя);</w:t>
      </w:r>
    </w:p>
    <w:p w14:paraId="3C0DBCDE" w14:textId="01B4BD37" w:rsidR="009F62C9" w:rsidRDefault="00F24288" w:rsidP="00374DA2">
      <w:pPr>
        <w:pStyle w:val="a6"/>
        <w:numPr>
          <w:ilvl w:val="0"/>
          <w:numId w:val="4"/>
        </w:numPr>
        <w:spacing w:after="0"/>
        <w:ind w:firstLine="709"/>
      </w:pPr>
      <w:r>
        <w:t>корректное завершение работы программы</w:t>
      </w:r>
      <w:r w:rsidR="00364F59">
        <w:rPr>
          <w:lang w:val="en-US"/>
        </w:rPr>
        <w:t>.</w:t>
      </w:r>
    </w:p>
    <w:p w14:paraId="313E61B6" w14:textId="71034087" w:rsidR="002E71A0" w:rsidRDefault="009F62C9" w:rsidP="00374DA2">
      <w:pPr>
        <w:spacing w:after="0"/>
        <w:ind w:firstLine="709"/>
      </w:pPr>
      <w:r>
        <w:lastRenderedPageBreak/>
        <w:t xml:space="preserve">В случае обработки записей по варианту программа должна вывести </w:t>
      </w:r>
      <w:r w:rsidR="00750120">
        <w:t>суммарный вес и стоимость потребляемых продуктов всеми видами пород животных за указанный период</w:t>
      </w:r>
      <w:r w:rsidR="00224EAE" w:rsidRPr="00224EAE">
        <w:t>.</w:t>
      </w:r>
    </w:p>
    <w:p w14:paraId="24CF72C8" w14:textId="45732052" w:rsidR="00D02E08" w:rsidRDefault="00D02E08" w:rsidP="00374DA2">
      <w:pPr>
        <w:spacing w:after="0"/>
        <w:ind w:firstLine="709"/>
      </w:pPr>
    </w:p>
    <w:p w14:paraId="6CABD66F" w14:textId="77777777" w:rsidR="00D02E08" w:rsidRPr="00224EAE" w:rsidRDefault="00D02E08" w:rsidP="00374DA2">
      <w:pPr>
        <w:spacing w:after="0"/>
        <w:ind w:firstLine="709"/>
      </w:pPr>
    </w:p>
    <w:p w14:paraId="14690ED7" w14:textId="77777777" w:rsidR="00E137BC" w:rsidRPr="00E137BC" w:rsidRDefault="00E137BC" w:rsidP="00374DA2">
      <w:pPr>
        <w:pStyle w:val="a6"/>
        <w:numPr>
          <w:ilvl w:val="0"/>
          <w:numId w:val="10"/>
        </w:numPr>
        <w:spacing w:after="0"/>
        <w:outlineLvl w:val="1"/>
        <w:rPr>
          <w:b/>
          <w:bCs/>
          <w:vanish/>
        </w:rPr>
      </w:pPr>
      <w:bookmarkStart w:id="198" w:name="_Toc90855325"/>
      <w:bookmarkStart w:id="199" w:name="_Toc90855433"/>
      <w:bookmarkStart w:id="200" w:name="_Toc90855525"/>
      <w:bookmarkStart w:id="201" w:name="_Toc90855563"/>
      <w:bookmarkStart w:id="202" w:name="_Toc90856473"/>
      <w:bookmarkStart w:id="203" w:name="_Toc90857161"/>
      <w:bookmarkStart w:id="204" w:name="_Toc90857397"/>
      <w:bookmarkStart w:id="205" w:name="_Toc90857579"/>
      <w:bookmarkStart w:id="206" w:name="_Toc90857855"/>
      <w:bookmarkStart w:id="207" w:name="_Toc90857948"/>
      <w:bookmarkStart w:id="208" w:name="_Toc90859788"/>
      <w:bookmarkStart w:id="209" w:name="_Toc90859851"/>
      <w:bookmarkStart w:id="210" w:name="_Toc90859914"/>
      <w:bookmarkStart w:id="211" w:name="_Toc90859979"/>
      <w:bookmarkStart w:id="212" w:name="_Toc90860045"/>
      <w:bookmarkStart w:id="213" w:name="_Toc90860110"/>
      <w:bookmarkStart w:id="214" w:name="_Toc90900487"/>
      <w:bookmarkStart w:id="215" w:name="_Toc90900592"/>
      <w:bookmarkStart w:id="216" w:name="_Toc90900659"/>
      <w:bookmarkStart w:id="217" w:name="_Toc90901204"/>
      <w:bookmarkStart w:id="218" w:name="_Toc90901764"/>
      <w:bookmarkStart w:id="219" w:name="_Toc90901898"/>
      <w:bookmarkStart w:id="220" w:name="_Toc90901963"/>
      <w:bookmarkStart w:id="221" w:name="_Toc90902027"/>
      <w:bookmarkStart w:id="222" w:name="_Toc90909810"/>
      <w:bookmarkStart w:id="223" w:name="_Toc90909970"/>
      <w:bookmarkStart w:id="224" w:name="_Toc90910039"/>
      <w:bookmarkStart w:id="225" w:name="_Toc90910183"/>
      <w:bookmarkStart w:id="226" w:name="_Toc90910299"/>
      <w:bookmarkStart w:id="227" w:name="_Toc90910586"/>
      <w:bookmarkStart w:id="228" w:name="_Toc90910649"/>
      <w:bookmarkStart w:id="229" w:name="_Toc90912005"/>
      <w:bookmarkStart w:id="230" w:name="_Toc90912068"/>
      <w:bookmarkStart w:id="231" w:name="_Toc90912131"/>
      <w:bookmarkStart w:id="232" w:name="_Toc91462039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</w:p>
    <w:p w14:paraId="2FFFC215" w14:textId="77777777" w:rsidR="00E137BC" w:rsidRPr="00E137BC" w:rsidRDefault="00E137BC" w:rsidP="00374DA2">
      <w:pPr>
        <w:pStyle w:val="a6"/>
        <w:numPr>
          <w:ilvl w:val="0"/>
          <w:numId w:val="10"/>
        </w:numPr>
        <w:spacing w:after="0"/>
        <w:outlineLvl w:val="1"/>
        <w:rPr>
          <w:b/>
          <w:bCs/>
          <w:vanish/>
        </w:rPr>
      </w:pPr>
      <w:bookmarkStart w:id="233" w:name="_Toc90857580"/>
      <w:bookmarkStart w:id="234" w:name="_Toc90857856"/>
      <w:bookmarkStart w:id="235" w:name="_Toc90857949"/>
      <w:bookmarkStart w:id="236" w:name="_Toc90859789"/>
      <w:bookmarkStart w:id="237" w:name="_Toc90859852"/>
      <w:bookmarkStart w:id="238" w:name="_Toc90859915"/>
      <w:bookmarkStart w:id="239" w:name="_Toc90859980"/>
      <w:bookmarkStart w:id="240" w:name="_Toc90860046"/>
      <w:bookmarkStart w:id="241" w:name="_Toc90860111"/>
      <w:bookmarkStart w:id="242" w:name="_Toc90900488"/>
      <w:bookmarkStart w:id="243" w:name="_Toc90900593"/>
      <w:bookmarkStart w:id="244" w:name="_Toc90900660"/>
      <w:bookmarkStart w:id="245" w:name="_Toc90901205"/>
      <w:bookmarkStart w:id="246" w:name="_Toc90901765"/>
      <w:bookmarkStart w:id="247" w:name="_Toc90901899"/>
      <w:bookmarkStart w:id="248" w:name="_Toc90901964"/>
      <w:bookmarkStart w:id="249" w:name="_Toc90902028"/>
      <w:bookmarkStart w:id="250" w:name="_Toc90909811"/>
      <w:bookmarkStart w:id="251" w:name="_Toc90909971"/>
      <w:bookmarkStart w:id="252" w:name="_Toc90910040"/>
      <w:bookmarkStart w:id="253" w:name="_Toc90910184"/>
      <w:bookmarkStart w:id="254" w:name="_Toc90910300"/>
      <w:bookmarkStart w:id="255" w:name="_Toc90910587"/>
      <w:bookmarkStart w:id="256" w:name="_Toc90910650"/>
      <w:bookmarkStart w:id="257" w:name="_Toc90912006"/>
      <w:bookmarkStart w:id="258" w:name="_Toc90912069"/>
      <w:bookmarkStart w:id="259" w:name="_Toc90912132"/>
      <w:bookmarkStart w:id="260" w:name="_Toc91462040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EBAEED0" w14:textId="77777777" w:rsidR="00E137BC" w:rsidRPr="00E137BC" w:rsidRDefault="00E137BC" w:rsidP="00374DA2">
      <w:pPr>
        <w:pStyle w:val="a6"/>
        <w:numPr>
          <w:ilvl w:val="1"/>
          <w:numId w:val="10"/>
        </w:numPr>
        <w:spacing w:after="0"/>
        <w:outlineLvl w:val="1"/>
        <w:rPr>
          <w:b/>
          <w:bCs/>
          <w:vanish/>
        </w:rPr>
      </w:pPr>
      <w:bookmarkStart w:id="261" w:name="_Toc90857581"/>
      <w:bookmarkStart w:id="262" w:name="_Toc90857857"/>
      <w:bookmarkStart w:id="263" w:name="_Toc90857950"/>
      <w:bookmarkStart w:id="264" w:name="_Toc90859790"/>
      <w:bookmarkStart w:id="265" w:name="_Toc90859853"/>
      <w:bookmarkStart w:id="266" w:name="_Toc90859916"/>
      <w:bookmarkStart w:id="267" w:name="_Toc90859981"/>
      <w:bookmarkStart w:id="268" w:name="_Toc90860047"/>
      <w:bookmarkStart w:id="269" w:name="_Toc90860112"/>
      <w:bookmarkStart w:id="270" w:name="_Toc90900489"/>
      <w:bookmarkStart w:id="271" w:name="_Toc90900594"/>
      <w:bookmarkStart w:id="272" w:name="_Toc90900661"/>
      <w:bookmarkStart w:id="273" w:name="_Toc90901206"/>
      <w:bookmarkStart w:id="274" w:name="_Toc90901766"/>
      <w:bookmarkStart w:id="275" w:name="_Toc90901900"/>
      <w:bookmarkStart w:id="276" w:name="_Toc90901965"/>
      <w:bookmarkStart w:id="277" w:name="_Toc90902029"/>
      <w:bookmarkStart w:id="278" w:name="_Toc90909812"/>
      <w:bookmarkStart w:id="279" w:name="_Toc90909972"/>
      <w:bookmarkStart w:id="280" w:name="_Toc90910041"/>
      <w:bookmarkStart w:id="281" w:name="_Toc90910185"/>
      <w:bookmarkStart w:id="282" w:name="_Toc90910301"/>
      <w:bookmarkStart w:id="283" w:name="_Toc90910588"/>
      <w:bookmarkStart w:id="284" w:name="_Toc90910651"/>
      <w:bookmarkStart w:id="285" w:name="_Toc90912007"/>
      <w:bookmarkStart w:id="286" w:name="_Toc90912070"/>
      <w:bookmarkStart w:id="287" w:name="_Toc90912133"/>
      <w:bookmarkStart w:id="288" w:name="_Toc91462041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</w:p>
    <w:p w14:paraId="098D35A1" w14:textId="08CA5DD4" w:rsidR="000B7D56" w:rsidRPr="00C771AC" w:rsidRDefault="0044117B" w:rsidP="00374DA2">
      <w:pPr>
        <w:pStyle w:val="3"/>
        <w:rPr>
          <w:lang w:val="ru-RU"/>
        </w:rPr>
      </w:pPr>
      <w:bookmarkStart w:id="289" w:name="_Toc90902030"/>
      <w:bookmarkStart w:id="290" w:name="_Toc90909813"/>
      <w:bookmarkStart w:id="291" w:name="_Toc91462042"/>
      <w:r w:rsidRPr="00543E09">
        <w:rPr>
          <w:lang w:val="ru-RU"/>
        </w:rPr>
        <w:t xml:space="preserve">2.2 </w:t>
      </w:r>
      <w:r w:rsidRPr="00543E09">
        <w:rPr>
          <w:lang w:val="ru-RU"/>
        </w:rPr>
        <w:tab/>
      </w:r>
      <w:r w:rsidR="004127E5" w:rsidRPr="00543E09">
        <w:rPr>
          <w:lang w:val="ru-RU"/>
        </w:rPr>
        <w:t>Применяемые математические методы</w:t>
      </w:r>
      <w:bookmarkEnd w:id="289"/>
      <w:bookmarkEnd w:id="290"/>
      <w:bookmarkEnd w:id="291"/>
    </w:p>
    <w:p w14:paraId="43EE3898" w14:textId="77777777" w:rsidR="00C771AC" w:rsidRDefault="00C771AC" w:rsidP="00374DA2">
      <w:pPr>
        <w:spacing w:after="0"/>
        <w:ind w:firstLine="709"/>
      </w:pPr>
    </w:p>
    <w:p w14:paraId="27550F2D" w14:textId="567E3CC5" w:rsidR="00C870E7" w:rsidRDefault="00FB277F" w:rsidP="00374DA2">
      <w:pPr>
        <w:spacing w:after="0"/>
        <w:ind w:firstLine="709"/>
      </w:pPr>
      <w:r>
        <w:t>В ходе разработки применялись следующие</w:t>
      </w:r>
      <w:r w:rsidR="00D064DC">
        <w:t xml:space="preserve"> функции</w:t>
      </w:r>
      <w:r>
        <w:t>:</w:t>
      </w:r>
    </w:p>
    <w:p w14:paraId="29E77CEA" w14:textId="511197E3" w:rsidR="008210C0" w:rsidRPr="006D6F54" w:rsidRDefault="005C46E8" w:rsidP="00374DA2">
      <w:pPr>
        <w:pStyle w:val="a6"/>
        <w:numPr>
          <w:ilvl w:val="0"/>
          <w:numId w:val="5"/>
        </w:numPr>
        <w:spacing w:after="0"/>
        <w:ind w:left="0" w:firstLine="709"/>
        <w:rPr>
          <w:rFonts w:ascii="Courier New" w:hAnsi="Courier New" w:cs="Courier New"/>
          <w:color w:val="000000"/>
          <w:sz w:val="20"/>
          <w:szCs w:val="20"/>
        </w:rPr>
      </w:pPr>
      <w:r>
        <w:t>Получение</w:t>
      </w:r>
      <w:r w:rsidRPr="005C46E8">
        <w:t xml:space="preserve"> </w:t>
      </w:r>
      <w:r w:rsidR="006D6F54">
        <w:t>суммарного веса всех потребляемых продуктов.</w:t>
      </w:r>
      <w:r w:rsidRPr="006D6F5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4B2CF3F" w14:textId="2BB7DBA2" w:rsidR="00FB277F" w:rsidRPr="006D6F54" w:rsidRDefault="006D6F54" w:rsidP="00374DA2">
      <w:pPr>
        <w:pStyle w:val="a6"/>
        <w:spacing w:after="0"/>
        <w:ind w:left="0" w:firstLine="709"/>
        <w:rPr>
          <w:rFonts w:ascii="Courier New" w:hAnsi="Courier New" w:cs="Courier New"/>
          <w:sz w:val="20"/>
          <w:szCs w:val="20"/>
          <w:lang w:val="en-US"/>
        </w:rPr>
      </w:pPr>
      <w:r w:rsidRPr="006D6F54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6D6F5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6D6F5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D6F54">
        <w:rPr>
          <w:rFonts w:ascii="Courier New" w:hAnsi="Courier New" w:cs="Courier New"/>
          <w:color w:val="2B91AF"/>
          <w:sz w:val="20"/>
          <w:szCs w:val="20"/>
          <w:lang w:val="en-US"/>
        </w:rPr>
        <w:t>zoo</w:t>
      </w:r>
      <w:r w:rsidRPr="006D6F5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6D6F54">
        <w:rPr>
          <w:rFonts w:ascii="Courier New" w:hAnsi="Courier New" w:cs="Courier New"/>
          <w:color w:val="808080"/>
          <w:sz w:val="20"/>
          <w:szCs w:val="20"/>
          <w:lang w:val="en-US"/>
        </w:rPr>
        <w:t>beg_p</w:t>
      </w:r>
      <w:r w:rsidRPr="006D6F5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AC569B8" w14:textId="1A964B6A" w:rsidR="00FB277F" w:rsidRDefault="00FB277F" w:rsidP="00374DA2">
      <w:pPr>
        <w:pStyle w:val="a6"/>
        <w:numPr>
          <w:ilvl w:val="0"/>
          <w:numId w:val="5"/>
        </w:numPr>
        <w:spacing w:after="0"/>
        <w:ind w:left="0" w:firstLine="709"/>
      </w:pPr>
      <w:r>
        <w:t>Получ</w:t>
      </w:r>
      <w:r w:rsidR="00DD062E">
        <w:t>ение суммарной стоимости всех продуктов</w:t>
      </w:r>
      <w:r>
        <w:t>.</w:t>
      </w:r>
    </w:p>
    <w:p w14:paraId="6164D2DF" w14:textId="5DF53CAB" w:rsidR="002E71A0" w:rsidRPr="00543E09" w:rsidRDefault="006D6F54" w:rsidP="00374DA2">
      <w:pPr>
        <w:pStyle w:val="a3"/>
        <w:rPr>
          <w:rFonts w:eastAsiaTheme="majorEastAsia" w:cstheme="majorBidi"/>
          <w:vanish/>
          <w:szCs w:val="26"/>
        </w:rPr>
      </w:pPr>
      <w:r w:rsidRPr="006D6F54">
        <w:t xml:space="preserve">float </w:t>
      </w:r>
      <w:r w:rsidRPr="006D6F54">
        <w:rPr>
          <w:color w:val="000000" w:themeColor="text1"/>
        </w:rPr>
        <w:t>count_</w:t>
      </w:r>
      <w:proofErr w:type="gramStart"/>
      <w:r w:rsidRPr="006D6F54">
        <w:rPr>
          <w:color w:val="000000" w:themeColor="text1"/>
        </w:rPr>
        <w:t>money(</w:t>
      </w:r>
      <w:proofErr w:type="gramEnd"/>
      <w:r w:rsidRPr="006D6F54">
        <w:rPr>
          <w:color w:val="2B91AF"/>
        </w:rPr>
        <w:t>zoo</w:t>
      </w:r>
      <w:r w:rsidRPr="006D6F54">
        <w:t xml:space="preserve">* </w:t>
      </w:r>
      <w:r w:rsidRPr="006D6F54">
        <w:rPr>
          <w:color w:val="808080"/>
        </w:rPr>
        <w:t>beg_p</w:t>
      </w:r>
      <w:r w:rsidRPr="006D6F54">
        <w:rPr>
          <w:color w:val="000000" w:themeColor="text1"/>
        </w:rPr>
        <w:t>)</w:t>
      </w:r>
      <w:r>
        <w:rPr>
          <w:color w:val="000000" w:themeColor="text1"/>
        </w:rPr>
        <w:t>;</w:t>
      </w:r>
      <w:bookmarkStart w:id="292" w:name="_Toc90855329"/>
      <w:bookmarkStart w:id="293" w:name="_Toc90855437"/>
      <w:bookmarkStart w:id="294" w:name="_Toc90855529"/>
      <w:bookmarkStart w:id="295" w:name="_Toc90855567"/>
      <w:bookmarkStart w:id="296" w:name="_Toc90856477"/>
      <w:bookmarkStart w:id="297" w:name="_Toc90857165"/>
      <w:bookmarkStart w:id="298" w:name="_Toc90857401"/>
      <w:bookmarkStart w:id="299" w:name="_Toc90857583"/>
      <w:bookmarkStart w:id="300" w:name="_Toc90857859"/>
      <w:bookmarkStart w:id="301" w:name="_Toc90857952"/>
      <w:bookmarkStart w:id="302" w:name="_Toc90859792"/>
      <w:bookmarkStart w:id="303" w:name="_Toc90859855"/>
      <w:bookmarkStart w:id="304" w:name="_Toc90859918"/>
      <w:bookmarkStart w:id="305" w:name="_Toc90859983"/>
      <w:bookmarkStart w:id="306" w:name="_Toc90860049"/>
      <w:bookmarkStart w:id="307" w:name="_Toc90860114"/>
      <w:bookmarkStart w:id="308" w:name="_Toc90900491"/>
      <w:bookmarkStart w:id="309" w:name="_Toc90900596"/>
      <w:bookmarkStart w:id="310" w:name="_Toc90900663"/>
      <w:bookmarkStart w:id="311" w:name="_Toc90901207"/>
      <w:bookmarkStart w:id="312" w:name="_Toc90901768"/>
      <w:bookmarkStart w:id="313" w:name="_Toc90901902"/>
      <w:bookmarkStart w:id="314" w:name="_Toc90901967"/>
      <w:bookmarkStart w:id="315" w:name="_Toc90902031"/>
      <w:bookmarkStart w:id="316" w:name="_Toc90909814"/>
      <w:bookmarkStart w:id="317" w:name="_Toc90909974"/>
      <w:bookmarkStart w:id="318" w:name="_Toc90910043"/>
      <w:bookmarkStart w:id="319" w:name="_Toc90910187"/>
      <w:bookmarkStart w:id="320" w:name="_Toc90910303"/>
      <w:bookmarkStart w:id="321" w:name="_Toc90910590"/>
      <w:bookmarkStart w:id="322" w:name="_Toc90910653"/>
      <w:bookmarkStart w:id="323" w:name="_Toc90912009"/>
      <w:bookmarkStart w:id="324" w:name="_Toc90912072"/>
      <w:bookmarkStart w:id="325" w:name="_Toc90912135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 w14:paraId="42BE554F" w14:textId="77777777" w:rsidR="00E137BC" w:rsidRPr="00543E09" w:rsidRDefault="00E137BC" w:rsidP="00374DA2">
      <w:pPr>
        <w:pStyle w:val="a6"/>
        <w:keepNext/>
        <w:keepLines/>
        <w:numPr>
          <w:ilvl w:val="1"/>
          <w:numId w:val="17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  <w:lang w:val="en-US"/>
        </w:rPr>
      </w:pPr>
      <w:bookmarkStart w:id="326" w:name="_Toc90857584"/>
      <w:bookmarkStart w:id="327" w:name="_Toc90857860"/>
      <w:bookmarkStart w:id="328" w:name="_Toc90857953"/>
      <w:bookmarkStart w:id="329" w:name="_Toc90859793"/>
      <w:bookmarkStart w:id="330" w:name="_Toc90859856"/>
      <w:bookmarkStart w:id="331" w:name="_Toc90859919"/>
      <w:bookmarkStart w:id="332" w:name="_Toc90859984"/>
      <w:bookmarkStart w:id="333" w:name="_Toc90860050"/>
      <w:bookmarkStart w:id="334" w:name="_Toc90860115"/>
      <w:bookmarkStart w:id="335" w:name="_Toc90900492"/>
      <w:bookmarkStart w:id="336" w:name="_Toc90900597"/>
      <w:bookmarkStart w:id="337" w:name="_Toc90900664"/>
      <w:bookmarkStart w:id="338" w:name="_Toc90901208"/>
      <w:bookmarkStart w:id="339" w:name="_Toc90901769"/>
      <w:bookmarkStart w:id="340" w:name="_Toc90901903"/>
      <w:bookmarkStart w:id="341" w:name="_Toc90901968"/>
      <w:bookmarkStart w:id="342" w:name="_Toc90902032"/>
      <w:bookmarkStart w:id="343" w:name="_Toc90909815"/>
      <w:bookmarkStart w:id="344" w:name="_Toc90909975"/>
      <w:bookmarkStart w:id="345" w:name="_Toc90910044"/>
      <w:bookmarkStart w:id="346" w:name="_Toc90910188"/>
      <w:bookmarkStart w:id="347" w:name="_Toc90910304"/>
      <w:bookmarkStart w:id="348" w:name="_Toc90910591"/>
      <w:bookmarkStart w:id="349" w:name="_Toc90910654"/>
      <w:bookmarkStart w:id="350" w:name="_Toc90912010"/>
      <w:bookmarkStart w:id="351" w:name="_Toc90912073"/>
      <w:bookmarkStart w:id="352" w:name="_Toc90912136"/>
      <w:bookmarkStart w:id="353" w:name="_Toc91462043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</w:p>
    <w:p w14:paraId="3F0DFF87" w14:textId="77777777" w:rsidR="00E2514C" w:rsidRPr="00543E09" w:rsidRDefault="00E2514C" w:rsidP="00374DA2">
      <w:pPr>
        <w:pStyle w:val="a6"/>
        <w:keepNext/>
        <w:keepLines/>
        <w:numPr>
          <w:ilvl w:val="1"/>
          <w:numId w:val="18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  <w:lang w:val="en-US"/>
        </w:rPr>
      </w:pPr>
      <w:bookmarkStart w:id="354" w:name="_Toc90859794"/>
      <w:bookmarkStart w:id="355" w:name="_Toc90859857"/>
      <w:bookmarkStart w:id="356" w:name="_Toc90859920"/>
      <w:bookmarkStart w:id="357" w:name="_Toc90859985"/>
      <w:bookmarkStart w:id="358" w:name="_Toc90860051"/>
      <w:bookmarkStart w:id="359" w:name="_Toc90860116"/>
      <w:bookmarkStart w:id="360" w:name="_Toc90900493"/>
      <w:bookmarkStart w:id="361" w:name="_Toc90900598"/>
      <w:bookmarkStart w:id="362" w:name="_Toc90900665"/>
      <w:bookmarkStart w:id="363" w:name="_Toc90901209"/>
      <w:bookmarkStart w:id="364" w:name="_Toc90901770"/>
      <w:bookmarkStart w:id="365" w:name="_Toc90901904"/>
      <w:bookmarkStart w:id="366" w:name="_Toc90901969"/>
      <w:bookmarkStart w:id="367" w:name="_Toc90902033"/>
      <w:bookmarkStart w:id="368" w:name="_Toc90909816"/>
      <w:bookmarkStart w:id="369" w:name="_Toc90909976"/>
      <w:bookmarkStart w:id="370" w:name="_Toc90910045"/>
      <w:bookmarkStart w:id="371" w:name="_Toc90910189"/>
      <w:bookmarkStart w:id="372" w:name="_Toc90910305"/>
      <w:bookmarkStart w:id="373" w:name="_Toc90910592"/>
      <w:bookmarkStart w:id="374" w:name="_Toc90910655"/>
      <w:bookmarkStart w:id="375" w:name="_Toc90912011"/>
      <w:bookmarkStart w:id="376" w:name="_Toc90912074"/>
      <w:bookmarkStart w:id="377" w:name="_Toc90912137"/>
      <w:bookmarkStart w:id="378" w:name="_Toc91462044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</w:p>
    <w:p w14:paraId="5BB032B7" w14:textId="77777777" w:rsidR="00BD0CC6" w:rsidRPr="00543E09" w:rsidRDefault="00BD0CC6" w:rsidP="00374DA2">
      <w:pPr>
        <w:spacing w:after="0"/>
        <w:rPr>
          <w:lang w:val="en-US"/>
        </w:rPr>
      </w:pPr>
    </w:p>
    <w:p w14:paraId="56DDC33D" w14:textId="1F03190C" w:rsidR="00BD0CC6" w:rsidRDefault="00BD0CC6" w:rsidP="00374DA2">
      <w:pPr>
        <w:spacing w:after="0"/>
        <w:rPr>
          <w:lang w:val="en-US"/>
        </w:rPr>
      </w:pPr>
    </w:p>
    <w:p w14:paraId="54E4AA90" w14:textId="77777777" w:rsidR="00D02E08" w:rsidRPr="00543E09" w:rsidRDefault="00D02E08" w:rsidP="00374DA2">
      <w:pPr>
        <w:spacing w:after="0"/>
        <w:rPr>
          <w:lang w:val="en-US"/>
        </w:rPr>
      </w:pPr>
    </w:p>
    <w:p w14:paraId="1A41062C" w14:textId="6E102D02" w:rsidR="00A337DC" w:rsidRPr="00543E09" w:rsidRDefault="00BD0CC6" w:rsidP="00374DA2">
      <w:pPr>
        <w:pStyle w:val="3"/>
        <w:rPr>
          <w:lang w:val="ru-RU"/>
        </w:rPr>
      </w:pPr>
      <w:bookmarkStart w:id="379" w:name="_Toc91462045"/>
      <w:r w:rsidRPr="00543E09">
        <w:rPr>
          <w:lang w:val="ru-RU"/>
        </w:rPr>
        <w:t xml:space="preserve">2.3 </w:t>
      </w:r>
      <w:r w:rsidR="00A337DC" w:rsidRPr="00543E09">
        <w:rPr>
          <w:lang w:val="ru-RU"/>
        </w:rPr>
        <w:t>Описание и обоснование выбора метода организации входных, выходных и промежуточных данных</w:t>
      </w:r>
      <w:bookmarkEnd w:id="379"/>
    </w:p>
    <w:p w14:paraId="2328EC44" w14:textId="77777777" w:rsidR="00BD0CC6" w:rsidRDefault="00BD0CC6" w:rsidP="00374DA2">
      <w:pPr>
        <w:spacing w:after="0"/>
        <w:ind w:firstLine="709"/>
      </w:pPr>
    </w:p>
    <w:p w14:paraId="4B968932" w14:textId="51FCC44A" w:rsidR="009F62C9" w:rsidRDefault="009F62C9" w:rsidP="00374DA2">
      <w:pPr>
        <w:spacing w:after="0"/>
        <w:ind w:firstLine="709"/>
      </w:pPr>
      <w:r>
        <w:t xml:space="preserve">Для хранения данных в оперативной памяти было принято решение использовать двунаправленный список, </w:t>
      </w:r>
      <w:r w:rsidR="00C46C67">
        <w:t xml:space="preserve">так как </w:t>
      </w:r>
      <w:r>
        <w:t xml:space="preserve">двунаправленный список позволяет ускорить </w:t>
      </w:r>
      <w:r w:rsidR="003412D8">
        <w:t>поиск требуемых элементов и постраничный вывод данных на экран</w:t>
      </w:r>
      <w:r w:rsidR="00E55955" w:rsidRPr="00E55955">
        <w:t>,</w:t>
      </w:r>
      <w:r w:rsidR="00C46C67">
        <w:t xml:space="preserve"> а также упрощает алгоритмы взаимодействия со списком</w:t>
      </w:r>
      <w:r w:rsidR="003412D8">
        <w:t>.</w:t>
      </w:r>
      <w:r w:rsidR="00524FEE">
        <w:t xml:space="preserve"> </w:t>
      </w:r>
    </w:p>
    <w:p w14:paraId="63B80BD1" w14:textId="4E4416F1" w:rsidR="00524FEE" w:rsidRDefault="00B33D43" w:rsidP="00374DA2">
      <w:pPr>
        <w:spacing w:after="0"/>
        <w:ind w:firstLine="709"/>
      </w:pPr>
      <w:r>
        <w:t xml:space="preserve">Для хранения символьных данных о пользователе было решено использовать </w:t>
      </w:r>
      <w:r w:rsidR="00E55955">
        <w:rPr>
          <w:lang w:val="en-US"/>
        </w:rPr>
        <w:t>char</w:t>
      </w:r>
      <w:r w:rsidRPr="00B33D43">
        <w:t xml:space="preserve"> </w:t>
      </w:r>
      <w:r>
        <w:t>в связи с богатым спектром методов взаимодействия с ним.</w:t>
      </w:r>
      <w:r w:rsidR="00D20A6B">
        <w:t xml:space="preserve"> </w:t>
      </w:r>
      <w:r w:rsidR="00D20A6B" w:rsidRPr="00D20A6B">
        <w:t>Потенциально это так же могло позволить сократить размер бинарного файла, если бы в него записывалась только минимально необходимая часть массива, отведённого под строку, но было решено не делать размер записи в файле варьируемым, чтобы не усложнять процесс чтения, и чтобы можно было легко сказать, сколько записей хранится в файле по его размеру и выделить необходимое количество памяти при запуске программы</w:t>
      </w:r>
      <w:r w:rsidR="00D20A6B">
        <w:t>.</w:t>
      </w:r>
    </w:p>
    <w:p w14:paraId="164CE53D" w14:textId="77777777" w:rsidR="00D02E08" w:rsidRDefault="00D02E08" w:rsidP="00374DA2">
      <w:pPr>
        <w:spacing w:after="0"/>
        <w:ind w:firstLine="0"/>
      </w:pPr>
    </w:p>
    <w:p w14:paraId="3CB777D9" w14:textId="256B7C86" w:rsidR="00F17BA1" w:rsidRPr="00543E09" w:rsidRDefault="001C3573" w:rsidP="00374DA2">
      <w:pPr>
        <w:pStyle w:val="3"/>
        <w:rPr>
          <w:lang w:val="ru-RU"/>
        </w:rPr>
      </w:pPr>
      <w:bookmarkStart w:id="380" w:name="_Toc90902034"/>
      <w:bookmarkStart w:id="381" w:name="_Toc90909817"/>
      <w:bookmarkStart w:id="382" w:name="_Toc91462046"/>
      <w:r w:rsidRPr="00543E09">
        <w:rPr>
          <w:lang w:val="ru-RU"/>
        </w:rPr>
        <w:lastRenderedPageBreak/>
        <w:t>2.</w:t>
      </w:r>
      <w:r w:rsidR="008D65E7" w:rsidRPr="00543E09">
        <w:rPr>
          <w:lang w:val="ru-RU"/>
        </w:rPr>
        <w:t>4</w:t>
      </w:r>
      <w:r w:rsidRPr="00543E09">
        <w:rPr>
          <w:lang w:val="ru-RU"/>
        </w:rPr>
        <w:tab/>
      </w:r>
      <w:r w:rsidR="001613BB" w:rsidRPr="00543E09">
        <w:rPr>
          <w:lang w:val="ru-RU"/>
        </w:rPr>
        <w:t>Обоснование выбора языка и среды программирования</w:t>
      </w:r>
      <w:bookmarkEnd w:id="380"/>
      <w:bookmarkEnd w:id="381"/>
      <w:bookmarkEnd w:id="382"/>
    </w:p>
    <w:p w14:paraId="01E35E6B" w14:textId="77777777" w:rsidR="00C319B0" w:rsidRPr="00F17BA1" w:rsidRDefault="00C319B0" w:rsidP="00374DA2">
      <w:pPr>
        <w:spacing w:after="0"/>
        <w:ind w:firstLine="709"/>
      </w:pPr>
    </w:p>
    <w:p w14:paraId="2972E590" w14:textId="75D2498A" w:rsidR="003412D8" w:rsidRDefault="00426E1D" w:rsidP="00374DA2">
      <w:pPr>
        <w:spacing w:after="0"/>
        <w:ind w:firstLine="709"/>
      </w:pPr>
      <w:r>
        <w:t xml:space="preserve">Исходный код программы был написан на языке программирования </w:t>
      </w:r>
      <w:r>
        <w:rPr>
          <w:lang w:val="en-US"/>
        </w:rPr>
        <w:t>C</w:t>
      </w:r>
      <w:r w:rsidR="000D5F02">
        <w:t>++</w:t>
      </w:r>
      <w:r>
        <w:t>. Причина выбора:</w:t>
      </w:r>
    </w:p>
    <w:p w14:paraId="37DD957D" w14:textId="0DC049F9" w:rsidR="00426E1D" w:rsidRDefault="00C319B0" w:rsidP="00374DA2">
      <w:pPr>
        <w:pStyle w:val="a6"/>
        <w:numPr>
          <w:ilvl w:val="0"/>
          <w:numId w:val="6"/>
        </w:numPr>
        <w:spacing w:after="0"/>
        <w:ind w:firstLine="709"/>
      </w:pPr>
      <w:r>
        <w:t>скорость выполнения функций;</w:t>
      </w:r>
    </w:p>
    <w:p w14:paraId="4ABC9D86" w14:textId="25102371" w:rsidR="00426E1D" w:rsidRDefault="00C319B0" w:rsidP="00374DA2">
      <w:pPr>
        <w:pStyle w:val="a6"/>
        <w:numPr>
          <w:ilvl w:val="0"/>
          <w:numId w:val="6"/>
        </w:numPr>
        <w:spacing w:after="0"/>
        <w:ind w:firstLine="709"/>
      </w:pPr>
      <w:r>
        <w:t>эффективное потребление памяти;</w:t>
      </w:r>
    </w:p>
    <w:p w14:paraId="40F3F19A" w14:textId="4103A476" w:rsidR="00426E1D" w:rsidRDefault="00C319B0" w:rsidP="00374DA2">
      <w:pPr>
        <w:spacing w:after="0"/>
        <w:ind w:firstLine="709"/>
      </w:pPr>
      <w:r>
        <w:t>для разработки программы была создана следующая среда разработки:</w:t>
      </w:r>
    </w:p>
    <w:p w14:paraId="373D2D5B" w14:textId="6C369845" w:rsidR="00567787" w:rsidRDefault="00C319B0" w:rsidP="00374DA2">
      <w:pPr>
        <w:pStyle w:val="a6"/>
        <w:numPr>
          <w:ilvl w:val="0"/>
          <w:numId w:val="7"/>
        </w:numPr>
        <w:spacing w:after="0"/>
        <w:ind w:firstLine="709"/>
      </w:pPr>
      <w:r>
        <w:t xml:space="preserve">компилятор: </w:t>
      </w:r>
      <w:r w:rsidR="00F83B6A">
        <w:rPr>
          <w:lang w:val="en-US"/>
        </w:rPr>
        <w:t>M</w:t>
      </w:r>
      <w:r>
        <w:rPr>
          <w:lang w:val="en-US"/>
        </w:rPr>
        <w:t xml:space="preserve">icrosoft </w:t>
      </w:r>
      <w:r w:rsidR="00F83B6A">
        <w:rPr>
          <w:lang w:val="en-US"/>
        </w:rPr>
        <w:t>V</w:t>
      </w:r>
      <w:r>
        <w:rPr>
          <w:lang w:val="en-US"/>
        </w:rPr>
        <w:t>isual</w:t>
      </w:r>
      <w:r w:rsidRPr="004245B6">
        <w:t xml:space="preserve"> </w:t>
      </w:r>
      <w:r w:rsidR="00F83B6A">
        <w:rPr>
          <w:lang w:val="en-US"/>
        </w:rPr>
        <w:t>S</w:t>
      </w:r>
      <w:r>
        <w:rPr>
          <w:lang w:val="en-US"/>
        </w:rPr>
        <w:t>tudio</w:t>
      </w:r>
      <w:r w:rsidRPr="004245B6">
        <w:t xml:space="preserve"> 20</w:t>
      </w:r>
      <w:r w:rsidR="00E55955">
        <w:t>22</w:t>
      </w:r>
      <w:r>
        <w:t>;</w:t>
      </w:r>
      <w:r w:rsidRPr="00426E1D">
        <w:t xml:space="preserve"> </w:t>
      </w:r>
    </w:p>
    <w:p w14:paraId="5B5B1868" w14:textId="596B4B5F" w:rsidR="00753276" w:rsidRPr="00753276" w:rsidRDefault="00C319B0" w:rsidP="00374DA2">
      <w:pPr>
        <w:pStyle w:val="a6"/>
        <w:spacing w:after="0"/>
        <w:ind w:left="0" w:firstLine="709"/>
      </w:pPr>
      <w:r>
        <w:t>основные причины выбора: быстрая компиляция программы; легкие и эффективные методы отслеживания ошибок в коде</w:t>
      </w:r>
      <w:r w:rsidRPr="00753276">
        <w:t>;</w:t>
      </w:r>
    </w:p>
    <w:p w14:paraId="72AAE1EC" w14:textId="4C892E47" w:rsidR="00567787" w:rsidRDefault="00C319B0" w:rsidP="00374DA2">
      <w:pPr>
        <w:pStyle w:val="a6"/>
        <w:numPr>
          <w:ilvl w:val="0"/>
          <w:numId w:val="7"/>
        </w:numPr>
        <w:spacing w:after="0"/>
        <w:ind w:firstLine="709"/>
      </w:pPr>
      <w:r>
        <w:t>текстовый</w:t>
      </w:r>
      <w:r w:rsidRPr="00B31FAC">
        <w:t xml:space="preserve"> </w:t>
      </w:r>
      <w:r>
        <w:t>редактор</w:t>
      </w:r>
      <w:r w:rsidRPr="00B31FAC">
        <w:t xml:space="preserve">: </w:t>
      </w:r>
      <w:r w:rsidR="00F83B6A">
        <w:rPr>
          <w:lang w:val="en-US"/>
        </w:rPr>
        <w:t>M</w:t>
      </w:r>
      <w:r>
        <w:rPr>
          <w:lang w:val="en-US"/>
        </w:rPr>
        <w:t>icrosoft</w:t>
      </w:r>
      <w:r w:rsidRPr="00B31FAC">
        <w:t xml:space="preserve"> </w:t>
      </w:r>
      <w:r w:rsidR="00F83B6A">
        <w:rPr>
          <w:lang w:val="en-US"/>
        </w:rPr>
        <w:t>V</w:t>
      </w:r>
      <w:r>
        <w:rPr>
          <w:lang w:val="en-US"/>
        </w:rPr>
        <w:t>isual</w:t>
      </w:r>
      <w:r w:rsidRPr="00B31FAC">
        <w:t xml:space="preserve"> </w:t>
      </w:r>
      <w:r w:rsidR="00F83B6A">
        <w:rPr>
          <w:lang w:val="en-US"/>
        </w:rPr>
        <w:t>S</w:t>
      </w:r>
      <w:r>
        <w:rPr>
          <w:lang w:val="en-US"/>
        </w:rPr>
        <w:t>tudio</w:t>
      </w:r>
      <w:r>
        <w:t xml:space="preserve"> </w:t>
      </w:r>
      <w:r w:rsidR="00E55955">
        <w:t>2022</w:t>
      </w:r>
      <w:r>
        <w:t>;</w:t>
      </w:r>
      <w:r w:rsidRPr="00B31FAC">
        <w:t xml:space="preserve"> </w:t>
      </w:r>
    </w:p>
    <w:p w14:paraId="309F67F0" w14:textId="748C6A4D" w:rsidR="007746FE" w:rsidRDefault="00C319B0" w:rsidP="00374DA2">
      <w:pPr>
        <w:pStyle w:val="a6"/>
        <w:spacing w:after="0"/>
        <w:ind w:left="0" w:firstLine="709"/>
      </w:pPr>
      <w:r>
        <w:t xml:space="preserve">основные причины выбора: </w:t>
      </w:r>
    </w:p>
    <w:p w14:paraId="688BEB62" w14:textId="60CAFD03" w:rsidR="00B31FAC" w:rsidRPr="00B31FAC" w:rsidRDefault="00C319B0" w:rsidP="00374DA2">
      <w:pPr>
        <w:pStyle w:val="a6"/>
        <w:spacing w:after="0"/>
        <w:ind w:left="0" w:firstLine="709"/>
      </w:pPr>
      <w:r>
        <w:t>богатый спектр возможностей редактирования кода</w:t>
      </w:r>
      <w:r w:rsidRPr="00B31FAC">
        <w:t xml:space="preserve">; </w:t>
      </w:r>
      <w:r>
        <w:t>наличие макросов и удобный интерфейс</w:t>
      </w:r>
    </w:p>
    <w:p w14:paraId="6D2034FE" w14:textId="43C10744" w:rsidR="00CC25E4" w:rsidRDefault="00C319B0" w:rsidP="00374DA2">
      <w:pPr>
        <w:pStyle w:val="a6"/>
        <w:numPr>
          <w:ilvl w:val="0"/>
          <w:numId w:val="7"/>
        </w:numPr>
        <w:spacing w:after="0"/>
        <w:ind w:firstLine="709"/>
      </w:pPr>
      <w:r>
        <w:t>система сборки проекта:</w:t>
      </w:r>
      <w:r w:rsidRPr="008B5BB0">
        <w:t xml:space="preserve"> </w:t>
      </w:r>
      <w:r w:rsidR="001F0CF0">
        <w:rPr>
          <w:lang w:val="en-US"/>
        </w:rPr>
        <w:t>M</w:t>
      </w:r>
      <w:r>
        <w:rPr>
          <w:lang w:val="en-US"/>
        </w:rPr>
        <w:t>icrosoft</w:t>
      </w:r>
      <w:r w:rsidRPr="00B31FAC">
        <w:t xml:space="preserve"> </w:t>
      </w:r>
      <w:r w:rsidR="001F0CF0">
        <w:rPr>
          <w:lang w:val="en-US"/>
        </w:rPr>
        <w:t>V</w:t>
      </w:r>
      <w:r>
        <w:rPr>
          <w:lang w:val="en-US"/>
        </w:rPr>
        <w:t>isual</w:t>
      </w:r>
      <w:r w:rsidRPr="00B31FAC">
        <w:t xml:space="preserve"> </w:t>
      </w:r>
      <w:r w:rsidR="001F0CF0">
        <w:rPr>
          <w:lang w:val="en-US"/>
        </w:rPr>
        <w:t>S</w:t>
      </w:r>
      <w:r>
        <w:rPr>
          <w:lang w:val="en-US"/>
        </w:rPr>
        <w:t>tudio</w:t>
      </w:r>
      <w:r>
        <w:t xml:space="preserve"> </w:t>
      </w:r>
      <w:r w:rsidR="00E55955">
        <w:t>2022</w:t>
      </w:r>
      <w:r w:rsidR="00364F59" w:rsidRPr="00364F59">
        <w:t>.</w:t>
      </w:r>
    </w:p>
    <w:p w14:paraId="6E63392D" w14:textId="5127E671" w:rsidR="007746FE" w:rsidRDefault="007746FE" w:rsidP="00374DA2">
      <w:pPr>
        <w:pStyle w:val="a6"/>
        <w:spacing w:after="0"/>
        <w:ind w:left="0" w:firstLine="709"/>
      </w:pPr>
      <w:r>
        <w:t xml:space="preserve">Причина использования: </w:t>
      </w:r>
      <w:r w:rsidR="00464A85">
        <w:t xml:space="preserve">простой интерфейс для сборки проекта </w:t>
      </w:r>
      <w:r>
        <w:t>про</w:t>
      </w:r>
      <w:r w:rsidR="004367F8">
        <w:t>е</w:t>
      </w:r>
      <w:r>
        <w:t>кта, состоящего из множества файлов.</w:t>
      </w:r>
    </w:p>
    <w:p w14:paraId="02C06F8C" w14:textId="43BA0240" w:rsidR="00B236DE" w:rsidRDefault="00B236DE" w:rsidP="00374DA2">
      <w:pPr>
        <w:pStyle w:val="a6"/>
        <w:spacing w:after="0"/>
        <w:ind w:left="0" w:firstLine="709"/>
      </w:pPr>
    </w:p>
    <w:p w14:paraId="51F537FA" w14:textId="77777777" w:rsidR="00EA77DC" w:rsidRPr="000B7998" w:rsidRDefault="00EA77DC" w:rsidP="00374DA2">
      <w:pPr>
        <w:pStyle w:val="a6"/>
        <w:spacing w:after="0"/>
        <w:ind w:left="0" w:firstLine="709"/>
      </w:pPr>
    </w:p>
    <w:p w14:paraId="7F992FEB" w14:textId="15D21ABB" w:rsidR="00B236DE" w:rsidRPr="00543E09" w:rsidRDefault="00647E21" w:rsidP="00374DA2">
      <w:pPr>
        <w:pStyle w:val="3"/>
        <w:rPr>
          <w:lang w:val="ru-RU"/>
        </w:rPr>
      </w:pPr>
      <w:bookmarkStart w:id="383" w:name="_Toc90902035"/>
      <w:bookmarkStart w:id="384" w:name="_Toc90909818"/>
      <w:bookmarkStart w:id="385" w:name="_Toc91462047"/>
      <w:r w:rsidRPr="00543E09">
        <w:rPr>
          <w:lang w:val="ru-RU"/>
        </w:rPr>
        <w:t>2.</w:t>
      </w:r>
      <w:r w:rsidR="008D65E7">
        <w:rPr>
          <w:lang w:val="ru-RU"/>
        </w:rPr>
        <w:t>5</w:t>
      </w:r>
      <w:r w:rsidRPr="00543E09">
        <w:rPr>
          <w:lang w:val="ru-RU"/>
        </w:rPr>
        <w:tab/>
      </w:r>
      <w:r w:rsidR="006F36C2" w:rsidRPr="00543E09">
        <w:rPr>
          <w:lang w:val="ru-RU"/>
        </w:rPr>
        <w:t>Разработка модульной структуры программы</w:t>
      </w:r>
      <w:bookmarkEnd w:id="383"/>
      <w:bookmarkEnd w:id="384"/>
      <w:bookmarkEnd w:id="385"/>
    </w:p>
    <w:p w14:paraId="59ABABD2" w14:textId="77777777" w:rsidR="0070539C" w:rsidRPr="00B236DE" w:rsidRDefault="0070539C" w:rsidP="00374DA2">
      <w:pPr>
        <w:spacing w:after="0"/>
        <w:ind w:firstLine="709"/>
      </w:pPr>
    </w:p>
    <w:p w14:paraId="797060FA" w14:textId="5F7E3F7C" w:rsidR="00086AD0" w:rsidRDefault="007746FE" w:rsidP="00374DA2">
      <w:pPr>
        <w:spacing w:after="0" w:line="240" w:lineRule="auto"/>
        <w:ind w:firstLine="709"/>
        <w:rPr>
          <w:szCs w:val="28"/>
        </w:rPr>
      </w:pPr>
      <w:r>
        <w:t xml:space="preserve">В основу организации программы был положен принцип событийного управления. До начала разработки было принято решение разделить программу на </w:t>
      </w:r>
      <w:r w:rsidR="00086AD0" w:rsidRPr="00086AD0">
        <w:t>20</w:t>
      </w:r>
      <w:r>
        <w:t xml:space="preserve"> част</w:t>
      </w:r>
      <w:r w:rsidR="00086AD0">
        <w:t>ей</w:t>
      </w:r>
      <w:r>
        <w:t>:</w:t>
      </w:r>
      <w:r w:rsidR="00086AD0" w:rsidRPr="00086AD0">
        <w:rPr>
          <w:szCs w:val="28"/>
        </w:rPr>
        <w:t xml:space="preserve"> </w:t>
      </w:r>
    </w:p>
    <w:p w14:paraId="1108EFC8" w14:textId="07FE96F8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D02E08">
        <w:t>хеадер</w:t>
      </w:r>
      <w:r w:rsidR="00D02E08" w:rsidRPr="00D02E08">
        <w:rPr>
          <w:i/>
          <w:szCs w:val="28"/>
        </w:rPr>
        <w:t xml:space="preserve"> </w:t>
      </w:r>
      <w:r>
        <w:rPr>
          <w:i/>
          <w:szCs w:val="28"/>
          <w:lang w:val="en-US"/>
        </w:rPr>
        <w:t>zoo</w:t>
      </w:r>
      <w:r w:rsidRPr="007F6D77">
        <w:rPr>
          <w:i/>
          <w:szCs w:val="28"/>
        </w:rPr>
        <w:t>.</w:t>
      </w:r>
      <w:r w:rsidRPr="007F6D77"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</w:t>
      </w:r>
      <w:r w:rsidRPr="008662B8">
        <w:rPr>
          <w:szCs w:val="28"/>
        </w:rPr>
        <w:t xml:space="preserve">основные структуры организации </w:t>
      </w:r>
      <w:r>
        <w:rPr>
          <w:szCs w:val="28"/>
        </w:rPr>
        <w:t>списка записей, а также необходимые константы</w:t>
      </w:r>
      <w:r w:rsidRPr="00030B1C">
        <w:rPr>
          <w:szCs w:val="28"/>
        </w:rPr>
        <w:t>;</w:t>
      </w:r>
    </w:p>
    <w:p w14:paraId="1EE38979" w14:textId="5965D06E" w:rsidR="00086AD0" w:rsidRDefault="00086AD0" w:rsidP="00374DA2">
      <w:pPr>
        <w:spacing w:after="0" w:line="240" w:lineRule="auto"/>
        <w:rPr>
          <w:i/>
          <w:szCs w:val="28"/>
        </w:rPr>
      </w:pPr>
      <w:r w:rsidRPr="008662B8">
        <w:rPr>
          <w:szCs w:val="28"/>
        </w:rPr>
        <w:tab/>
        <w:t xml:space="preserve">- </w:t>
      </w:r>
      <w:r w:rsidR="00D02E08">
        <w:rPr>
          <w:szCs w:val="28"/>
        </w:rPr>
        <w:t xml:space="preserve">главный файл </w:t>
      </w:r>
      <w:r>
        <w:rPr>
          <w:i/>
          <w:szCs w:val="28"/>
          <w:lang w:val="en-US"/>
        </w:rPr>
        <w:t>main</w:t>
      </w:r>
      <w:r w:rsidRPr="007F6D77">
        <w:rPr>
          <w:i/>
          <w:szCs w:val="28"/>
        </w:rPr>
        <w:t>.</w:t>
      </w:r>
      <w:r w:rsidRPr="007F6D77"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 </w:t>
      </w:r>
      <w:r>
        <w:rPr>
          <w:szCs w:val="28"/>
        </w:rPr>
        <w:t>содержит основной сценарий выполнения программы, обработку главного меню</w:t>
      </w:r>
      <w:r w:rsidRPr="000F27EE">
        <w:rPr>
          <w:i/>
          <w:szCs w:val="28"/>
        </w:rPr>
        <w:t>;</w:t>
      </w:r>
    </w:p>
    <w:p w14:paraId="1A1DBB2E" w14:textId="68B12A2F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>
        <w:t>хеадер</w:t>
      </w:r>
      <w:r w:rsidRPr="00086AD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Menu</w:t>
      </w:r>
      <w:r w:rsidRPr="007F6D77">
        <w:rPr>
          <w:i/>
          <w:szCs w:val="28"/>
        </w:rPr>
        <w:t>.</w:t>
      </w:r>
      <w:r w:rsidRPr="007F6D77"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объявление функций меню</w:t>
      </w:r>
      <w:r w:rsidRPr="00030B1C">
        <w:rPr>
          <w:szCs w:val="28"/>
        </w:rPr>
        <w:t>;</w:t>
      </w:r>
    </w:p>
    <w:p w14:paraId="01A28D7C" w14:textId="3CC95500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D02E08">
        <w:t>хендлер</w:t>
      </w:r>
      <w:r w:rsidR="00D02E08" w:rsidRPr="00D02E08">
        <w:rPr>
          <w:i/>
          <w:szCs w:val="28"/>
        </w:rPr>
        <w:t xml:space="preserve"> </w:t>
      </w:r>
      <w:r>
        <w:rPr>
          <w:i/>
          <w:szCs w:val="28"/>
          <w:lang w:val="en-US"/>
        </w:rPr>
        <w:t>Menu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функции меню</w:t>
      </w:r>
      <w:r w:rsidRPr="00030B1C">
        <w:rPr>
          <w:szCs w:val="28"/>
        </w:rPr>
        <w:t>;</w:t>
      </w:r>
    </w:p>
    <w:p w14:paraId="541A833F" w14:textId="3C9F76B0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>
        <w:t>хеадер</w:t>
      </w:r>
      <w:r w:rsidRPr="00086AD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Input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объявление</w:t>
      </w:r>
      <w:r w:rsidRPr="000F27EE">
        <w:rPr>
          <w:szCs w:val="28"/>
        </w:rPr>
        <w:t xml:space="preserve"> </w:t>
      </w:r>
      <w:r>
        <w:rPr>
          <w:szCs w:val="28"/>
        </w:rPr>
        <w:t>функций ввода</w:t>
      </w:r>
      <w:r w:rsidRPr="00030B1C">
        <w:rPr>
          <w:szCs w:val="28"/>
        </w:rPr>
        <w:t>;</w:t>
      </w:r>
    </w:p>
    <w:p w14:paraId="1829E062" w14:textId="48374D6C" w:rsidR="00086AD0" w:rsidRPr="00FB075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D02E08">
        <w:t>хендлер</w:t>
      </w:r>
      <w:r w:rsidR="00D02E08" w:rsidRPr="00D02E08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Input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функции ввода</w:t>
      </w:r>
      <w:r w:rsidRPr="00FB075C">
        <w:rPr>
          <w:szCs w:val="28"/>
        </w:rPr>
        <w:t>;</w:t>
      </w:r>
    </w:p>
    <w:p w14:paraId="1991BC09" w14:textId="24BCA6CD" w:rsidR="00086AD0" w:rsidRPr="00030B1C" w:rsidRDefault="00086AD0" w:rsidP="00374DA2">
      <w:pPr>
        <w:spacing w:after="0" w:line="240" w:lineRule="auto"/>
        <w:ind w:firstLine="708"/>
        <w:rPr>
          <w:szCs w:val="28"/>
        </w:rPr>
      </w:pPr>
      <w:r w:rsidRPr="008662B8">
        <w:rPr>
          <w:szCs w:val="28"/>
        </w:rPr>
        <w:t>-</w:t>
      </w:r>
      <w:r>
        <w:rPr>
          <w:szCs w:val="28"/>
        </w:rPr>
        <w:t xml:space="preserve"> </w:t>
      </w:r>
      <w:r>
        <w:t>хеадер</w:t>
      </w:r>
      <w:r w:rsidRPr="008662B8">
        <w:rPr>
          <w:szCs w:val="28"/>
        </w:rPr>
        <w:t xml:space="preserve"> </w:t>
      </w:r>
      <w:r>
        <w:rPr>
          <w:i/>
          <w:szCs w:val="28"/>
          <w:lang w:val="en-US"/>
        </w:rPr>
        <w:t>Output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объявление</w:t>
      </w:r>
      <w:r w:rsidRPr="000F27EE">
        <w:rPr>
          <w:szCs w:val="28"/>
        </w:rPr>
        <w:t xml:space="preserve"> </w:t>
      </w:r>
      <w:r>
        <w:rPr>
          <w:szCs w:val="28"/>
        </w:rPr>
        <w:t>функций вывода</w:t>
      </w:r>
      <w:r w:rsidRPr="00030B1C">
        <w:rPr>
          <w:szCs w:val="28"/>
        </w:rPr>
        <w:t>;</w:t>
      </w:r>
    </w:p>
    <w:p w14:paraId="06E77419" w14:textId="27498B1B" w:rsidR="00086AD0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lastRenderedPageBreak/>
        <w:t xml:space="preserve">- </w:t>
      </w:r>
      <w:r w:rsidR="00D02E08">
        <w:t>хендлер</w:t>
      </w:r>
      <w:r w:rsidR="00D02E08" w:rsidRPr="00D02E08">
        <w:rPr>
          <w:i/>
          <w:szCs w:val="28"/>
        </w:rPr>
        <w:t xml:space="preserve"> </w:t>
      </w:r>
      <w:r>
        <w:rPr>
          <w:i/>
          <w:szCs w:val="28"/>
          <w:lang w:val="en-US"/>
        </w:rPr>
        <w:t>Output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функции вывода</w:t>
      </w:r>
      <w:r w:rsidRPr="00FB075C">
        <w:rPr>
          <w:szCs w:val="28"/>
        </w:rPr>
        <w:t>;</w:t>
      </w:r>
    </w:p>
    <w:p w14:paraId="785D99DA" w14:textId="4CBEAB83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>
        <w:rPr>
          <w:szCs w:val="28"/>
        </w:rPr>
        <w:t xml:space="preserve"> </w:t>
      </w:r>
      <w:r>
        <w:t>хеадер</w:t>
      </w:r>
      <w:r w:rsidRPr="00086AD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Fileworks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объявление</w:t>
      </w:r>
      <w:r w:rsidRPr="000F27EE">
        <w:rPr>
          <w:szCs w:val="28"/>
        </w:rPr>
        <w:t xml:space="preserve"> </w:t>
      </w:r>
      <w:r>
        <w:rPr>
          <w:szCs w:val="28"/>
        </w:rPr>
        <w:t>функций работы с файлами</w:t>
      </w:r>
      <w:r w:rsidRPr="00030B1C">
        <w:rPr>
          <w:szCs w:val="28"/>
        </w:rPr>
        <w:t>;</w:t>
      </w:r>
    </w:p>
    <w:p w14:paraId="39E437EE" w14:textId="3F53AA9B" w:rsidR="00086AD0" w:rsidRPr="00FB075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D02E08">
        <w:t>хендлер</w:t>
      </w:r>
      <w:r w:rsidR="00D02E08" w:rsidRPr="00D02E08">
        <w:rPr>
          <w:i/>
          <w:szCs w:val="28"/>
        </w:rPr>
        <w:t xml:space="preserve"> </w:t>
      </w:r>
      <w:r>
        <w:rPr>
          <w:i/>
          <w:szCs w:val="28"/>
          <w:lang w:val="en-US"/>
        </w:rPr>
        <w:t>Fileworks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функции ввода</w:t>
      </w:r>
      <w:r w:rsidRPr="00FB075C">
        <w:rPr>
          <w:szCs w:val="28"/>
        </w:rPr>
        <w:t>;</w:t>
      </w:r>
    </w:p>
    <w:p w14:paraId="0342897F" w14:textId="3D8A9E76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>
        <w:t>хеадер</w:t>
      </w:r>
      <w:r>
        <w:rPr>
          <w:szCs w:val="28"/>
        </w:rPr>
        <w:t xml:space="preserve"> </w:t>
      </w:r>
      <w:r>
        <w:rPr>
          <w:i/>
          <w:szCs w:val="28"/>
          <w:lang w:val="en-US"/>
        </w:rPr>
        <w:t>Queue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объявление</w:t>
      </w:r>
      <w:r w:rsidRPr="000F27EE">
        <w:rPr>
          <w:szCs w:val="28"/>
        </w:rPr>
        <w:t xml:space="preserve"> </w:t>
      </w:r>
      <w:r>
        <w:rPr>
          <w:szCs w:val="28"/>
        </w:rPr>
        <w:t xml:space="preserve">функций </w:t>
      </w:r>
      <w:r w:rsidR="00AB2B23">
        <w:rPr>
          <w:szCs w:val="28"/>
        </w:rPr>
        <w:t>ядра</w:t>
      </w:r>
      <w:r w:rsidRPr="00030B1C">
        <w:rPr>
          <w:szCs w:val="28"/>
        </w:rPr>
        <w:t>;</w:t>
      </w:r>
    </w:p>
    <w:p w14:paraId="2AA16D0F" w14:textId="7E9E0F69" w:rsidR="00086AD0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B65A8A">
        <w:t>ядро</w:t>
      </w:r>
      <w:r w:rsidR="001F7BB0" w:rsidRPr="001F7BB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Queue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функции работы со списком.</w:t>
      </w:r>
    </w:p>
    <w:p w14:paraId="0DE19A77" w14:textId="53CD26D8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>
        <w:t>хеадер</w:t>
      </w:r>
      <w:r>
        <w:rPr>
          <w:szCs w:val="28"/>
        </w:rPr>
        <w:t xml:space="preserve"> </w:t>
      </w:r>
      <w:r>
        <w:rPr>
          <w:i/>
          <w:szCs w:val="28"/>
          <w:lang w:val="en-US"/>
        </w:rPr>
        <w:t>Change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объявление</w:t>
      </w:r>
      <w:r w:rsidRPr="000F27EE">
        <w:rPr>
          <w:szCs w:val="28"/>
        </w:rPr>
        <w:t xml:space="preserve"> </w:t>
      </w:r>
      <w:r>
        <w:rPr>
          <w:szCs w:val="28"/>
        </w:rPr>
        <w:t>функций корректировки</w:t>
      </w:r>
      <w:r w:rsidRPr="00030B1C">
        <w:rPr>
          <w:szCs w:val="28"/>
        </w:rPr>
        <w:t>;</w:t>
      </w:r>
    </w:p>
    <w:p w14:paraId="22EF92AF" w14:textId="192585E6" w:rsidR="00086AD0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1F7BB0">
        <w:t>хендлер</w:t>
      </w:r>
      <w:r w:rsidR="001F7BB0" w:rsidRPr="001F7BB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Change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функции корректировки</w:t>
      </w:r>
      <w:r w:rsidRPr="00FC0FA0">
        <w:rPr>
          <w:szCs w:val="28"/>
        </w:rPr>
        <w:t>;</w:t>
      </w:r>
      <w:r>
        <w:rPr>
          <w:szCs w:val="28"/>
        </w:rPr>
        <w:t xml:space="preserve"> </w:t>
      </w:r>
    </w:p>
    <w:p w14:paraId="5BDB1A0A" w14:textId="4E60DA91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>
        <w:t>хеадер</w:t>
      </w:r>
      <w:r>
        <w:rPr>
          <w:szCs w:val="28"/>
        </w:rPr>
        <w:t xml:space="preserve"> </w:t>
      </w:r>
      <w:r>
        <w:rPr>
          <w:i/>
          <w:szCs w:val="28"/>
          <w:lang w:val="en-US"/>
        </w:rPr>
        <w:t>Search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объявление</w:t>
      </w:r>
      <w:r w:rsidRPr="000F27EE">
        <w:rPr>
          <w:szCs w:val="28"/>
        </w:rPr>
        <w:t xml:space="preserve"> </w:t>
      </w:r>
      <w:r>
        <w:rPr>
          <w:szCs w:val="28"/>
        </w:rPr>
        <w:t>функций поиска</w:t>
      </w:r>
      <w:r w:rsidRPr="00030B1C">
        <w:rPr>
          <w:szCs w:val="28"/>
        </w:rPr>
        <w:t>;</w:t>
      </w:r>
    </w:p>
    <w:p w14:paraId="7F82E2FF" w14:textId="25AD24F5" w:rsidR="00086AD0" w:rsidRPr="00FC0FA0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1F7BB0">
        <w:t>хендлер</w:t>
      </w:r>
      <w:r w:rsidR="001F7BB0" w:rsidRPr="001F7BB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Search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функции поиска</w:t>
      </w:r>
      <w:r w:rsidRPr="00FC0FA0">
        <w:rPr>
          <w:szCs w:val="28"/>
        </w:rPr>
        <w:t>;</w:t>
      </w:r>
    </w:p>
    <w:p w14:paraId="5B4B4A05" w14:textId="49077D20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FC0FA0">
        <w:rPr>
          <w:szCs w:val="28"/>
        </w:rPr>
        <w:t xml:space="preserve"> </w:t>
      </w:r>
      <w:r w:rsidRPr="008662B8">
        <w:rPr>
          <w:szCs w:val="28"/>
        </w:rPr>
        <w:t xml:space="preserve">- </w:t>
      </w:r>
      <w:r>
        <w:t>хеадер</w:t>
      </w:r>
      <w:r>
        <w:rPr>
          <w:szCs w:val="28"/>
        </w:rPr>
        <w:t xml:space="preserve"> </w:t>
      </w:r>
      <w:r>
        <w:rPr>
          <w:i/>
          <w:szCs w:val="28"/>
          <w:lang w:val="en-US"/>
        </w:rPr>
        <w:t>Sort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объявление</w:t>
      </w:r>
      <w:r w:rsidRPr="000F27EE">
        <w:rPr>
          <w:szCs w:val="28"/>
        </w:rPr>
        <w:t xml:space="preserve"> </w:t>
      </w:r>
      <w:r>
        <w:rPr>
          <w:szCs w:val="28"/>
        </w:rPr>
        <w:t>функций сортировки</w:t>
      </w:r>
      <w:r w:rsidRPr="00030B1C">
        <w:rPr>
          <w:szCs w:val="28"/>
        </w:rPr>
        <w:t>;</w:t>
      </w:r>
    </w:p>
    <w:p w14:paraId="7263858B" w14:textId="52243444" w:rsidR="00086AD0" w:rsidRPr="00FC0FA0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1F7BB0">
        <w:t>хендлер</w:t>
      </w:r>
      <w:r w:rsidR="001F7BB0" w:rsidRPr="001F7BB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Sort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функции сортировки</w:t>
      </w:r>
      <w:r w:rsidRPr="00FC0FA0">
        <w:rPr>
          <w:szCs w:val="28"/>
        </w:rPr>
        <w:t>;</w:t>
      </w:r>
    </w:p>
    <w:p w14:paraId="6F071CA1" w14:textId="327D45B2" w:rsidR="00086AD0" w:rsidRPr="00030B1C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1F7BB0">
        <w:t>хеадер</w:t>
      </w:r>
      <w:r w:rsidR="001F7BB0" w:rsidRPr="001F7BB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Processing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h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объявление</w:t>
      </w:r>
      <w:r w:rsidRPr="000F27EE">
        <w:rPr>
          <w:szCs w:val="28"/>
        </w:rPr>
        <w:t xml:space="preserve"> </w:t>
      </w:r>
      <w:r>
        <w:rPr>
          <w:szCs w:val="28"/>
        </w:rPr>
        <w:t>функций обработки списка</w:t>
      </w:r>
      <w:r w:rsidRPr="00030B1C">
        <w:rPr>
          <w:szCs w:val="28"/>
        </w:rPr>
        <w:t>;</w:t>
      </w:r>
    </w:p>
    <w:p w14:paraId="7EE2457E" w14:textId="66BE0EC6" w:rsidR="00086AD0" w:rsidRPr="000F27EE" w:rsidRDefault="00086AD0" w:rsidP="00374DA2">
      <w:pPr>
        <w:spacing w:after="0" w:line="240" w:lineRule="auto"/>
        <w:ind w:firstLine="709"/>
        <w:rPr>
          <w:szCs w:val="28"/>
        </w:rPr>
      </w:pPr>
      <w:r w:rsidRPr="008662B8">
        <w:rPr>
          <w:szCs w:val="28"/>
        </w:rPr>
        <w:t xml:space="preserve">- </w:t>
      </w:r>
      <w:r w:rsidR="001F7BB0">
        <w:t>хендлер</w:t>
      </w:r>
      <w:r w:rsidR="001F7BB0" w:rsidRPr="001F7BB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Processing</w:t>
      </w:r>
      <w:r w:rsidRPr="000F27EE">
        <w:rPr>
          <w:i/>
          <w:szCs w:val="28"/>
        </w:rPr>
        <w:t>.</w:t>
      </w:r>
      <w:r>
        <w:rPr>
          <w:i/>
          <w:szCs w:val="28"/>
          <w:lang w:val="en-US"/>
        </w:rPr>
        <w:t>cpp</w:t>
      </w:r>
      <w:r w:rsidRPr="008662B8">
        <w:rPr>
          <w:szCs w:val="28"/>
        </w:rPr>
        <w:t xml:space="preserve"> –</w:t>
      </w:r>
      <w:r>
        <w:rPr>
          <w:szCs w:val="28"/>
        </w:rPr>
        <w:t xml:space="preserve"> содержит функции обработки списка.</w:t>
      </w:r>
    </w:p>
    <w:p w14:paraId="6B71FD08" w14:textId="3A2C0DD3" w:rsidR="00C82174" w:rsidRDefault="00C82174" w:rsidP="00374DA2">
      <w:pPr>
        <w:spacing w:after="0"/>
        <w:ind w:firstLine="0"/>
      </w:pPr>
    </w:p>
    <w:p w14:paraId="763D9FF7" w14:textId="77777777" w:rsidR="004272FC" w:rsidRDefault="004272FC" w:rsidP="00374DA2">
      <w:pPr>
        <w:spacing w:after="0"/>
        <w:ind w:firstLine="0"/>
      </w:pPr>
    </w:p>
    <w:p w14:paraId="0C6CB2C4" w14:textId="28865854" w:rsidR="0049626E" w:rsidRPr="00543E09" w:rsidRDefault="00182F86" w:rsidP="00374DA2">
      <w:pPr>
        <w:pStyle w:val="3"/>
        <w:rPr>
          <w:lang w:val="ru-RU"/>
        </w:rPr>
      </w:pPr>
      <w:bookmarkStart w:id="386" w:name="_Toc90902036"/>
      <w:bookmarkStart w:id="387" w:name="_Toc90909819"/>
      <w:bookmarkStart w:id="388" w:name="_Toc91462048"/>
      <w:r w:rsidRPr="00543E09">
        <w:rPr>
          <w:lang w:val="ru-RU"/>
        </w:rPr>
        <w:t>2.</w:t>
      </w:r>
      <w:r w:rsidR="008D65E7">
        <w:rPr>
          <w:lang w:val="ru-RU"/>
        </w:rPr>
        <w:t>6</w:t>
      </w:r>
      <w:r w:rsidRPr="00543E09">
        <w:rPr>
          <w:lang w:val="ru-RU"/>
        </w:rPr>
        <w:tab/>
      </w:r>
      <w:r w:rsidR="002C13A0" w:rsidRPr="00543E09">
        <w:rPr>
          <w:lang w:val="ru-RU"/>
        </w:rPr>
        <w:t>Внутренние структуры данных</w:t>
      </w:r>
      <w:bookmarkEnd w:id="386"/>
      <w:bookmarkEnd w:id="387"/>
      <w:bookmarkEnd w:id="388"/>
    </w:p>
    <w:p w14:paraId="4E3C1A95" w14:textId="77777777" w:rsidR="00252898" w:rsidRPr="00543E09" w:rsidRDefault="00252898" w:rsidP="00374DA2">
      <w:pPr>
        <w:spacing w:after="0"/>
        <w:ind w:firstLine="709"/>
      </w:pPr>
    </w:p>
    <w:p w14:paraId="04E6DE30" w14:textId="6696456B" w:rsidR="009A0666" w:rsidRPr="00543E09" w:rsidRDefault="009A0666" w:rsidP="00374DA2">
      <w:pPr>
        <w:spacing w:after="0"/>
        <w:ind w:firstLine="709"/>
      </w:pPr>
      <w:r>
        <w:t>Структура</w:t>
      </w:r>
      <w:r w:rsidRPr="00543E09">
        <w:t xml:space="preserve"> </w:t>
      </w:r>
      <w:r>
        <w:t>данных</w:t>
      </w:r>
      <w:r w:rsidRPr="00543E09">
        <w:t xml:space="preserve"> </w:t>
      </w:r>
      <w:r>
        <w:t>о</w:t>
      </w:r>
      <w:r w:rsidRPr="00543E09">
        <w:t xml:space="preserve"> </w:t>
      </w:r>
      <w:r w:rsidR="007D56F8">
        <w:t>животном</w:t>
      </w:r>
      <w:r w:rsidR="00101A76" w:rsidRPr="00543E09">
        <w:t>:</w:t>
      </w:r>
    </w:p>
    <w:p w14:paraId="7C46C64F" w14:textId="77777777" w:rsidR="007D56F8" w:rsidRPr="007D56F8" w:rsidRDefault="007D56F8" w:rsidP="00374DA2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7D56F8">
        <w:rPr>
          <w:rFonts w:ascii="Courier New" w:hAnsi="Courier New" w:cs="Courier New"/>
          <w:color w:val="0000FF"/>
          <w:sz w:val="20"/>
          <w:szCs w:val="20"/>
        </w:rPr>
        <w:t>struct</w:t>
      </w:r>
      <w:r w:rsidRPr="007D56F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D56F8">
        <w:rPr>
          <w:rFonts w:ascii="Courier New" w:hAnsi="Courier New" w:cs="Courier New"/>
          <w:color w:val="2B91AF"/>
          <w:sz w:val="20"/>
          <w:szCs w:val="20"/>
        </w:rPr>
        <w:t>zoo</w:t>
      </w:r>
      <w:r w:rsidRPr="007D56F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D56F8">
        <w:rPr>
          <w:rFonts w:ascii="Courier New" w:hAnsi="Courier New" w:cs="Courier New"/>
          <w:color w:val="008000"/>
          <w:sz w:val="20"/>
          <w:szCs w:val="20"/>
        </w:rPr>
        <w:t>//структура с информацией</w:t>
      </w:r>
    </w:p>
    <w:p w14:paraId="4232B0F9" w14:textId="77777777" w:rsidR="007D56F8" w:rsidRPr="007D56F8" w:rsidRDefault="007D56F8" w:rsidP="00374DA2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7D56F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DBC0611" w14:textId="478BC621" w:rsidR="007D56F8" w:rsidRPr="00750120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56F8">
        <w:rPr>
          <w:rFonts w:ascii="Courier New" w:hAnsi="Courier New" w:cs="Courier New"/>
          <w:color w:val="000000"/>
          <w:sz w:val="20"/>
          <w:szCs w:val="20"/>
        </w:rPr>
        <w:tab/>
      </w:r>
      <w:r w:rsidRPr="00750120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501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id,</w:t>
      </w:r>
    </w:p>
    <w:p w14:paraId="21418A34" w14:textId="583CAE10" w:rsidR="007D56F8" w:rsidRPr="00750120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71606A"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>cage;</w:t>
      </w:r>
    </w:p>
    <w:p w14:paraId="6A5FA010" w14:textId="4F34E0CC" w:rsidR="007D56F8" w:rsidRPr="00750120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501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name[n_n],</w:t>
      </w:r>
    </w:p>
    <w:p w14:paraId="718C8856" w14:textId="1AE14586" w:rsidR="007D56F8" w:rsidRPr="00750120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specie[n_s],</w:t>
      </w:r>
    </w:p>
    <w:p w14:paraId="3757351E" w14:textId="40BFD87F" w:rsidR="007D56F8" w:rsidRPr="00750120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area[n_a],</w:t>
      </w:r>
    </w:p>
    <w:p w14:paraId="279D8CB4" w14:textId="5CEE65AF" w:rsidR="007D56F8" w:rsidRPr="00750120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p_type[n_p],</w:t>
      </w:r>
    </w:p>
    <w:p w14:paraId="622B8FD5" w14:textId="58665A17" w:rsidR="007D56F8" w:rsidRPr="0071606A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1606A">
        <w:rPr>
          <w:rFonts w:ascii="Courier New" w:hAnsi="Courier New" w:cs="Courier New"/>
          <w:color w:val="000000"/>
          <w:sz w:val="20"/>
          <w:szCs w:val="20"/>
          <w:lang w:val="en-US"/>
        </w:rPr>
        <w:t>date[n_d]</w:t>
      </w:r>
      <w:r w:rsidR="0071606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3C39D24B" w14:textId="699B0C34" w:rsidR="007D56F8" w:rsidRPr="0071606A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1606A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71606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p_weight,</w:t>
      </w:r>
    </w:p>
    <w:p w14:paraId="11456103" w14:textId="7C301DA6" w:rsidR="007D56F8" w:rsidRPr="0071606A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160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p_money;</w:t>
      </w:r>
    </w:p>
    <w:p w14:paraId="2DA77ACB" w14:textId="77777777" w:rsidR="007D56F8" w:rsidRPr="0071606A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D1E9B43" w14:textId="3831294F" w:rsidR="007D56F8" w:rsidRPr="0071606A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1606A">
        <w:rPr>
          <w:rFonts w:ascii="Courier New" w:hAnsi="Courier New" w:cs="Courier New"/>
          <w:color w:val="0000FF"/>
          <w:sz w:val="20"/>
          <w:szCs w:val="20"/>
          <w:lang w:val="en-US"/>
        </w:rPr>
        <w:t>struct</w:t>
      </w:r>
      <w:r w:rsidRPr="0071606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1606A">
        <w:rPr>
          <w:rFonts w:ascii="Courier New" w:hAnsi="Courier New" w:cs="Courier New"/>
          <w:color w:val="2B91AF"/>
          <w:sz w:val="20"/>
          <w:szCs w:val="20"/>
          <w:lang w:val="en-US"/>
        </w:rPr>
        <w:t>zoo</w:t>
      </w:r>
      <w:r w:rsidRPr="0071606A">
        <w:rPr>
          <w:rFonts w:ascii="Courier New" w:hAnsi="Courier New" w:cs="Courier New"/>
          <w:color w:val="000000"/>
          <w:sz w:val="20"/>
          <w:szCs w:val="20"/>
          <w:lang w:val="en-US"/>
        </w:rPr>
        <w:t>* next</w:t>
      </w:r>
      <w:r w:rsidR="0071606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A3700D3" w14:textId="1CC22FF0" w:rsidR="007D56F8" w:rsidRPr="00750120" w:rsidRDefault="007D56F8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50120">
        <w:rPr>
          <w:rFonts w:ascii="Courier New" w:hAnsi="Courier New" w:cs="Courier New"/>
          <w:color w:val="0000FF"/>
          <w:sz w:val="20"/>
          <w:szCs w:val="20"/>
          <w:lang w:val="en-US"/>
        </w:rPr>
        <w:t>struct</w:t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50120">
        <w:rPr>
          <w:rFonts w:ascii="Courier New" w:hAnsi="Courier New" w:cs="Courier New"/>
          <w:color w:val="2B91AF"/>
          <w:sz w:val="20"/>
          <w:szCs w:val="20"/>
          <w:lang w:val="en-US"/>
        </w:rPr>
        <w:t>zoo</w:t>
      </w:r>
      <w:r w:rsidRPr="00750120">
        <w:rPr>
          <w:rFonts w:ascii="Courier New" w:hAnsi="Courier New" w:cs="Courier New"/>
          <w:color w:val="000000"/>
          <w:sz w:val="20"/>
          <w:szCs w:val="20"/>
          <w:lang w:val="en-US"/>
        </w:rPr>
        <w:t>* prev;</w:t>
      </w:r>
    </w:p>
    <w:p w14:paraId="26E07D77" w14:textId="77777777" w:rsidR="007D56F8" w:rsidRPr="00BA1B47" w:rsidRDefault="007D56F8" w:rsidP="00374DA2">
      <w:pPr>
        <w:pStyle w:val="a3"/>
        <w:rPr>
          <w:lang w:val="ru-RU"/>
        </w:rPr>
      </w:pPr>
      <w:r w:rsidRPr="00BA1B47">
        <w:rPr>
          <w:lang w:val="ru-RU"/>
        </w:rPr>
        <w:t>};</w:t>
      </w:r>
    </w:p>
    <w:p w14:paraId="08120161" w14:textId="115FA279" w:rsidR="00102DD7" w:rsidRPr="00BA1B47" w:rsidRDefault="00102DD7" w:rsidP="00374DA2">
      <w:pPr>
        <w:pStyle w:val="a3"/>
        <w:rPr>
          <w:lang w:val="ru-RU"/>
        </w:rPr>
      </w:pPr>
    </w:p>
    <w:p w14:paraId="1CE8B38E" w14:textId="77777777" w:rsidR="006A43CB" w:rsidRPr="00BA1B47" w:rsidRDefault="006A43CB" w:rsidP="00374DA2">
      <w:pPr>
        <w:pStyle w:val="a3"/>
        <w:rPr>
          <w:lang w:val="ru-RU"/>
        </w:rPr>
      </w:pPr>
    </w:p>
    <w:p w14:paraId="18B4DCB3" w14:textId="5FD33A9A" w:rsidR="003D577F" w:rsidRPr="00543E09" w:rsidRDefault="00B07F54" w:rsidP="00374DA2">
      <w:pPr>
        <w:pStyle w:val="3"/>
        <w:rPr>
          <w:lang w:val="ru-RU"/>
        </w:rPr>
      </w:pPr>
      <w:bookmarkStart w:id="389" w:name="_Toc90902037"/>
      <w:bookmarkStart w:id="390" w:name="_Toc90909820"/>
      <w:bookmarkStart w:id="391" w:name="_Toc91462049"/>
      <w:r w:rsidRPr="00543E09">
        <w:rPr>
          <w:lang w:val="ru-RU"/>
        </w:rPr>
        <w:t>2.</w:t>
      </w:r>
      <w:r w:rsidR="008D65E7">
        <w:rPr>
          <w:lang w:val="ru-RU"/>
        </w:rPr>
        <w:t>7</w:t>
      </w:r>
      <w:r w:rsidRPr="00543E09">
        <w:rPr>
          <w:lang w:val="ru-RU"/>
        </w:rPr>
        <w:tab/>
      </w:r>
      <w:r w:rsidR="00FC5AFB" w:rsidRPr="00543E09">
        <w:rPr>
          <w:lang w:val="ru-RU"/>
        </w:rPr>
        <w:t>Дополнительные константы, массивы и перечисления</w:t>
      </w:r>
      <w:bookmarkEnd w:id="389"/>
      <w:bookmarkEnd w:id="390"/>
      <w:bookmarkEnd w:id="391"/>
    </w:p>
    <w:p w14:paraId="52885C06" w14:textId="77777777" w:rsidR="0010526F" w:rsidRPr="006A43CB" w:rsidRDefault="0010526F" w:rsidP="00374DA2">
      <w:pPr>
        <w:spacing w:after="0"/>
        <w:ind w:firstLine="0"/>
        <w:rPr>
          <w:b/>
          <w:bCs/>
        </w:rPr>
      </w:pPr>
    </w:p>
    <w:p w14:paraId="049F250B" w14:textId="747CA3A7" w:rsidR="0071606A" w:rsidRPr="0071606A" w:rsidRDefault="0071606A" w:rsidP="00374DA2">
      <w:pPr>
        <w:spacing w:after="0"/>
        <w:ind w:firstLine="709"/>
      </w:pPr>
      <w:r>
        <w:t>Константы для выделения памяти</w:t>
      </w:r>
      <w:r w:rsidRPr="0071606A">
        <w:t>.</w:t>
      </w:r>
    </w:p>
    <w:p w14:paraId="5A381402" w14:textId="2AEE7FFE" w:rsidR="0071606A" w:rsidRPr="0071606A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const int n_n = 16,</w:t>
      </w:r>
    </w:p>
    <w:p w14:paraId="3464877D" w14:textId="111B6637" w:rsidR="0071606A" w:rsidRPr="0071606A" w:rsidRDefault="00E55955" w:rsidP="00374DA2">
      <w:pPr>
        <w:spacing w:after="0"/>
        <w:ind w:left="1415" w:firstLine="1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="0071606A"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n_s = 21,</w:t>
      </w:r>
    </w:p>
    <w:p w14:paraId="0FAE9C6E" w14:textId="7D7E08A0" w:rsidR="0071606A" w:rsidRPr="00E55955" w:rsidRDefault="00E55955" w:rsidP="00374DA2">
      <w:pPr>
        <w:spacing w:after="0"/>
        <w:ind w:left="1415" w:firstLine="1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="0071606A"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="0071606A"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r w:rsidR="0071606A"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</w:t>
      </w:r>
      <w:r w:rsidR="0071606A"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21,</w:t>
      </w:r>
    </w:p>
    <w:p w14:paraId="38B3EF85" w14:textId="3D3D0BF9" w:rsidR="0071606A" w:rsidRPr="00E55955" w:rsidRDefault="00E55955" w:rsidP="00374DA2">
      <w:pPr>
        <w:spacing w:after="0"/>
        <w:ind w:left="1415" w:firstLine="1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="0071606A"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="0071606A"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r w:rsidR="0071606A"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="0071606A"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16,</w:t>
      </w:r>
    </w:p>
    <w:p w14:paraId="69F886B3" w14:textId="3B4DCF57" w:rsidR="0071606A" w:rsidRPr="00E55955" w:rsidRDefault="00E55955" w:rsidP="00374DA2">
      <w:pPr>
        <w:spacing w:after="0"/>
        <w:ind w:left="706"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="0071606A"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="0071606A"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r w:rsidR="0071606A"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</w:t>
      </w:r>
      <w:r w:rsidR="0071606A"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11,</w:t>
      </w:r>
    </w:p>
    <w:p w14:paraId="4B4E9665" w14:textId="6C9536E3" w:rsidR="00B65A8A" w:rsidRPr="00B65A8A" w:rsidRDefault="00E55955" w:rsidP="00374DA2">
      <w:pPr>
        <w:spacing w:after="0"/>
        <w:ind w:left="706"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7501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</w:t>
      </w:r>
      <w:r w:rsidR="0071606A"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</w:t>
      </w:r>
      <w:r w:rsidR="0071606A" w:rsidRPr="00E559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13;</w:t>
      </w:r>
    </w:p>
    <w:p w14:paraId="147FEA0F" w14:textId="473B5F24" w:rsidR="00860849" w:rsidRPr="005578F7" w:rsidRDefault="00860849" w:rsidP="00374DA2">
      <w:pPr>
        <w:spacing w:after="0"/>
        <w:ind w:firstLine="709"/>
      </w:pPr>
      <w:r>
        <w:lastRenderedPageBreak/>
        <w:t>Коды</w:t>
      </w:r>
      <w:r w:rsidRPr="005578F7">
        <w:t xml:space="preserve"> </w:t>
      </w:r>
      <w:r>
        <w:t>специальных</w:t>
      </w:r>
      <w:r w:rsidRPr="005578F7">
        <w:t xml:space="preserve"> </w:t>
      </w:r>
      <w:r>
        <w:t>клавиш</w:t>
      </w:r>
      <w:r w:rsidRPr="005578F7">
        <w:t>.</w:t>
      </w:r>
    </w:p>
    <w:p w14:paraId="29EFED39" w14:textId="77777777" w:rsidR="0071606A" w:rsidRPr="0071606A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enum</w:t>
      </w:r>
      <w:r w:rsidRPr="0071606A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Keys</w:t>
      </w:r>
      <w:r w:rsidRPr="0071606A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14:paraId="746C7860" w14:textId="77777777" w:rsidR="0071606A" w:rsidRPr="0071606A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NoPressed,</w:t>
      </w:r>
    </w:p>
    <w:p w14:paraId="0052DE75" w14:textId="77777777" w:rsidR="0071606A" w:rsidRPr="0071606A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Enter = </w:t>
      </w:r>
      <w:proofErr w:type="gramStart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13,/</w:t>
      </w:r>
      <w:proofErr w:type="gramEnd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/Клавиша "Enter"</w:t>
      </w:r>
    </w:p>
    <w:p w14:paraId="062CF16B" w14:textId="77777777" w:rsidR="0071606A" w:rsidRPr="0071606A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Esc = </w:t>
      </w:r>
      <w:proofErr w:type="gramStart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27,/</w:t>
      </w:r>
      <w:proofErr w:type="gramEnd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/Клавиша "ESC"</w:t>
      </w:r>
    </w:p>
    <w:p w14:paraId="05365138" w14:textId="77777777" w:rsidR="0071606A" w:rsidRPr="0071606A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Up = </w:t>
      </w:r>
      <w:proofErr w:type="gramStart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72,/</w:t>
      </w:r>
      <w:proofErr w:type="gramEnd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/Клавиша "Up"</w:t>
      </w:r>
    </w:p>
    <w:p w14:paraId="0FD68DCD" w14:textId="77777777" w:rsidR="0071606A" w:rsidRPr="0071606A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Left = </w:t>
      </w:r>
      <w:proofErr w:type="gramStart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75,/</w:t>
      </w:r>
      <w:proofErr w:type="gramEnd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/Клавиша "Left"</w:t>
      </w:r>
    </w:p>
    <w:p w14:paraId="350AA478" w14:textId="77777777" w:rsidR="0071606A" w:rsidRPr="0071606A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Right = </w:t>
      </w:r>
      <w:proofErr w:type="gramStart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77,/</w:t>
      </w:r>
      <w:proofErr w:type="gramEnd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/Клавиша "Right"</w:t>
      </w:r>
    </w:p>
    <w:p w14:paraId="74544EC6" w14:textId="77777777" w:rsidR="0071606A" w:rsidRPr="0071606A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Down = </w:t>
      </w:r>
      <w:proofErr w:type="gramStart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80,/</w:t>
      </w:r>
      <w:proofErr w:type="gramEnd"/>
      <w:r w:rsidRPr="0071606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/Клавиша "Down"</w:t>
      </w:r>
    </w:p>
    <w:p w14:paraId="03156136" w14:textId="3FAAB74B" w:rsidR="00485FDE" w:rsidRPr="00BA1B47" w:rsidRDefault="0071606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A1B4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};</w:t>
      </w:r>
    </w:p>
    <w:p w14:paraId="66668336" w14:textId="646DF0EC" w:rsidR="00077A29" w:rsidRPr="00077A29" w:rsidRDefault="00077A29" w:rsidP="00374DA2">
      <w:pPr>
        <w:spacing w:after="0"/>
        <w:ind w:firstLine="709"/>
        <w:rPr>
          <w:lang w:val="en-US"/>
        </w:rPr>
      </w:pPr>
      <w:r>
        <w:t>Коды</w:t>
      </w:r>
      <w:r w:rsidRPr="00077A29">
        <w:rPr>
          <w:lang w:val="en-US"/>
        </w:rPr>
        <w:t xml:space="preserve"> </w:t>
      </w:r>
      <w:r>
        <w:t>цветов</w:t>
      </w:r>
      <w:r w:rsidRPr="00077A29">
        <w:rPr>
          <w:lang w:val="en-US"/>
        </w:rPr>
        <w:t>.</w:t>
      </w:r>
    </w:p>
    <w:p w14:paraId="637E4F6E" w14:textId="3183480D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0000FF"/>
          <w:sz w:val="20"/>
          <w:szCs w:val="20"/>
          <w:lang w:val="en-US"/>
        </w:rPr>
        <w:t>enum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77A29">
        <w:rPr>
          <w:rFonts w:ascii="Courier New" w:hAnsi="Courier New" w:cs="Courier New"/>
          <w:color w:val="2B91AF"/>
          <w:sz w:val="20"/>
          <w:szCs w:val="20"/>
          <w:lang w:val="en-US"/>
        </w:rPr>
        <w:t>ConsoleColor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7FBA1DA0" w14:textId="34E958A3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Black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0,</w:t>
      </w:r>
    </w:p>
    <w:p w14:paraId="220F8E32" w14:textId="76FA2979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Blue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1,</w:t>
      </w:r>
    </w:p>
    <w:p w14:paraId="49CECC6F" w14:textId="7615F300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Green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2,</w:t>
      </w:r>
    </w:p>
    <w:p w14:paraId="1D85A7FA" w14:textId="43184481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Cyan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3,</w:t>
      </w:r>
    </w:p>
    <w:p w14:paraId="2B89D9A5" w14:textId="33C77F98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Red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4,</w:t>
      </w:r>
    </w:p>
    <w:p w14:paraId="626F4EC7" w14:textId="0776C855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Magenta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5,</w:t>
      </w:r>
    </w:p>
    <w:p w14:paraId="632E1F34" w14:textId="72F01DBF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Brown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6,</w:t>
      </w:r>
    </w:p>
    <w:p w14:paraId="7B6FF1D7" w14:textId="00B2236C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LightGray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7,</w:t>
      </w:r>
    </w:p>
    <w:p w14:paraId="109DD126" w14:textId="564DBAFD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DarkGray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8,</w:t>
      </w:r>
    </w:p>
    <w:p w14:paraId="116D6504" w14:textId="42A1DAA5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LightBlue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9,</w:t>
      </w:r>
    </w:p>
    <w:p w14:paraId="2CC90580" w14:textId="6D49C89B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LightGreen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10,</w:t>
      </w:r>
    </w:p>
    <w:p w14:paraId="36E4B812" w14:textId="153D5746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LightCyan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11,</w:t>
      </w:r>
    </w:p>
    <w:p w14:paraId="7F7669B2" w14:textId="22042CF4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LightRed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12,</w:t>
      </w:r>
    </w:p>
    <w:p w14:paraId="7CC1C5B9" w14:textId="37891C01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LightMagenta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13,</w:t>
      </w:r>
    </w:p>
    <w:p w14:paraId="30CB5859" w14:textId="25729349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Yellow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14,</w:t>
      </w:r>
    </w:p>
    <w:p w14:paraId="040917D7" w14:textId="0ACE3FCF" w:rsidR="00077A29" w:rsidRPr="00077A29" w:rsidRDefault="00077A2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B65A8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77A29">
        <w:rPr>
          <w:rFonts w:ascii="Courier New" w:hAnsi="Courier New" w:cs="Courier New"/>
          <w:color w:val="2F4F4F"/>
          <w:sz w:val="20"/>
          <w:szCs w:val="20"/>
          <w:lang w:val="en-US"/>
        </w:rPr>
        <w:t>White</w:t>
      </w:r>
      <w:r w:rsidRPr="00077A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15</w:t>
      </w:r>
    </w:p>
    <w:p w14:paraId="2242198B" w14:textId="67638CBA" w:rsidR="00B65A8A" w:rsidRPr="00C771AC" w:rsidRDefault="00B65A8A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BA1B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077A29" w:rsidRPr="00077A29">
        <w:rPr>
          <w:rFonts w:ascii="Courier New" w:hAnsi="Courier New" w:cs="Courier New"/>
          <w:color w:val="000000"/>
          <w:sz w:val="20"/>
          <w:szCs w:val="20"/>
        </w:rPr>
        <w:t>};</w:t>
      </w:r>
      <w:bookmarkStart w:id="392" w:name="_Toc90857170"/>
      <w:bookmarkStart w:id="393" w:name="_Toc90857406"/>
      <w:bookmarkStart w:id="394" w:name="_Toc90857589"/>
      <w:bookmarkStart w:id="395" w:name="_Toc90857865"/>
      <w:bookmarkStart w:id="396" w:name="_Toc90857958"/>
      <w:bookmarkStart w:id="397" w:name="_Toc90859800"/>
      <w:bookmarkStart w:id="398" w:name="_Toc90859863"/>
      <w:bookmarkStart w:id="399" w:name="_Toc90859926"/>
      <w:bookmarkStart w:id="400" w:name="_Toc90859991"/>
      <w:bookmarkStart w:id="401" w:name="_Toc90860057"/>
      <w:bookmarkStart w:id="402" w:name="_Toc90860122"/>
      <w:bookmarkStart w:id="403" w:name="_Toc90900499"/>
      <w:bookmarkStart w:id="404" w:name="_Toc90900604"/>
      <w:bookmarkStart w:id="405" w:name="_Toc90900671"/>
      <w:bookmarkStart w:id="406" w:name="_Toc90901210"/>
      <w:bookmarkStart w:id="407" w:name="_Toc90901775"/>
      <w:bookmarkStart w:id="408" w:name="_Toc90901909"/>
      <w:bookmarkStart w:id="409" w:name="_Toc90901974"/>
      <w:bookmarkStart w:id="410" w:name="_Toc90902038"/>
      <w:bookmarkStart w:id="411" w:name="_Toc90909821"/>
      <w:bookmarkStart w:id="412" w:name="_Toc90909981"/>
      <w:bookmarkStart w:id="413" w:name="_Toc90910050"/>
      <w:bookmarkStart w:id="414" w:name="_Toc90910194"/>
      <w:bookmarkStart w:id="415" w:name="_Toc90910310"/>
      <w:bookmarkStart w:id="416" w:name="_Toc90902039"/>
      <w:bookmarkStart w:id="417" w:name="_Toc90909822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</w:p>
    <w:p w14:paraId="2755271D" w14:textId="5AB9B7F0" w:rsidR="00C771AC" w:rsidRDefault="00C771AC" w:rsidP="00374DA2">
      <w:pPr>
        <w:spacing w:after="0" w:line="259" w:lineRule="auto"/>
        <w:ind w:firstLine="0"/>
        <w:jc w:val="left"/>
        <w:rPr>
          <w:rFonts w:eastAsiaTheme="majorEastAsia" w:cstheme="majorBidi"/>
          <w:b/>
          <w:bCs/>
          <w:szCs w:val="24"/>
        </w:rPr>
      </w:pPr>
    </w:p>
    <w:p w14:paraId="21D2632E" w14:textId="77777777" w:rsidR="00374DA2" w:rsidRDefault="00374DA2" w:rsidP="00374DA2">
      <w:pPr>
        <w:spacing w:after="0" w:line="259" w:lineRule="auto"/>
        <w:ind w:firstLine="0"/>
        <w:jc w:val="left"/>
        <w:rPr>
          <w:rFonts w:eastAsiaTheme="majorEastAsia" w:cstheme="majorBidi"/>
          <w:b/>
          <w:bCs/>
          <w:szCs w:val="24"/>
        </w:rPr>
      </w:pPr>
    </w:p>
    <w:p w14:paraId="6540C9CC" w14:textId="5378EB97" w:rsidR="0010526F" w:rsidRPr="00BA1B47" w:rsidRDefault="00393035" w:rsidP="00374DA2">
      <w:pPr>
        <w:pStyle w:val="3"/>
        <w:rPr>
          <w:lang w:val="ru-RU"/>
        </w:rPr>
      </w:pPr>
      <w:bookmarkStart w:id="418" w:name="_Toc91462050"/>
      <w:r w:rsidRPr="00543E09">
        <w:rPr>
          <w:lang w:val="ru-RU"/>
        </w:rPr>
        <w:t>2.</w:t>
      </w:r>
      <w:r w:rsidR="008D65E7" w:rsidRPr="00543E09">
        <w:rPr>
          <w:lang w:val="ru-RU"/>
        </w:rPr>
        <w:t>8</w:t>
      </w:r>
      <w:r w:rsidR="00362D87" w:rsidRPr="00543E09">
        <w:rPr>
          <w:lang w:val="ru-RU"/>
        </w:rPr>
        <w:tab/>
      </w:r>
      <w:r w:rsidR="00F978B9" w:rsidRPr="00543E09">
        <w:rPr>
          <w:lang w:val="ru-RU"/>
        </w:rPr>
        <w:t xml:space="preserve">Функции </w:t>
      </w:r>
      <w:bookmarkEnd w:id="416"/>
      <w:bookmarkEnd w:id="417"/>
      <w:r w:rsidR="00BA1B47">
        <w:t>Queue</w:t>
      </w:r>
      <w:r w:rsidR="00BA1B47" w:rsidRPr="00BA1B47">
        <w:rPr>
          <w:lang w:val="ru-RU"/>
        </w:rPr>
        <w:t>.</w:t>
      </w:r>
      <w:r w:rsidR="00BA1B47">
        <w:t>cpp</w:t>
      </w:r>
      <w:r w:rsidR="00BA1B47" w:rsidRPr="00BA1B47">
        <w:rPr>
          <w:lang w:val="ru-RU"/>
        </w:rPr>
        <w:t xml:space="preserve"> (</w:t>
      </w:r>
      <w:r w:rsidR="00BA1B47">
        <w:rPr>
          <w:lang w:val="ru-RU"/>
        </w:rPr>
        <w:t>ядра программы)</w:t>
      </w:r>
      <w:bookmarkEnd w:id="418"/>
    </w:p>
    <w:p w14:paraId="13F9570C" w14:textId="77777777" w:rsidR="00B65A8A" w:rsidRDefault="00B65A8A" w:rsidP="00374DA2">
      <w:pPr>
        <w:spacing w:after="0"/>
        <w:ind w:firstLine="709"/>
      </w:pPr>
    </w:p>
    <w:p w14:paraId="5DF46EC8" w14:textId="29EA1E96" w:rsidR="00C54F57" w:rsidRPr="00E3779A" w:rsidRDefault="00C54F57" w:rsidP="00374DA2">
      <w:pPr>
        <w:spacing w:after="0"/>
        <w:ind w:firstLine="709"/>
      </w:pPr>
      <w:r>
        <w:t>Функци</w:t>
      </w:r>
      <w:r w:rsidR="00E3779A">
        <w:t>и</w:t>
      </w:r>
      <w:r>
        <w:t xml:space="preserve"> создания элемента</w:t>
      </w:r>
      <w:r w:rsidR="00E3779A">
        <w:t xml:space="preserve"> списка. Функция</w:t>
      </w:r>
      <w:r w:rsidR="00E3779A" w:rsidRPr="00E3779A">
        <w:t xml:space="preserve"> </w:t>
      </w:r>
      <w:r w:rsidR="00BA1B47">
        <w:rPr>
          <w:lang w:val="en-US"/>
        </w:rPr>
        <w:t>add</w:t>
      </w:r>
      <w:r w:rsidR="00BA1B47" w:rsidRPr="00BA1B47">
        <w:t>_</w:t>
      </w:r>
      <w:r w:rsidR="00BA1B47">
        <w:rPr>
          <w:lang w:val="en-US"/>
        </w:rPr>
        <w:t>first</w:t>
      </w:r>
      <w:r w:rsidR="00BA1B47" w:rsidRPr="00BA1B47">
        <w:t xml:space="preserve"> </w:t>
      </w:r>
      <w:r w:rsidR="00E3779A">
        <w:t xml:space="preserve">отличается от стандартного </w:t>
      </w:r>
      <w:r w:rsidR="00BA1B47">
        <w:rPr>
          <w:lang w:val="en-US"/>
        </w:rPr>
        <w:t>add</w:t>
      </w:r>
      <w:r w:rsidR="00E3779A" w:rsidRPr="00E3779A">
        <w:t xml:space="preserve"> </w:t>
      </w:r>
      <w:r w:rsidR="00BA1B47">
        <w:t>тем, что используется для добавления первого элемента.</w:t>
      </w:r>
      <w:r w:rsidR="00E3779A">
        <w:t xml:space="preserve"> </w:t>
      </w:r>
      <w:r w:rsidR="00BA1B47">
        <w:t>Обе функции и</w:t>
      </w:r>
      <w:r w:rsidR="00E3779A">
        <w:t>спользу</w:t>
      </w:r>
      <w:r w:rsidR="00BA1B47">
        <w:t>ю</w:t>
      </w:r>
      <w:r w:rsidR="00E3779A">
        <w:t>тся при извлечении данных из файла</w:t>
      </w:r>
    </w:p>
    <w:p w14:paraId="1D0EDE77" w14:textId="49FC3464" w:rsidR="00BA1B47" w:rsidRPr="00412953" w:rsidRDefault="00BA1B47" w:rsidP="00374DA2">
      <w:pPr>
        <w:spacing w:after="0"/>
        <w:ind w:firstLine="709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BA1B47">
        <w:rPr>
          <w:rFonts w:ascii="Courier New" w:hAnsi="Courier New" w:cs="Courier New"/>
          <w:color w:val="0000FF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* </w:t>
      </w:r>
      <w:r w:rsidRPr="00BA1B47">
        <w:rPr>
          <w:rFonts w:ascii="Courier New" w:hAnsi="Courier New" w:cs="Courier New"/>
          <w:sz w:val="20"/>
          <w:szCs w:val="20"/>
          <w:lang w:val="en-US"/>
        </w:rPr>
        <w:t>add</w:t>
      </w:r>
      <w:r w:rsidRPr="00412953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BA1B47">
        <w:rPr>
          <w:rFonts w:ascii="Courier New" w:hAnsi="Courier New" w:cs="Courier New"/>
          <w:sz w:val="20"/>
          <w:szCs w:val="20"/>
          <w:lang w:val="en-US"/>
        </w:rPr>
        <w:t>first</w:t>
      </w:r>
      <w:r w:rsidRPr="0041295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A1B47">
        <w:rPr>
          <w:rFonts w:ascii="Courier New" w:hAnsi="Courier New" w:cs="Courier New"/>
          <w:sz w:val="20"/>
          <w:szCs w:val="20"/>
          <w:lang w:val="en-US"/>
        </w:rPr>
        <w:t>const</w:t>
      </w:r>
      <w:r w:rsidRPr="0041295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A1B47">
        <w:rPr>
          <w:rFonts w:ascii="Courier New" w:hAnsi="Courier New" w:cs="Courier New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r w:rsidRPr="00BA1B47">
        <w:rPr>
          <w:rFonts w:ascii="Courier New" w:hAnsi="Courier New" w:cs="Courier New"/>
          <w:sz w:val="20"/>
          <w:szCs w:val="20"/>
          <w:lang w:val="en-US"/>
        </w:rPr>
        <w:t>z</w:t>
      </w:r>
      <w:r w:rsidRPr="00412953">
        <w:rPr>
          <w:rFonts w:ascii="Courier New" w:hAnsi="Courier New" w:cs="Courier New"/>
          <w:sz w:val="20"/>
          <w:szCs w:val="20"/>
          <w:lang w:val="en-US"/>
        </w:rPr>
        <w:t>)</w:t>
      </w:r>
      <w:r w:rsidR="006A7167" w:rsidRPr="0041295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9656DC" w14:textId="42622397" w:rsidR="00BA1B47" w:rsidRDefault="00BA1B47" w:rsidP="00374DA2">
      <w:pPr>
        <w:spacing w:after="0"/>
        <w:ind w:firstLine="709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BA1B4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zoo* </w:t>
      </w:r>
      <w:proofErr w:type="gramStart"/>
      <w:r w:rsidRPr="00BA1B47">
        <w:rPr>
          <w:rFonts w:ascii="Courier New" w:hAnsi="Courier New" w:cs="Courier New"/>
          <w:sz w:val="20"/>
          <w:szCs w:val="20"/>
          <w:lang w:val="en-US"/>
        </w:rPr>
        <w:t>add(</w:t>
      </w:r>
      <w:proofErr w:type="gramEnd"/>
      <w:r w:rsidRPr="00BA1B47">
        <w:rPr>
          <w:rFonts w:ascii="Courier New" w:hAnsi="Courier New" w:cs="Courier New"/>
          <w:sz w:val="20"/>
          <w:szCs w:val="20"/>
          <w:lang w:val="en-US"/>
        </w:rPr>
        <w:t>zoo* end, const zoo&amp; z)</w:t>
      </w:r>
      <w:r w:rsidR="006A7167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B5A4FA" w14:textId="66F260C9" w:rsidR="00610FF2" w:rsidRPr="006A7167" w:rsidRDefault="00610FF2" w:rsidP="00374DA2">
      <w:pPr>
        <w:spacing w:after="0"/>
        <w:ind w:firstLine="709"/>
      </w:pPr>
      <w:r>
        <w:t>Функция</w:t>
      </w:r>
      <w:r w:rsidR="008C6E56">
        <w:t xml:space="preserve"> </w:t>
      </w:r>
      <w:r w:rsidR="006A7167">
        <w:t xml:space="preserve">удаления первого элемента </w:t>
      </w:r>
      <w:r w:rsidR="008C6E56">
        <w:t>текущего списка</w:t>
      </w:r>
      <w:r w:rsidRPr="00AE4736">
        <w:t>.</w:t>
      </w:r>
      <w:r w:rsidR="008C6E56">
        <w:t xml:space="preserve"> При</w:t>
      </w:r>
      <w:r w:rsidR="008C6E56" w:rsidRPr="008C6E56">
        <w:t xml:space="preserve"> </w:t>
      </w:r>
      <w:r w:rsidR="008C6E56">
        <w:t>отсутствии</w:t>
      </w:r>
      <w:r w:rsidR="008C6E56" w:rsidRPr="008C6E56">
        <w:t xml:space="preserve"> </w:t>
      </w:r>
      <w:r w:rsidR="008C6E56">
        <w:t>элементов в</w:t>
      </w:r>
      <w:r w:rsidR="006A7167">
        <w:t>ыводит сообщение об ошибке</w:t>
      </w:r>
      <w:r w:rsidR="008C6E56" w:rsidRPr="008C6E56">
        <w:t xml:space="preserve">. </w:t>
      </w:r>
      <w:r w:rsidR="008C6E56">
        <w:t>При</w:t>
      </w:r>
      <w:r w:rsidR="008C6E56" w:rsidRPr="006A7167">
        <w:t xml:space="preserve"> </w:t>
      </w:r>
      <w:r w:rsidR="008C6E56">
        <w:t>успешно</w:t>
      </w:r>
      <w:r w:rsidR="006A7167">
        <w:t>м удалении – возвращает новое начало списка</w:t>
      </w:r>
      <w:r w:rsidR="008C6E56" w:rsidRPr="006A7167">
        <w:t>.</w:t>
      </w:r>
    </w:p>
    <w:p w14:paraId="7D206610" w14:textId="7B77EA3D" w:rsidR="006A7167" w:rsidRPr="00412953" w:rsidRDefault="006A7167" w:rsidP="00374DA2">
      <w:pPr>
        <w:spacing w:after="0"/>
        <w:ind w:firstLine="709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A7167">
        <w:rPr>
          <w:rFonts w:ascii="Courier New" w:hAnsi="Courier New" w:cs="Courier New"/>
          <w:color w:val="0000FF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* </w:t>
      </w:r>
      <w:r w:rsidRPr="006A7167">
        <w:rPr>
          <w:rFonts w:ascii="Courier New" w:hAnsi="Courier New" w:cs="Courier New"/>
          <w:sz w:val="20"/>
          <w:szCs w:val="20"/>
          <w:lang w:val="en-US"/>
        </w:rPr>
        <w:t>dellete</w:t>
      </w:r>
      <w:r w:rsidRPr="00412953">
        <w:rPr>
          <w:rFonts w:ascii="Courier New" w:hAnsi="Courier New" w:cs="Courier New"/>
          <w:sz w:val="20"/>
          <w:szCs w:val="20"/>
          <w:lang w:val="en-US"/>
        </w:rPr>
        <w:t>_</w:t>
      </w:r>
      <w:r w:rsidRPr="006A7167">
        <w:rPr>
          <w:rFonts w:ascii="Courier New" w:hAnsi="Courier New" w:cs="Courier New"/>
          <w:sz w:val="20"/>
          <w:szCs w:val="20"/>
          <w:lang w:val="en-US"/>
        </w:rPr>
        <w:t>id</w:t>
      </w:r>
      <w:r w:rsidRPr="00412953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6A7167">
        <w:rPr>
          <w:rFonts w:ascii="Courier New" w:hAnsi="Courier New" w:cs="Courier New"/>
          <w:sz w:val="20"/>
          <w:szCs w:val="20"/>
          <w:lang w:val="en-US"/>
        </w:rPr>
        <w:t>beg</w:t>
      </w:r>
      <w:r w:rsidRPr="0041295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A7167">
        <w:rPr>
          <w:rFonts w:ascii="Courier New" w:hAnsi="Courier New" w:cs="Courier New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6A7167">
        <w:rPr>
          <w:rFonts w:ascii="Courier New" w:hAnsi="Courier New" w:cs="Courier New"/>
          <w:sz w:val="20"/>
          <w:szCs w:val="20"/>
          <w:lang w:val="en-US"/>
        </w:rPr>
        <w:t>beg</w:t>
      </w:r>
      <w:r w:rsidRPr="0041295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A4F5E6" w14:textId="24ABEDD4" w:rsidR="00046299" w:rsidRPr="00405089" w:rsidRDefault="002476CA" w:rsidP="00374DA2">
      <w:pPr>
        <w:spacing w:after="0"/>
        <w:ind w:firstLine="709"/>
      </w:pPr>
      <w:r>
        <w:lastRenderedPageBreak/>
        <w:t>Функция</w:t>
      </w:r>
      <w:r w:rsidRPr="006A7167">
        <w:t xml:space="preserve"> </w:t>
      </w:r>
      <w:r w:rsidR="006A7167">
        <w:t>удаления</w:t>
      </w:r>
      <w:r w:rsidR="006A7167" w:rsidRPr="006A7167">
        <w:t xml:space="preserve"> </w:t>
      </w:r>
      <w:r w:rsidR="006A7167">
        <w:t>последнего</w:t>
      </w:r>
      <w:r w:rsidR="006A7167" w:rsidRPr="006A7167">
        <w:t xml:space="preserve"> </w:t>
      </w:r>
      <w:r w:rsidR="006A7167">
        <w:t>элемента</w:t>
      </w:r>
      <w:r w:rsidR="006A7167" w:rsidRPr="006A7167">
        <w:t xml:space="preserve"> </w:t>
      </w:r>
      <w:r w:rsidR="006A7167">
        <w:t>текущего списка. При</w:t>
      </w:r>
      <w:r w:rsidR="006A7167" w:rsidRPr="006A7167">
        <w:t xml:space="preserve"> </w:t>
      </w:r>
      <w:r w:rsidR="006A7167">
        <w:t>отсутствии элементов выводит сообщение об ошибке. При успешном удалении – возвращает новый конец списка.</w:t>
      </w:r>
    </w:p>
    <w:p w14:paraId="7A896FE8" w14:textId="33532503" w:rsidR="006F20CA" w:rsidRPr="00412953" w:rsidRDefault="006A7167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A7167">
        <w:rPr>
          <w:rFonts w:ascii="Courier New" w:hAnsi="Courier New" w:cs="Courier New"/>
          <w:color w:val="0000FF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* </w:t>
      </w:r>
      <w:r w:rsidRPr="006A7167">
        <w:rPr>
          <w:rFonts w:ascii="Courier New" w:hAnsi="Courier New" w:cs="Courier New"/>
          <w:sz w:val="20"/>
          <w:szCs w:val="20"/>
          <w:lang w:val="en-US"/>
        </w:rPr>
        <w:t>dellete</w:t>
      </w:r>
      <w:r w:rsidRPr="00412953">
        <w:rPr>
          <w:rFonts w:ascii="Courier New" w:hAnsi="Courier New" w:cs="Courier New"/>
          <w:sz w:val="20"/>
          <w:szCs w:val="20"/>
          <w:lang w:val="en-US"/>
        </w:rPr>
        <w:t>_</w:t>
      </w:r>
      <w:r w:rsidRPr="006A7167">
        <w:rPr>
          <w:rFonts w:ascii="Courier New" w:hAnsi="Courier New" w:cs="Courier New"/>
          <w:sz w:val="20"/>
          <w:szCs w:val="20"/>
          <w:lang w:val="en-US"/>
        </w:rPr>
        <w:t>id</w:t>
      </w:r>
      <w:r w:rsidRPr="00412953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6A7167">
        <w:rPr>
          <w:rFonts w:ascii="Courier New" w:hAnsi="Courier New" w:cs="Courier New"/>
          <w:sz w:val="20"/>
          <w:szCs w:val="20"/>
          <w:lang w:val="en-US"/>
        </w:rPr>
        <w:t>end</w:t>
      </w:r>
      <w:r w:rsidRPr="0041295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A7167">
        <w:rPr>
          <w:rFonts w:ascii="Courier New" w:hAnsi="Courier New" w:cs="Courier New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6A7167">
        <w:rPr>
          <w:rFonts w:ascii="Courier New" w:hAnsi="Courier New" w:cs="Courier New"/>
          <w:sz w:val="20"/>
          <w:szCs w:val="20"/>
          <w:lang w:val="en-US"/>
        </w:rPr>
        <w:t>beg</w:t>
      </w:r>
      <w:r w:rsidRPr="0041295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A7167">
        <w:rPr>
          <w:rFonts w:ascii="Courier New" w:hAnsi="Courier New" w:cs="Courier New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6A7167">
        <w:rPr>
          <w:rFonts w:ascii="Courier New" w:hAnsi="Courier New" w:cs="Courier New"/>
          <w:sz w:val="20"/>
          <w:szCs w:val="20"/>
          <w:lang w:val="en-US"/>
        </w:rPr>
        <w:t>end</w:t>
      </w:r>
      <w:r w:rsidRPr="00412953">
        <w:rPr>
          <w:rFonts w:ascii="Courier New" w:hAnsi="Courier New" w:cs="Courier New"/>
          <w:sz w:val="20"/>
          <w:szCs w:val="20"/>
          <w:lang w:val="en-US"/>
        </w:rPr>
        <w:t>)</w:t>
      </w:r>
      <w:r w:rsidR="006F20CA"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5798645" w14:textId="77777777" w:rsidR="00046299" w:rsidRDefault="00046299" w:rsidP="00374DA2">
      <w:pPr>
        <w:spacing w:after="0"/>
        <w:ind w:firstLine="709"/>
      </w:pPr>
      <w:r>
        <w:t>Функция безопасного удаления элемента из списка.</w:t>
      </w:r>
    </w:p>
    <w:p w14:paraId="06139E57" w14:textId="20EA1BE1" w:rsidR="005516AA" w:rsidRPr="009036EB" w:rsidRDefault="00845F2C" w:rsidP="00374DA2">
      <w:pPr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5F2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zoo* </w:t>
      </w:r>
      <w:r w:rsidRPr="00845F2C">
        <w:rPr>
          <w:rFonts w:ascii="Courier New" w:hAnsi="Courier New" w:cs="Courier New"/>
          <w:sz w:val="20"/>
          <w:szCs w:val="20"/>
          <w:lang w:val="en-US"/>
        </w:rPr>
        <w:t>dellete_</w:t>
      </w:r>
      <w:proofErr w:type="gramStart"/>
      <w:r w:rsidRPr="00845F2C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845F2C">
        <w:rPr>
          <w:rFonts w:ascii="Courier New" w:hAnsi="Courier New" w:cs="Courier New"/>
          <w:sz w:val="20"/>
          <w:szCs w:val="20"/>
          <w:lang w:val="en-US"/>
        </w:rPr>
        <w:t>zoo* beg, zoo* end, int num)</w:t>
      </w:r>
      <w:r w:rsidR="005516AA" w:rsidRPr="009036E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="005516AA" w:rsidRPr="009036E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26A91888" w14:textId="32F7EBCC" w:rsidR="00046299" w:rsidRPr="00845F2C" w:rsidRDefault="00046299" w:rsidP="00374DA2">
      <w:pPr>
        <w:spacing w:after="0"/>
        <w:ind w:firstLine="709"/>
      </w:pPr>
      <w:r>
        <w:t>Функция</w:t>
      </w:r>
      <w:r w:rsidR="00405089" w:rsidRPr="00405089">
        <w:t xml:space="preserve"> </w:t>
      </w:r>
      <w:r w:rsidR="00405089">
        <w:t>корректного</w:t>
      </w:r>
      <w:r w:rsidRPr="00A23AE9">
        <w:t xml:space="preserve"> </w:t>
      </w:r>
      <w:r w:rsidR="00845F2C">
        <w:t>удаления всего списка.</w:t>
      </w:r>
    </w:p>
    <w:p w14:paraId="64C3690E" w14:textId="3CB15F30" w:rsidR="00A23AE9" w:rsidRPr="004B1627" w:rsidRDefault="00A23AE9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036EB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845F2C" w:rsidRPr="00845F2C">
        <w:rPr>
          <w:rFonts w:ascii="Courier New" w:hAnsi="Courier New" w:cs="Courier New"/>
          <w:color w:val="000000"/>
          <w:sz w:val="20"/>
          <w:szCs w:val="20"/>
          <w:lang w:val="en-US"/>
        </w:rPr>
        <w:t>dellete</w:t>
      </w:r>
      <w:r w:rsidR="00845F2C"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="00845F2C" w:rsidRPr="00845F2C">
        <w:rPr>
          <w:rFonts w:ascii="Courier New" w:hAnsi="Courier New" w:cs="Courier New"/>
          <w:color w:val="000000"/>
          <w:sz w:val="20"/>
          <w:szCs w:val="20"/>
          <w:lang w:val="en-US"/>
        </w:rPr>
        <w:t>all</w:t>
      </w:r>
      <w:r w:rsidR="00845F2C"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845F2C" w:rsidRPr="00845F2C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="00845F2C"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="00845F2C" w:rsidRPr="00845F2C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="00845F2C"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B9D8847" w14:textId="658215CF" w:rsidR="008A438A" w:rsidRPr="004B1627" w:rsidRDefault="008A438A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A8B9684" w14:textId="77777777" w:rsidR="008A438A" w:rsidRPr="004B1627" w:rsidRDefault="008A438A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34BC77" w14:textId="2EA62E78" w:rsidR="006D48D1" w:rsidRPr="00BA1B47" w:rsidRDefault="006D48D1" w:rsidP="00374DA2">
      <w:pPr>
        <w:pStyle w:val="3"/>
        <w:rPr>
          <w:lang w:val="ru-RU"/>
        </w:rPr>
      </w:pPr>
      <w:bookmarkStart w:id="419" w:name="_Toc90856483"/>
      <w:bookmarkStart w:id="420" w:name="_Toc90857172"/>
      <w:bookmarkStart w:id="421" w:name="_Toc90857408"/>
      <w:bookmarkStart w:id="422" w:name="_Toc90857591"/>
      <w:bookmarkStart w:id="423" w:name="_Toc90857867"/>
      <w:bookmarkStart w:id="424" w:name="_Toc90857960"/>
      <w:bookmarkStart w:id="425" w:name="_Toc90859802"/>
      <w:bookmarkStart w:id="426" w:name="_Toc90859865"/>
      <w:bookmarkStart w:id="427" w:name="_Toc90859928"/>
      <w:bookmarkStart w:id="428" w:name="_Toc90859993"/>
      <w:bookmarkStart w:id="429" w:name="_Toc90860059"/>
      <w:bookmarkStart w:id="430" w:name="_Toc90860124"/>
      <w:bookmarkStart w:id="431" w:name="_Toc90900501"/>
      <w:bookmarkStart w:id="432" w:name="_Toc90900606"/>
      <w:bookmarkStart w:id="433" w:name="_Toc90900673"/>
      <w:bookmarkStart w:id="434" w:name="_Toc90901211"/>
      <w:bookmarkStart w:id="435" w:name="_Toc90901777"/>
      <w:bookmarkStart w:id="436" w:name="_Toc90901911"/>
      <w:bookmarkStart w:id="437" w:name="_Toc90901976"/>
      <w:bookmarkStart w:id="438" w:name="_Toc90902040"/>
      <w:bookmarkStart w:id="439" w:name="_Toc90909823"/>
      <w:bookmarkStart w:id="440" w:name="_Toc90909983"/>
      <w:bookmarkStart w:id="441" w:name="_Toc90910052"/>
      <w:bookmarkStart w:id="442" w:name="_Toc90910196"/>
      <w:bookmarkStart w:id="443" w:name="_Toc90910312"/>
      <w:bookmarkStart w:id="444" w:name="_Toc90910598"/>
      <w:bookmarkStart w:id="445" w:name="_Toc90910661"/>
      <w:bookmarkStart w:id="446" w:name="_Toc90912017"/>
      <w:bookmarkStart w:id="447" w:name="_Toc90912080"/>
      <w:bookmarkStart w:id="448" w:name="_Toc90912144"/>
      <w:bookmarkStart w:id="449" w:name="_Toc91462051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r w:rsidRPr="00543E09">
        <w:rPr>
          <w:lang w:val="ru-RU"/>
        </w:rPr>
        <w:t>2.</w:t>
      </w:r>
      <w:r w:rsidR="002979A3">
        <w:rPr>
          <w:lang w:val="ru-RU"/>
        </w:rPr>
        <w:t>9</w:t>
      </w:r>
      <w:r w:rsidRPr="00543E09">
        <w:rPr>
          <w:lang w:val="ru-RU"/>
        </w:rPr>
        <w:tab/>
        <w:t xml:space="preserve">Функции </w:t>
      </w:r>
      <w:r>
        <w:t>Change</w:t>
      </w:r>
      <w:r w:rsidRPr="00BA1B47">
        <w:rPr>
          <w:lang w:val="ru-RU"/>
        </w:rPr>
        <w:t>.</w:t>
      </w:r>
      <w:r>
        <w:t>cpp</w:t>
      </w:r>
      <w:bookmarkEnd w:id="449"/>
      <w:r w:rsidRPr="00BA1B47">
        <w:rPr>
          <w:lang w:val="ru-RU"/>
        </w:rPr>
        <w:t xml:space="preserve"> </w:t>
      </w:r>
    </w:p>
    <w:p w14:paraId="522EDF45" w14:textId="77777777" w:rsidR="006D48D1" w:rsidRDefault="006D48D1" w:rsidP="00374DA2">
      <w:pPr>
        <w:spacing w:after="0"/>
        <w:ind w:firstLine="709"/>
      </w:pPr>
    </w:p>
    <w:p w14:paraId="6B384330" w14:textId="1AF9080F" w:rsidR="006D48D1" w:rsidRPr="002979A3" w:rsidRDefault="006D48D1" w:rsidP="00374DA2">
      <w:pPr>
        <w:spacing w:after="0"/>
        <w:ind w:firstLine="709"/>
      </w:pPr>
      <w:r>
        <w:t>Функция</w:t>
      </w:r>
      <w:r w:rsidR="00DC48F8">
        <w:t xml:space="preserve"> отрисовки меню корректировки и</w:t>
      </w:r>
      <w:r>
        <w:t xml:space="preserve"> корректировки элемента списка. </w:t>
      </w:r>
      <w:r w:rsidR="002979A3">
        <w:t>Редактирует</w:t>
      </w:r>
      <w:r w:rsidR="002979A3" w:rsidRPr="002979A3">
        <w:t xml:space="preserve"> </w:t>
      </w:r>
      <w:r w:rsidR="002979A3">
        <w:t>элемент</w:t>
      </w:r>
      <w:r w:rsidR="002979A3" w:rsidRPr="002979A3">
        <w:t xml:space="preserve"> </w:t>
      </w:r>
      <w:r w:rsidR="002979A3">
        <w:t>по</w:t>
      </w:r>
      <w:r w:rsidR="002979A3" w:rsidRPr="002979A3">
        <w:t xml:space="preserve"> </w:t>
      </w:r>
      <w:r w:rsidR="002979A3">
        <w:t>введённому</w:t>
      </w:r>
      <w:r w:rsidR="002979A3" w:rsidRPr="002979A3">
        <w:t xml:space="preserve"> </w:t>
      </w:r>
      <w:r w:rsidR="002979A3">
        <w:rPr>
          <w:lang w:val="en-US"/>
        </w:rPr>
        <w:t>id</w:t>
      </w:r>
      <w:r w:rsidR="002979A3" w:rsidRPr="002979A3">
        <w:t>.</w:t>
      </w:r>
    </w:p>
    <w:p w14:paraId="45D68692" w14:textId="12CA86B4" w:rsidR="006D48D1" w:rsidRPr="00412953" w:rsidRDefault="006D48D1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D48D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6D48D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change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6D48D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6D48D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beg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6D48D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6D48D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6D48D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6D48D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r w:rsidRPr="006D48D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num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9AD342D" w14:textId="77777777" w:rsidR="002979A3" w:rsidRPr="00412953" w:rsidRDefault="002979A3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B7804E" w14:textId="77777777" w:rsidR="002979A3" w:rsidRPr="00412953" w:rsidRDefault="002979A3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C227FE" w14:textId="246DEC12" w:rsidR="002979A3" w:rsidRPr="00BA1B47" w:rsidRDefault="002979A3" w:rsidP="00374DA2">
      <w:pPr>
        <w:pStyle w:val="3"/>
        <w:rPr>
          <w:lang w:val="ru-RU"/>
        </w:rPr>
      </w:pPr>
      <w:bookmarkStart w:id="450" w:name="_Toc91462052"/>
      <w:r w:rsidRPr="00543E09">
        <w:rPr>
          <w:lang w:val="ru-RU"/>
        </w:rPr>
        <w:t>2.</w:t>
      </w:r>
      <w:r w:rsidR="00893EFE">
        <w:rPr>
          <w:lang w:val="ru-RU"/>
        </w:rPr>
        <w:t>10</w:t>
      </w:r>
      <w:r w:rsidRPr="00543E09">
        <w:rPr>
          <w:lang w:val="ru-RU"/>
        </w:rPr>
        <w:tab/>
        <w:t xml:space="preserve">Функции </w:t>
      </w:r>
      <w:r>
        <w:t>Fileworks</w:t>
      </w:r>
      <w:r w:rsidRPr="00BA1B47">
        <w:rPr>
          <w:lang w:val="ru-RU"/>
        </w:rPr>
        <w:t>.</w:t>
      </w:r>
      <w:r>
        <w:t>cpp</w:t>
      </w:r>
      <w:bookmarkEnd w:id="450"/>
      <w:r w:rsidRPr="00BA1B47">
        <w:rPr>
          <w:lang w:val="ru-RU"/>
        </w:rPr>
        <w:t xml:space="preserve"> </w:t>
      </w:r>
    </w:p>
    <w:p w14:paraId="29853E8D" w14:textId="77777777" w:rsidR="002979A3" w:rsidRDefault="002979A3" w:rsidP="00374DA2">
      <w:pPr>
        <w:spacing w:after="0"/>
        <w:ind w:firstLine="709"/>
      </w:pPr>
    </w:p>
    <w:p w14:paraId="77BD63B0" w14:textId="3EF2AA6B" w:rsidR="002979A3" w:rsidRPr="002979A3" w:rsidRDefault="002979A3" w:rsidP="00374DA2">
      <w:pPr>
        <w:spacing w:after="0"/>
        <w:ind w:firstLine="709"/>
      </w:pPr>
      <w:r>
        <w:t>Функция считывания информации из файла</w:t>
      </w:r>
      <w:r w:rsidR="00DC48F8">
        <w:t xml:space="preserve"> с именем </w:t>
      </w:r>
      <w:r w:rsidR="00DC48F8" w:rsidRPr="002979A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r>
        <w:t>.</w:t>
      </w:r>
    </w:p>
    <w:p w14:paraId="14BF3773" w14:textId="0B287739" w:rsidR="00893EFE" w:rsidRDefault="002979A3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79A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read_</w:t>
      </w:r>
      <w:proofErr w:type="gramStart"/>
      <w:r w:rsidRPr="002979A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file(</w:t>
      </w:r>
      <w:proofErr w:type="gramEnd"/>
      <w:r w:rsidRPr="002979A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filename, zoo** beg, zoo** end);</w:t>
      </w:r>
    </w:p>
    <w:p w14:paraId="2A726B2C" w14:textId="77777777" w:rsidR="00893EFE" w:rsidRDefault="00893EFE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F00914A" w14:textId="1D7863EE" w:rsidR="002979A3" w:rsidRPr="00893EFE" w:rsidRDefault="00893EFE" w:rsidP="00374DA2">
      <w:pPr>
        <w:spacing w:after="0"/>
        <w:ind w:firstLine="709"/>
      </w:pPr>
      <w:r w:rsidRPr="004B1627">
        <w:rPr>
          <w:lang w:val="en-US"/>
        </w:rPr>
        <w:t xml:space="preserve"> </w:t>
      </w:r>
      <w:r>
        <w:t>Функция записи информации в файл</w:t>
      </w:r>
      <w:r w:rsidR="00DC48F8">
        <w:t xml:space="preserve"> с именем </w:t>
      </w:r>
      <w:r w:rsidR="00DC48F8" w:rsidRPr="002979A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r>
        <w:t>.</w:t>
      </w:r>
    </w:p>
    <w:p w14:paraId="4E7A94C6" w14:textId="28064250" w:rsidR="006D48D1" w:rsidRDefault="002979A3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79A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write_in_</w:t>
      </w:r>
      <w:proofErr w:type="gramStart"/>
      <w:r w:rsidRPr="002979A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file(</w:t>
      </w:r>
      <w:proofErr w:type="gramEnd"/>
      <w:r w:rsidRPr="002979A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filename, zoo* temp);</w:t>
      </w:r>
    </w:p>
    <w:p w14:paraId="132AAD63" w14:textId="674A7CE3" w:rsid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FA60D12" w14:textId="1A646BCF" w:rsid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743E420" w14:textId="216C0BE8" w:rsidR="00893EFE" w:rsidRPr="00BA1B47" w:rsidRDefault="00893EFE" w:rsidP="00374DA2">
      <w:pPr>
        <w:pStyle w:val="3"/>
        <w:rPr>
          <w:lang w:val="ru-RU"/>
        </w:rPr>
      </w:pPr>
      <w:bookmarkStart w:id="451" w:name="_Toc91462053"/>
      <w:r w:rsidRPr="00543E09">
        <w:rPr>
          <w:lang w:val="ru-RU"/>
        </w:rPr>
        <w:t>2.</w:t>
      </w:r>
      <w:r>
        <w:rPr>
          <w:lang w:val="ru-RU"/>
        </w:rPr>
        <w:t>1</w:t>
      </w:r>
      <w:r w:rsidR="00B0248F">
        <w:rPr>
          <w:lang w:val="ru-RU"/>
        </w:rPr>
        <w:t>1</w:t>
      </w:r>
      <w:r w:rsidRPr="00543E09">
        <w:rPr>
          <w:lang w:val="ru-RU"/>
        </w:rPr>
        <w:tab/>
        <w:t xml:space="preserve">Функции </w:t>
      </w:r>
      <w:r>
        <w:t>Input</w:t>
      </w:r>
      <w:r w:rsidRPr="00BA1B47">
        <w:rPr>
          <w:lang w:val="ru-RU"/>
        </w:rPr>
        <w:t>.</w:t>
      </w:r>
      <w:r>
        <w:t>cpp</w:t>
      </w:r>
      <w:bookmarkEnd w:id="451"/>
      <w:r w:rsidRPr="00BA1B47">
        <w:rPr>
          <w:lang w:val="ru-RU"/>
        </w:rPr>
        <w:t xml:space="preserve"> </w:t>
      </w:r>
    </w:p>
    <w:p w14:paraId="729371AB" w14:textId="77777777" w:rsidR="00893EFE" w:rsidRDefault="00893EFE" w:rsidP="00374DA2">
      <w:pPr>
        <w:spacing w:after="0"/>
        <w:ind w:firstLine="709"/>
      </w:pPr>
    </w:p>
    <w:p w14:paraId="1D7CA95B" w14:textId="38B3ED9C" w:rsidR="00893EFE" w:rsidRPr="002979A3" w:rsidRDefault="00893EFE" w:rsidP="00374DA2">
      <w:pPr>
        <w:spacing w:after="0"/>
        <w:ind w:firstLine="709"/>
      </w:pPr>
      <w:r>
        <w:t xml:space="preserve">Функция ввода и проверки данных типа </w:t>
      </w:r>
      <w:r>
        <w:rPr>
          <w:lang w:val="en-US"/>
        </w:rPr>
        <w:t>int</w:t>
      </w:r>
      <w:r>
        <w:t>.</w:t>
      </w:r>
    </w:p>
    <w:p w14:paraId="1F9D8A20" w14:textId="69AF53B2" w:rsid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inp_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int(</w:t>
      </w:r>
      <w:proofErr w:type="gramEnd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n, const char* inf); </w:t>
      </w:r>
    </w:p>
    <w:p w14:paraId="062AC9E8" w14:textId="2531A6C9" w:rsidR="00893EFE" w:rsidRPr="00374DA2" w:rsidRDefault="00893EFE" w:rsidP="00374DA2">
      <w:pPr>
        <w:spacing w:after="0"/>
        <w:ind w:firstLine="709"/>
        <w:rPr>
          <w:lang w:val="en-US"/>
        </w:rPr>
      </w:pPr>
      <w:r>
        <w:t>Функция</w:t>
      </w:r>
      <w:r w:rsidRPr="00374DA2">
        <w:rPr>
          <w:lang w:val="en-US"/>
        </w:rPr>
        <w:t xml:space="preserve"> </w:t>
      </w:r>
      <w:r>
        <w:t>ввода</w:t>
      </w:r>
      <w:r w:rsidRPr="00374DA2">
        <w:rPr>
          <w:lang w:val="en-US"/>
        </w:rPr>
        <w:t xml:space="preserve"> </w:t>
      </w:r>
      <w:r>
        <w:t>даты</w:t>
      </w:r>
      <w:r w:rsidRPr="00374DA2">
        <w:rPr>
          <w:lang w:val="en-US"/>
        </w:rPr>
        <w:t>.</w:t>
      </w:r>
    </w:p>
    <w:p w14:paraId="79C8BF4B" w14:textId="5629BDF8" w:rsidR="00893EFE" w:rsidRP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inp_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date(</w:t>
      </w:r>
      <w:proofErr w:type="gramEnd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date);</w:t>
      </w:r>
    </w:p>
    <w:p w14:paraId="58B80846" w14:textId="54E91F5E" w:rsidR="00893EFE" w:rsidRPr="002979A3" w:rsidRDefault="00893EFE" w:rsidP="00374DA2">
      <w:pPr>
        <w:spacing w:after="0"/>
        <w:ind w:firstLine="709"/>
      </w:pPr>
      <w:r>
        <w:t>Функция проверки даты.</w:t>
      </w:r>
      <w:r w:rsidR="004F64D3" w:rsidRPr="004F64D3">
        <w:t xml:space="preserve"> </w:t>
      </w:r>
      <w:r w:rsidR="004F64D3">
        <w:t xml:space="preserve">Если данные не проходят проверку – функция возвращает </w:t>
      </w:r>
      <w:r w:rsidR="004F64D3">
        <w:rPr>
          <w:lang w:val="en-US"/>
        </w:rPr>
        <w:t>false</w:t>
      </w:r>
      <w:r w:rsidR="004F64D3" w:rsidRPr="004F64D3">
        <w:t>.</w:t>
      </w:r>
    </w:p>
    <w:p w14:paraId="255FA000" w14:textId="63C00C98" w:rsidR="00893EFE" w:rsidRP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>bool check_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date(</w:t>
      </w:r>
      <w:proofErr w:type="gramEnd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date);</w:t>
      </w:r>
    </w:p>
    <w:p w14:paraId="3EF43CEF" w14:textId="0A04ED8E" w:rsidR="00893EFE" w:rsidRPr="002979A3" w:rsidRDefault="00893EFE" w:rsidP="00374DA2">
      <w:pPr>
        <w:spacing w:after="0"/>
        <w:ind w:firstLine="709"/>
      </w:pPr>
      <w:r>
        <w:t xml:space="preserve">Функция ввода и проверки данных типа </w:t>
      </w:r>
      <w:r>
        <w:rPr>
          <w:lang w:val="en-US"/>
        </w:rPr>
        <w:t>float</w:t>
      </w:r>
      <w:r>
        <w:t>.</w:t>
      </w:r>
    </w:p>
    <w:p w14:paraId="6089EE4C" w14:textId="51EE29E3" w:rsidR="00893EFE" w:rsidRP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 inp_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float(</w:t>
      </w:r>
      <w:proofErr w:type="gramEnd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 temp, const char* inf);</w:t>
      </w:r>
    </w:p>
    <w:p w14:paraId="7A1A0DFD" w14:textId="3CFE71B3" w:rsidR="00893EFE" w:rsidRPr="002979A3" w:rsidRDefault="00893EFE" w:rsidP="00374DA2">
      <w:pPr>
        <w:spacing w:after="0"/>
        <w:ind w:firstLine="709"/>
      </w:pPr>
      <w:r>
        <w:t xml:space="preserve">Функция ввода данных типа </w:t>
      </w:r>
      <w:r>
        <w:rPr>
          <w:lang w:val="en-US"/>
        </w:rPr>
        <w:t>char</w:t>
      </w:r>
      <w:r>
        <w:t>.</w:t>
      </w:r>
    </w:p>
    <w:p w14:paraId="2687D2B2" w14:textId="6E7724DF" w:rsidR="00893EFE" w:rsidRP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inp_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char(</w:t>
      </w:r>
      <w:proofErr w:type="gramEnd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temp, const char* inf, int size);</w:t>
      </w:r>
    </w:p>
    <w:p w14:paraId="085CBB72" w14:textId="75C1EB5E" w:rsidR="00893EFE" w:rsidRPr="002979A3" w:rsidRDefault="00893EFE" w:rsidP="00374DA2">
      <w:pPr>
        <w:spacing w:after="0"/>
        <w:ind w:firstLine="709"/>
      </w:pPr>
      <w:r>
        <w:t xml:space="preserve">Функция ввода и проверки </w:t>
      </w:r>
      <w:r w:rsidR="00F964EE">
        <w:t>имени файла</w:t>
      </w:r>
      <w:r>
        <w:t>.</w:t>
      </w:r>
    </w:p>
    <w:p w14:paraId="43AABE85" w14:textId="77777777" w:rsidR="00893EFE" w:rsidRP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inp_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filename(</w:t>
      </w:r>
      <w:proofErr w:type="gramEnd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temp, const char* inf);</w:t>
      </w:r>
    </w:p>
    <w:p w14:paraId="2B6F7C2C" w14:textId="796705A4" w:rsidR="00F964EE" w:rsidRPr="002979A3" w:rsidRDefault="00F964EE" w:rsidP="00374DA2">
      <w:pPr>
        <w:spacing w:after="0"/>
        <w:ind w:firstLine="709"/>
      </w:pPr>
      <w:r>
        <w:t>Функция включения и отключения мигающей каретки в консоли.</w:t>
      </w:r>
    </w:p>
    <w:p w14:paraId="085BD594" w14:textId="77777777" w:rsidR="00893EFE" w:rsidRP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cursor_off_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on(</w:t>
      </w:r>
      <w:proofErr w:type="gramEnd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 inf);</w:t>
      </w:r>
    </w:p>
    <w:p w14:paraId="0050556D" w14:textId="16679CD1" w:rsidR="00F964EE" w:rsidRPr="004F64D3" w:rsidRDefault="00F964EE" w:rsidP="00374DA2">
      <w:pPr>
        <w:spacing w:after="0"/>
        <w:ind w:firstLine="709"/>
      </w:pPr>
      <w:r>
        <w:t xml:space="preserve">Функция проверки данных типа </w:t>
      </w:r>
      <w:r>
        <w:rPr>
          <w:lang w:val="en-US"/>
        </w:rPr>
        <w:t>char</w:t>
      </w:r>
      <w:r>
        <w:t>.</w:t>
      </w:r>
      <w:r w:rsidR="004F64D3">
        <w:t xml:space="preserve"> Если данные не проходят проверку – функция возвращает </w:t>
      </w:r>
      <w:r w:rsidR="004F64D3">
        <w:rPr>
          <w:lang w:val="en-US"/>
        </w:rPr>
        <w:t>false</w:t>
      </w:r>
      <w:r w:rsidR="004F64D3" w:rsidRPr="004F64D3">
        <w:t>.</w:t>
      </w:r>
    </w:p>
    <w:p w14:paraId="461D3966" w14:textId="77777777" w:rsidR="00893EFE" w:rsidRP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 check_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char(</w:t>
      </w:r>
      <w:proofErr w:type="gramEnd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temp);</w:t>
      </w:r>
    </w:p>
    <w:p w14:paraId="4D157620" w14:textId="1DCC6C37" w:rsidR="00F964EE" w:rsidRPr="002979A3" w:rsidRDefault="00F964EE" w:rsidP="00374DA2">
      <w:pPr>
        <w:spacing w:after="0"/>
        <w:ind w:firstLine="709"/>
      </w:pPr>
      <w:r>
        <w:t xml:space="preserve">Функция удаления лишних пробелов из массива типа </w:t>
      </w:r>
      <w:r>
        <w:rPr>
          <w:lang w:val="en-US"/>
        </w:rPr>
        <w:t>char</w:t>
      </w:r>
      <w:r>
        <w:t>.</w:t>
      </w:r>
    </w:p>
    <w:p w14:paraId="6A2FE574" w14:textId="77777777" w:rsidR="00893EFE" w:rsidRPr="00893EFE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delete_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space(</w:t>
      </w:r>
      <w:proofErr w:type="gramEnd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temp, int size);</w:t>
      </w:r>
    </w:p>
    <w:p w14:paraId="466040B6" w14:textId="559AC298" w:rsidR="00F964EE" w:rsidRPr="002979A3" w:rsidRDefault="00F964EE" w:rsidP="00374DA2">
      <w:pPr>
        <w:spacing w:after="0"/>
        <w:ind w:firstLine="709"/>
      </w:pPr>
      <w:r>
        <w:t>Функция ввода полей элемента.</w:t>
      </w:r>
    </w:p>
    <w:p w14:paraId="19889189" w14:textId="2D283283" w:rsidR="00893EFE" w:rsidRPr="00374DA2" w:rsidRDefault="00893EF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</w:t>
      </w:r>
      <w:r w:rsidRPr="00374DA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893E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input</w:t>
      </w:r>
      <w:r w:rsidRPr="00374DA2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374DA2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7A2697A4" w14:textId="3594566E" w:rsidR="00F964EE" w:rsidRPr="00374DA2" w:rsidRDefault="00F964EE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DF9E7B5" w14:textId="77777777" w:rsidR="004F64D3" w:rsidRPr="00374DA2" w:rsidRDefault="004F64D3" w:rsidP="00374DA2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DE525C0" w14:textId="77777777" w:rsidR="00162C28" w:rsidRPr="00162C28" w:rsidRDefault="00162C28" w:rsidP="00374DA2">
      <w:pPr>
        <w:pStyle w:val="a6"/>
        <w:numPr>
          <w:ilvl w:val="0"/>
          <w:numId w:val="11"/>
        </w:numPr>
        <w:autoSpaceDE w:val="0"/>
        <w:autoSpaceDN w:val="0"/>
        <w:adjustRightInd w:val="0"/>
        <w:spacing w:after="0"/>
        <w:outlineLvl w:val="1"/>
        <w:rPr>
          <w:rFonts w:cs="Times New Roman"/>
          <w:vanish/>
          <w:color w:val="000000"/>
          <w:szCs w:val="28"/>
        </w:rPr>
      </w:pPr>
      <w:bookmarkStart w:id="452" w:name="_Toc91462054"/>
      <w:bookmarkEnd w:id="452"/>
    </w:p>
    <w:p w14:paraId="2A1C7FBE" w14:textId="77777777" w:rsidR="00162C28" w:rsidRPr="00162C28" w:rsidRDefault="00162C28" w:rsidP="00374DA2">
      <w:pPr>
        <w:pStyle w:val="a6"/>
        <w:numPr>
          <w:ilvl w:val="0"/>
          <w:numId w:val="11"/>
        </w:numPr>
        <w:autoSpaceDE w:val="0"/>
        <w:autoSpaceDN w:val="0"/>
        <w:adjustRightInd w:val="0"/>
        <w:spacing w:after="0"/>
        <w:outlineLvl w:val="1"/>
        <w:rPr>
          <w:rFonts w:cs="Times New Roman"/>
          <w:vanish/>
          <w:color w:val="000000"/>
          <w:szCs w:val="28"/>
        </w:rPr>
      </w:pPr>
      <w:bookmarkStart w:id="453" w:name="_Toc90857868"/>
      <w:bookmarkStart w:id="454" w:name="_Toc90857961"/>
      <w:bookmarkStart w:id="455" w:name="_Toc90859803"/>
      <w:bookmarkStart w:id="456" w:name="_Toc90859866"/>
      <w:bookmarkStart w:id="457" w:name="_Toc90859929"/>
      <w:bookmarkStart w:id="458" w:name="_Toc90859994"/>
      <w:bookmarkStart w:id="459" w:name="_Toc90860060"/>
      <w:bookmarkStart w:id="460" w:name="_Toc90860125"/>
      <w:bookmarkStart w:id="461" w:name="_Toc90900502"/>
      <w:bookmarkStart w:id="462" w:name="_Toc90900607"/>
      <w:bookmarkStart w:id="463" w:name="_Toc90900674"/>
      <w:bookmarkStart w:id="464" w:name="_Toc90901212"/>
      <w:bookmarkStart w:id="465" w:name="_Toc90901778"/>
      <w:bookmarkStart w:id="466" w:name="_Toc90901912"/>
      <w:bookmarkStart w:id="467" w:name="_Toc90901977"/>
      <w:bookmarkStart w:id="468" w:name="_Toc90902041"/>
      <w:bookmarkStart w:id="469" w:name="_Toc90909824"/>
      <w:bookmarkStart w:id="470" w:name="_Toc90909984"/>
      <w:bookmarkStart w:id="471" w:name="_Toc90910053"/>
      <w:bookmarkStart w:id="472" w:name="_Toc90910197"/>
      <w:bookmarkStart w:id="473" w:name="_Toc90910313"/>
      <w:bookmarkStart w:id="474" w:name="_Toc90910599"/>
      <w:bookmarkStart w:id="475" w:name="_Toc90910662"/>
      <w:bookmarkStart w:id="476" w:name="_Toc90912018"/>
      <w:bookmarkStart w:id="477" w:name="_Toc90912081"/>
      <w:bookmarkStart w:id="478" w:name="_Toc90912145"/>
      <w:bookmarkStart w:id="479" w:name="_Toc91462055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</w:p>
    <w:p w14:paraId="7146CD17" w14:textId="77777777" w:rsidR="00162C28" w:rsidRPr="00162C28" w:rsidRDefault="00162C28" w:rsidP="00374DA2">
      <w:pPr>
        <w:pStyle w:val="a6"/>
        <w:numPr>
          <w:ilvl w:val="1"/>
          <w:numId w:val="11"/>
        </w:numPr>
        <w:autoSpaceDE w:val="0"/>
        <w:autoSpaceDN w:val="0"/>
        <w:adjustRightInd w:val="0"/>
        <w:spacing w:after="0"/>
        <w:outlineLvl w:val="1"/>
        <w:rPr>
          <w:rFonts w:cs="Times New Roman"/>
          <w:vanish/>
          <w:color w:val="000000"/>
          <w:szCs w:val="28"/>
        </w:rPr>
      </w:pPr>
      <w:bookmarkStart w:id="480" w:name="_Toc90857869"/>
      <w:bookmarkStart w:id="481" w:name="_Toc90857962"/>
      <w:bookmarkStart w:id="482" w:name="_Toc90859804"/>
      <w:bookmarkStart w:id="483" w:name="_Toc90859867"/>
      <w:bookmarkStart w:id="484" w:name="_Toc90859930"/>
      <w:bookmarkStart w:id="485" w:name="_Toc90859995"/>
      <w:bookmarkStart w:id="486" w:name="_Toc90860061"/>
      <w:bookmarkStart w:id="487" w:name="_Toc90860126"/>
      <w:bookmarkStart w:id="488" w:name="_Toc90900503"/>
      <w:bookmarkStart w:id="489" w:name="_Toc90900608"/>
      <w:bookmarkStart w:id="490" w:name="_Toc90900675"/>
      <w:bookmarkStart w:id="491" w:name="_Toc90901213"/>
      <w:bookmarkStart w:id="492" w:name="_Toc90901779"/>
      <w:bookmarkStart w:id="493" w:name="_Toc90901913"/>
      <w:bookmarkStart w:id="494" w:name="_Toc90901978"/>
      <w:bookmarkStart w:id="495" w:name="_Toc90902042"/>
      <w:bookmarkStart w:id="496" w:name="_Toc90909825"/>
      <w:bookmarkStart w:id="497" w:name="_Toc90909985"/>
      <w:bookmarkStart w:id="498" w:name="_Toc90910054"/>
      <w:bookmarkStart w:id="499" w:name="_Toc90910198"/>
      <w:bookmarkStart w:id="500" w:name="_Toc90910314"/>
      <w:bookmarkStart w:id="501" w:name="_Toc90910600"/>
      <w:bookmarkStart w:id="502" w:name="_Toc90910663"/>
      <w:bookmarkStart w:id="503" w:name="_Toc90912019"/>
      <w:bookmarkStart w:id="504" w:name="_Toc90912082"/>
      <w:bookmarkStart w:id="505" w:name="_Toc90912146"/>
      <w:bookmarkStart w:id="506" w:name="_Toc91462056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</w:p>
    <w:p w14:paraId="099E82A2" w14:textId="77777777" w:rsidR="00162C28" w:rsidRPr="00162C28" w:rsidRDefault="00162C28" w:rsidP="00374DA2">
      <w:pPr>
        <w:pStyle w:val="a6"/>
        <w:numPr>
          <w:ilvl w:val="1"/>
          <w:numId w:val="11"/>
        </w:numPr>
        <w:autoSpaceDE w:val="0"/>
        <w:autoSpaceDN w:val="0"/>
        <w:adjustRightInd w:val="0"/>
        <w:spacing w:after="0"/>
        <w:outlineLvl w:val="1"/>
        <w:rPr>
          <w:rFonts w:cs="Times New Roman"/>
          <w:vanish/>
          <w:color w:val="000000"/>
          <w:szCs w:val="28"/>
        </w:rPr>
      </w:pPr>
      <w:bookmarkStart w:id="507" w:name="_Toc90857870"/>
      <w:bookmarkStart w:id="508" w:name="_Toc90857963"/>
      <w:bookmarkStart w:id="509" w:name="_Toc90859805"/>
      <w:bookmarkStart w:id="510" w:name="_Toc90859868"/>
      <w:bookmarkStart w:id="511" w:name="_Toc90859931"/>
      <w:bookmarkStart w:id="512" w:name="_Toc90859996"/>
      <w:bookmarkStart w:id="513" w:name="_Toc90860062"/>
      <w:bookmarkStart w:id="514" w:name="_Toc90860127"/>
      <w:bookmarkStart w:id="515" w:name="_Toc90900504"/>
      <w:bookmarkStart w:id="516" w:name="_Toc90900609"/>
      <w:bookmarkStart w:id="517" w:name="_Toc90900676"/>
      <w:bookmarkStart w:id="518" w:name="_Toc90901214"/>
      <w:bookmarkStart w:id="519" w:name="_Toc90901780"/>
      <w:bookmarkStart w:id="520" w:name="_Toc90901914"/>
      <w:bookmarkStart w:id="521" w:name="_Toc90901979"/>
      <w:bookmarkStart w:id="522" w:name="_Toc90902043"/>
      <w:bookmarkStart w:id="523" w:name="_Toc90909826"/>
      <w:bookmarkStart w:id="524" w:name="_Toc90909986"/>
      <w:bookmarkStart w:id="525" w:name="_Toc90910055"/>
      <w:bookmarkStart w:id="526" w:name="_Toc90910199"/>
      <w:bookmarkStart w:id="527" w:name="_Toc90910315"/>
      <w:bookmarkStart w:id="528" w:name="_Toc90910601"/>
      <w:bookmarkStart w:id="529" w:name="_Toc90910664"/>
      <w:bookmarkStart w:id="530" w:name="_Toc90912020"/>
      <w:bookmarkStart w:id="531" w:name="_Toc90912083"/>
      <w:bookmarkStart w:id="532" w:name="_Toc90912147"/>
      <w:bookmarkStart w:id="533" w:name="_Toc91462057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</w:p>
    <w:p w14:paraId="07E6D71C" w14:textId="77777777" w:rsidR="00162C28" w:rsidRPr="00162C28" w:rsidRDefault="00162C28" w:rsidP="00374DA2">
      <w:pPr>
        <w:pStyle w:val="a6"/>
        <w:numPr>
          <w:ilvl w:val="1"/>
          <w:numId w:val="11"/>
        </w:numPr>
        <w:autoSpaceDE w:val="0"/>
        <w:autoSpaceDN w:val="0"/>
        <w:adjustRightInd w:val="0"/>
        <w:spacing w:after="0"/>
        <w:outlineLvl w:val="1"/>
        <w:rPr>
          <w:rFonts w:cs="Times New Roman"/>
          <w:vanish/>
          <w:color w:val="000000"/>
          <w:szCs w:val="28"/>
        </w:rPr>
      </w:pPr>
      <w:bookmarkStart w:id="534" w:name="_Toc90857871"/>
      <w:bookmarkStart w:id="535" w:name="_Toc90857964"/>
      <w:bookmarkStart w:id="536" w:name="_Toc90859806"/>
      <w:bookmarkStart w:id="537" w:name="_Toc90859869"/>
      <w:bookmarkStart w:id="538" w:name="_Toc90859932"/>
      <w:bookmarkStart w:id="539" w:name="_Toc90859997"/>
      <w:bookmarkStart w:id="540" w:name="_Toc90860063"/>
      <w:bookmarkStart w:id="541" w:name="_Toc90860128"/>
      <w:bookmarkStart w:id="542" w:name="_Toc90900505"/>
      <w:bookmarkStart w:id="543" w:name="_Toc90900610"/>
      <w:bookmarkStart w:id="544" w:name="_Toc90900677"/>
      <w:bookmarkStart w:id="545" w:name="_Toc90901215"/>
      <w:bookmarkStart w:id="546" w:name="_Toc90901781"/>
      <w:bookmarkStart w:id="547" w:name="_Toc90901915"/>
      <w:bookmarkStart w:id="548" w:name="_Toc90901980"/>
      <w:bookmarkStart w:id="549" w:name="_Toc90902044"/>
      <w:bookmarkStart w:id="550" w:name="_Toc90909827"/>
      <w:bookmarkStart w:id="551" w:name="_Toc90909987"/>
      <w:bookmarkStart w:id="552" w:name="_Toc90910056"/>
      <w:bookmarkStart w:id="553" w:name="_Toc90910200"/>
      <w:bookmarkStart w:id="554" w:name="_Toc90910316"/>
      <w:bookmarkStart w:id="555" w:name="_Toc90910602"/>
      <w:bookmarkStart w:id="556" w:name="_Toc90910665"/>
      <w:bookmarkStart w:id="557" w:name="_Toc90912021"/>
      <w:bookmarkStart w:id="558" w:name="_Toc90912084"/>
      <w:bookmarkStart w:id="559" w:name="_Toc90912148"/>
      <w:bookmarkStart w:id="560" w:name="_Toc91462058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</w:p>
    <w:p w14:paraId="7F00F24A" w14:textId="77777777" w:rsidR="00162C28" w:rsidRPr="00162C28" w:rsidRDefault="00162C28" w:rsidP="00374DA2">
      <w:pPr>
        <w:pStyle w:val="a6"/>
        <w:numPr>
          <w:ilvl w:val="1"/>
          <w:numId w:val="11"/>
        </w:numPr>
        <w:autoSpaceDE w:val="0"/>
        <w:autoSpaceDN w:val="0"/>
        <w:adjustRightInd w:val="0"/>
        <w:spacing w:after="0"/>
        <w:outlineLvl w:val="1"/>
        <w:rPr>
          <w:rFonts w:cs="Times New Roman"/>
          <w:vanish/>
          <w:color w:val="000000"/>
          <w:szCs w:val="28"/>
        </w:rPr>
      </w:pPr>
      <w:bookmarkStart w:id="561" w:name="_Toc90857872"/>
      <w:bookmarkStart w:id="562" w:name="_Toc90857965"/>
      <w:bookmarkStart w:id="563" w:name="_Toc90859807"/>
      <w:bookmarkStart w:id="564" w:name="_Toc90859870"/>
      <w:bookmarkStart w:id="565" w:name="_Toc90859933"/>
      <w:bookmarkStart w:id="566" w:name="_Toc90859998"/>
      <w:bookmarkStart w:id="567" w:name="_Toc90860064"/>
      <w:bookmarkStart w:id="568" w:name="_Toc90860129"/>
      <w:bookmarkStart w:id="569" w:name="_Toc90900506"/>
      <w:bookmarkStart w:id="570" w:name="_Toc90900611"/>
      <w:bookmarkStart w:id="571" w:name="_Toc90900678"/>
      <w:bookmarkStart w:id="572" w:name="_Toc90901216"/>
      <w:bookmarkStart w:id="573" w:name="_Toc90901782"/>
      <w:bookmarkStart w:id="574" w:name="_Toc90901916"/>
      <w:bookmarkStart w:id="575" w:name="_Toc90901981"/>
      <w:bookmarkStart w:id="576" w:name="_Toc90902045"/>
      <w:bookmarkStart w:id="577" w:name="_Toc90909828"/>
      <w:bookmarkStart w:id="578" w:name="_Toc90909988"/>
      <w:bookmarkStart w:id="579" w:name="_Toc90910057"/>
      <w:bookmarkStart w:id="580" w:name="_Toc90910201"/>
      <w:bookmarkStart w:id="581" w:name="_Toc90910317"/>
      <w:bookmarkStart w:id="582" w:name="_Toc90910603"/>
      <w:bookmarkStart w:id="583" w:name="_Toc90910666"/>
      <w:bookmarkStart w:id="584" w:name="_Toc90912022"/>
      <w:bookmarkStart w:id="585" w:name="_Toc90912085"/>
      <w:bookmarkStart w:id="586" w:name="_Toc90912149"/>
      <w:bookmarkStart w:id="587" w:name="_Toc91462059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</w:p>
    <w:p w14:paraId="7CBCB0AB" w14:textId="77777777" w:rsidR="00162C28" w:rsidRPr="00162C28" w:rsidRDefault="00162C28" w:rsidP="00374DA2">
      <w:pPr>
        <w:pStyle w:val="a6"/>
        <w:numPr>
          <w:ilvl w:val="1"/>
          <w:numId w:val="11"/>
        </w:numPr>
        <w:autoSpaceDE w:val="0"/>
        <w:autoSpaceDN w:val="0"/>
        <w:adjustRightInd w:val="0"/>
        <w:spacing w:after="0"/>
        <w:outlineLvl w:val="1"/>
        <w:rPr>
          <w:rFonts w:cs="Times New Roman"/>
          <w:vanish/>
          <w:color w:val="000000"/>
          <w:szCs w:val="28"/>
        </w:rPr>
      </w:pPr>
      <w:bookmarkStart w:id="588" w:name="_Toc90857873"/>
      <w:bookmarkStart w:id="589" w:name="_Toc90857966"/>
      <w:bookmarkStart w:id="590" w:name="_Toc90859808"/>
      <w:bookmarkStart w:id="591" w:name="_Toc90859871"/>
      <w:bookmarkStart w:id="592" w:name="_Toc90859934"/>
      <w:bookmarkStart w:id="593" w:name="_Toc90859999"/>
      <w:bookmarkStart w:id="594" w:name="_Toc90860065"/>
      <w:bookmarkStart w:id="595" w:name="_Toc90860130"/>
      <w:bookmarkStart w:id="596" w:name="_Toc90900507"/>
      <w:bookmarkStart w:id="597" w:name="_Toc90900612"/>
      <w:bookmarkStart w:id="598" w:name="_Toc90900679"/>
      <w:bookmarkStart w:id="599" w:name="_Toc90901217"/>
      <w:bookmarkStart w:id="600" w:name="_Toc90901783"/>
      <w:bookmarkStart w:id="601" w:name="_Toc90901917"/>
      <w:bookmarkStart w:id="602" w:name="_Toc90901982"/>
      <w:bookmarkStart w:id="603" w:name="_Toc90902046"/>
      <w:bookmarkStart w:id="604" w:name="_Toc90909829"/>
      <w:bookmarkStart w:id="605" w:name="_Toc90909989"/>
      <w:bookmarkStart w:id="606" w:name="_Toc90910058"/>
      <w:bookmarkStart w:id="607" w:name="_Toc90910202"/>
      <w:bookmarkStart w:id="608" w:name="_Toc90910318"/>
      <w:bookmarkStart w:id="609" w:name="_Toc90910604"/>
      <w:bookmarkStart w:id="610" w:name="_Toc90910667"/>
      <w:bookmarkStart w:id="611" w:name="_Toc90912023"/>
      <w:bookmarkStart w:id="612" w:name="_Toc90912086"/>
      <w:bookmarkStart w:id="613" w:name="_Toc90912150"/>
      <w:bookmarkStart w:id="614" w:name="_Toc91462060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</w:p>
    <w:p w14:paraId="3F2052B2" w14:textId="77777777" w:rsidR="00162C28" w:rsidRPr="00162C28" w:rsidRDefault="00162C28" w:rsidP="00374DA2">
      <w:pPr>
        <w:pStyle w:val="a6"/>
        <w:numPr>
          <w:ilvl w:val="1"/>
          <w:numId w:val="11"/>
        </w:numPr>
        <w:autoSpaceDE w:val="0"/>
        <w:autoSpaceDN w:val="0"/>
        <w:adjustRightInd w:val="0"/>
        <w:spacing w:after="0"/>
        <w:outlineLvl w:val="1"/>
        <w:rPr>
          <w:rFonts w:cs="Times New Roman"/>
          <w:vanish/>
          <w:color w:val="000000"/>
          <w:szCs w:val="28"/>
        </w:rPr>
      </w:pPr>
      <w:bookmarkStart w:id="615" w:name="_Toc90857874"/>
      <w:bookmarkStart w:id="616" w:name="_Toc90857967"/>
      <w:bookmarkStart w:id="617" w:name="_Toc90859809"/>
      <w:bookmarkStart w:id="618" w:name="_Toc90859872"/>
      <w:bookmarkStart w:id="619" w:name="_Toc90859935"/>
      <w:bookmarkStart w:id="620" w:name="_Toc90860000"/>
      <w:bookmarkStart w:id="621" w:name="_Toc90860066"/>
      <w:bookmarkStart w:id="622" w:name="_Toc90860131"/>
      <w:bookmarkStart w:id="623" w:name="_Toc90900508"/>
      <w:bookmarkStart w:id="624" w:name="_Toc90900613"/>
      <w:bookmarkStart w:id="625" w:name="_Toc90900680"/>
      <w:bookmarkStart w:id="626" w:name="_Toc90901218"/>
      <w:bookmarkStart w:id="627" w:name="_Toc90901784"/>
      <w:bookmarkStart w:id="628" w:name="_Toc90901918"/>
      <w:bookmarkStart w:id="629" w:name="_Toc90901983"/>
      <w:bookmarkStart w:id="630" w:name="_Toc90902047"/>
      <w:bookmarkStart w:id="631" w:name="_Toc90909830"/>
      <w:bookmarkStart w:id="632" w:name="_Toc90909990"/>
      <w:bookmarkStart w:id="633" w:name="_Toc90910059"/>
      <w:bookmarkStart w:id="634" w:name="_Toc90910203"/>
      <w:bookmarkStart w:id="635" w:name="_Toc90910319"/>
      <w:bookmarkStart w:id="636" w:name="_Toc90910605"/>
      <w:bookmarkStart w:id="637" w:name="_Toc90910668"/>
      <w:bookmarkStart w:id="638" w:name="_Toc90912024"/>
      <w:bookmarkStart w:id="639" w:name="_Toc90912087"/>
      <w:bookmarkStart w:id="640" w:name="_Toc90912151"/>
      <w:bookmarkStart w:id="641" w:name="_Toc91462061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</w:p>
    <w:p w14:paraId="6E985592" w14:textId="77777777" w:rsidR="00162C28" w:rsidRPr="00162C28" w:rsidRDefault="00162C28" w:rsidP="00374DA2">
      <w:pPr>
        <w:pStyle w:val="a6"/>
        <w:numPr>
          <w:ilvl w:val="1"/>
          <w:numId w:val="11"/>
        </w:numPr>
        <w:autoSpaceDE w:val="0"/>
        <w:autoSpaceDN w:val="0"/>
        <w:adjustRightInd w:val="0"/>
        <w:spacing w:after="0"/>
        <w:outlineLvl w:val="1"/>
        <w:rPr>
          <w:rFonts w:cs="Times New Roman"/>
          <w:vanish/>
          <w:color w:val="000000"/>
          <w:szCs w:val="28"/>
        </w:rPr>
      </w:pPr>
      <w:bookmarkStart w:id="642" w:name="_Toc90857875"/>
      <w:bookmarkStart w:id="643" w:name="_Toc90857968"/>
      <w:bookmarkStart w:id="644" w:name="_Toc90859810"/>
      <w:bookmarkStart w:id="645" w:name="_Toc90859873"/>
      <w:bookmarkStart w:id="646" w:name="_Toc90859936"/>
      <w:bookmarkStart w:id="647" w:name="_Toc90860001"/>
      <w:bookmarkStart w:id="648" w:name="_Toc90860067"/>
      <w:bookmarkStart w:id="649" w:name="_Toc90860132"/>
      <w:bookmarkStart w:id="650" w:name="_Toc90900509"/>
      <w:bookmarkStart w:id="651" w:name="_Toc90900614"/>
      <w:bookmarkStart w:id="652" w:name="_Toc90900681"/>
      <w:bookmarkStart w:id="653" w:name="_Toc90901219"/>
      <w:bookmarkStart w:id="654" w:name="_Toc90901785"/>
      <w:bookmarkStart w:id="655" w:name="_Toc90901919"/>
      <w:bookmarkStart w:id="656" w:name="_Toc90901984"/>
      <w:bookmarkStart w:id="657" w:name="_Toc90902048"/>
      <w:bookmarkStart w:id="658" w:name="_Toc90909831"/>
      <w:bookmarkStart w:id="659" w:name="_Toc90909991"/>
      <w:bookmarkStart w:id="660" w:name="_Toc90910060"/>
      <w:bookmarkStart w:id="661" w:name="_Toc90910204"/>
      <w:bookmarkStart w:id="662" w:name="_Toc90910320"/>
      <w:bookmarkStart w:id="663" w:name="_Toc90910606"/>
      <w:bookmarkStart w:id="664" w:name="_Toc90910669"/>
      <w:bookmarkStart w:id="665" w:name="_Toc90912025"/>
      <w:bookmarkStart w:id="666" w:name="_Toc90912088"/>
      <w:bookmarkStart w:id="667" w:name="_Toc90912152"/>
      <w:bookmarkStart w:id="668" w:name="_Toc91462062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</w:p>
    <w:p w14:paraId="048F0568" w14:textId="43CA3209" w:rsidR="00B0248F" w:rsidRDefault="00B0248F" w:rsidP="00374DA2">
      <w:pPr>
        <w:pStyle w:val="3"/>
        <w:rPr>
          <w:lang w:val="ru-RU"/>
        </w:rPr>
      </w:pPr>
      <w:bookmarkStart w:id="669" w:name="_Toc91462063"/>
      <w:bookmarkStart w:id="670" w:name="_Toc90902049"/>
      <w:bookmarkStart w:id="671" w:name="_Toc90909832"/>
      <w:r w:rsidRPr="00543E09">
        <w:rPr>
          <w:lang w:val="ru-RU"/>
        </w:rPr>
        <w:t>2.</w:t>
      </w:r>
      <w:r>
        <w:rPr>
          <w:lang w:val="ru-RU"/>
        </w:rPr>
        <w:t>12</w:t>
      </w:r>
      <w:r w:rsidRPr="00543E09">
        <w:rPr>
          <w:lang w:val="ru-RU"/>
        </w:rPr>
        <w:tab/>
        <w:t xml:space="preserve">Функции </w:t>
      </w:r>
      <w:r>
        <w:t>Menu</w:t>
      </w:r>
      <w:r w:rsidRPr="00BA1B47">
        <w:rPr>
          <w:lang w:val="ru-RU"/>
        </w:rPr>
        <w:t>.</w:t>
      </w:r>
      <w:r>
        <w:t>cpp</w:t>
      </w:r>
      <w:bookmarkEnd w:id="669"/>
      <w:r w:rsidRPr="00BA1B47">
        <w:rPr>
          <w:lang w:val="ru-RU"/>
        </w:rPr>
        <w:t xml:space="preserve"> </w:t>
      </w:r>
    </w:p>
    <w:p w14:paraId="3EEE6CC5" w14:textId="77777777" w:rsidR="00D06A94" w:rsidRPr="00D06A94" w:rsidRDefault="00D06A94" w:rsidP="00374DA2">
      <w:pPr>
        <w:spacing w:after="0"/>
      </w:pPr>
    </w:p>
    <w:p w14:paraId="788ACDAB" w14:textId="0EB66893" w:rsidR="00B0248F" w:rsidRPr="00E3779A" w:rsidRDefault="00B0248F" w:rsidP="00374DA2">
      <w:pPr>
        <w:spacing w:after="0"/>
        <w:ind w:firstLine="709"/>
      </w:pPr>
      <w:r>
        <w:t>Функции отрисовки меню и взаимодействия с ним. Функция</w:t>
      </w:r>
      <w:r w:rsidRPr="00E3779A">
        <w:t xml:space="preserve"> </w:t>
      </w:r>
      <w:r>
        <w:rPr>
          <w:lang w:val="en-US"/>
        </w:rPr>
        <w:t>menu</w:t>
      </w:r>
      <w:r w:rsidRPr="00B0248F">
        <w:t>_</w:t>
      </w:r>
      <w:r>
        <w:rPr>
          <w:lang w:val="en-US"/>
        </w:rPr>
        <w:t>category</w:t>
      </w:r>
      <w:r w:rsidRPr="00BA1B47">
        <w:t xml:space="preserve"> </w:t>
      </w:r>
      <w:r>
        <w:t xml:space="preserve">отличается от стандартной </w:t>
      </w:r>
      <w:r>
        <w:rPr>
          <w:lang w:val="en-US"/>
        </w:rPr>
        <w:t>menu</w:t>
      </w:r>
      <w:r w:rsidRPr="00E3779A">
        <w:t xml:space="preserve"> </w:t>
      </w:r>
      <w:r>
        <w:t>тем, что может вернуть пользователя в главное меню программы</w:t>
      </w:r>
      <w:r w:rsidR="004F64D3" w:rsidRPr="004F64D3">
        <w:t xml:space="preserve"> </w:t>
      </w:r>
      <w:r w:rsidR="004F64D3">
        <w:t xml:space="preserve">при нажатии </w:t>
      </w:r>
      <w:r w:rsidR="004F64D3">
        <w:rPr>
          <w:lang w:val="en-US"/>
        </w:rPr>
        <w:t>ESC</w:t>
      </w:r>
      <w:r>
        <w:t xml:space="preserve">. </w:t>
      </w:r>
    </w:p>
    <w:p w14:paraId="712AEA54" w14:textId="77777777" w:rsidR="001C72CB" w:rsidRDefault="00B0248F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0248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gramStart"/>
      <w:r w:rsidRPr="00B0248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menu(</w:t>
      </w:r>
      <w:proofErr w:type="gramEnd"/>
      <w:r w:rsidRPr="00B0248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menuElems[], int size, string inf);</w:t>
      </w:r>
    </w:p>
    <w:p w14:paraId="1E8EBB76" w14:textId="1467E78E" w:rsidR="00B0248F" w:rsidRPr="001C72CB" w:rsidRDefault="00B0248F" w:rsidP="00374DA2">
      <w:pPr>
        <w:spacing w:after="0"/>
        <w:ind w:firstLine="709"/>
        <w:rPr>
          <w:lang w:val="en-US"/>
        </w:rPr>
      </w:pPr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menu_</w:t>
      </w:r>
      <w:proofErr w:type="gramStart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category(</w:t>
      </w:r>
      <w:proofErr w:type="gramEnd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menuElems[], int size, string inf, jmp_buf env);</w:t>
      </w:r>
    </w:p>
    <w:p w14:paraId="2AF0F558" w14:textId="77777777" w:rsidR="001C72CB" w:rsidRDefault="00B0248F" w:rsidP="00374DA2">
      <w:pPr>
        <w:spacing w:after="0"/>
        <w:ind w:firstLine="709"/>
      </w:pPr>
      <w:r>
        <w:t xml:space="preserve">Функция отрисовки стартового меню и взаимодействия с ним. </w:t>
      </w:r>
    </w:p>
    <w:p w14:paraId="5F335C13" w14:textId="5FFA9347" w:rsidR="00B0248F" w:rsidRPr="001C72CB" w:rsidRDefault="00B0248F" w:rsidP="00374DA2">
      <w:pPr>
        <w:spacing w:after="0"/>
        <w:ind w:firstLine="709"/>
      </w:pPr>
      <w:r w:rsidRPr="00B0248F">
        <w:rPr>
          <w:rFonts w:ascii="Courier New" w:hAnsi="Courier New" w:cs="Courier New"/>
          <w:color w:val="000000" w:themeColor="text1"/>
          <w:sz w:val="20"/>
          <w:szCs w:val="20"/>
        </w:rPr>
        <w:t>int start_</w:t>
      </w:r>
      <w:proofErr w:type="gramStart"/>
      <w:r w:rsidRPr="00B0248F">
        <w:rPr>
          <w:rFonts w:ascii="Courier New" w:hAnsi="Courier New" w:cs="Courier New"/>
          <w:color w:val="000000" w:themeColor="text1"/>
          <w:sz w:val="20"/>
          <w:szCs w:val="20"/>
        </w:rPr>
        <w:t>menu(</w:t>
      </w:r>
      <w:proofErr w:type="gramEnd"/>
      <w:r w:rsidRPr="00B0248F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8801FFB" w14:textId="77777777" w:rsidR="001C72CB" w:rsidRDefault="00B0248F" w:rsidP="00374DA2">
      <w:pPr>
        <w:spacing w:after="0"/>
        <w:ind w:firstLine="709"/>
      </w:pPr>
      <w:r>
        <w:t xml:space="preserve">Функция перемещения позиции курсора в консоли. Нужна для отрисовки некоторых элементов. </w:t>
      </w:r>
    </w:p>
    <w:p w14:paraId="70E7BD82" w14:textId="33F7E7B0" w:rsidR="00B0248F" w:rsidRPr="001C72CB" w:rsidRDefault="00B0248F" w:rsidP="00374DA2">
      <w:pPr>
        <w:spacing w:after="0"/>
        <w:ind w:firstLine="709"/>
        <w:rPr>
          <w:lang w:val="en-US"/>
        </w:rPr>
      </w:pPr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goto_x_</w:t>
      </w:r>
      <w:proofErr w:type="gramStart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y(</w:t>
      </w:r>
      <w:proofErr w:type="gramEnd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short x, short y);</w:t>
      </w:r>
    </w:p>
    <w:p w14:paraId="044BD752" w14:textId="6C900469" w:rsidR="00B0248F" w:rsidRDefault="00B0248F" w:rsidP="00374DA2">
      <w:pPr>
        <w:spacing w:after="0"/>
        <w:rPr>
          <w:lang w:val="en-US"/>
        </w:rPr>
      </w:pPr>
    </w:p>
    <w:p w14:paraId="6C0613A3" w14:textId="77777777" w:rsidR="00B0248F" w:rsidRPr="00B0248F" w:rsidRDefault="00B0248F" w:rsidP="00374DA2">
      <w:pPr>
        <w:spacing w:after="0"/>
        <w:rPr>
          <w:lang w:val="en-US"/>
        </w:rPr>
      </w:pPr>
    </w:p>
    <w:p w14:paraId="1544A23A" w14:textId="5E80642D" w:rsidR="001C72CB" w:rsidRPr="00B840AE" w:rsidRDefault="001C72CB" w:rsidP="00B840AE">
      <w:pPr>
        <w:pStyle w:val="3"/>
        <w:rPr>
          <w:lang w:val="ru-RU"/>
        </w:rPr>
      </w:pPr>
      <w:bookmarkStart w:id="672" w:name="_Toc91462064"/>
      <w:r w:rsidRPr="00543E09">
        <w:rPr>
          <w:lang w:val="ru-RU"/>
        </w:rPr>
        <w:lastRenderedPageBreak/>
        <w:t>2.</w:t>
      </w:r>
      <w:r>
        <w:rPr>
          <w:lang w:val="ru-RU"/>
        </w:rPr>
        <w:t>13</w:t>
      </w:r>
      <w:r w:rsidRPr="00543E09">
        <w:rPr>
          <w:lang w:val="ru-RU"/>
        </w:rPr>
        <w:tab/>
        <w:t xml:space="preserve">Функции </w:t>
      </w:r>
      <w:r w:rsidR="0098412A">
        <w:t>Output</w:t>
      </w:r>
      <w:r w:rsidRPr="00BA1B47">
        <w:rPr>
          <w:lang w:val="ru-RU"/>
        </w:rPr>
        <w:t>.</w:t>
      </w:r>
      <w:r>
        <w:t>cpp</w:t>
      </w:r>
      <w:bookmarkEnd w:id="672"/>
      <w:r w:rsidRPr="00BA1B47">
        <w:rPr>
          <w:lang w:val="ru-RU"/>
        </w:rPr>
        <w:t xml:space="preserve"> </w:t>
      </w:r>
    </w:p>
    <w:p w14:paraId="5692C290" w14:textId="0FCB9D4C" w:rsidR="0098412A" w:rsidRPr="0098412A" w:rsidRDefault="001C72CB" w:rsidP="00374DA2">
      <w:pPr>
        <w:spacing w:after="0"/>
        <w:ind w:firstLine="709"/>
      </w:pPr>
      <w:r>
        <w:t xml:space="preserve">Функции отрисовки </w:t>
      </w:r>
      <w:r w:rsidR="0098412A">
        <w:t>заголовка таблицы</w:t>
      </w:r>
      <w:r>
        <w:t>. Функция</w:t>
      </w:r>
      <w:r w:rsidRPr="00E3779A">
        <w:t xml:space="preserve"> </w:t>
      </w:r>
      <w:r w:rsidR="0098412A">
        <w:rPr>
          <w:lang w:val="en-US"/>
        </w:rPr>
        <w:t>header</w:t>
      </w:r>
      <w:r w:rsidR="0098412A" w:rsidRPr="0098412A">
        <w:t>_</w:t>
      </w:r>
      <w:r w:rsidR="0098412A">
        <w:rPr>
          <w:lang w:val="en-US"/>
        </w:rPr>
        <w:t>processing</w:t>
      </w:r>
      <w:r w:rsidR="0098412A" w:rsidRPr="0098412A">
        <w:t xml:space="preserve"> </w:t>
      </w:r>
      <w:r>
        <w:t>отличается от стандартно</w:t>
      </w:r>
      <w:r w:rsidR="0098412A">
        <w:t>го</w:t>
      </w:r>
      <w:r>
        <w:t xml:space="preserve"> </w:t>
      </w:r>
      <w:r w:rsidR="0098412A">
        <w:rPr>
          <w:lang w:val="en-US"/>
        </w:rPr>
        <w:t>header</w:t>
      </w:r>
      <w:r w:rsidR="0098412A" w:rsidRPr="0098412A">
        <w:t xml:space="preserve"> </w:t>
      </w:r>
      <w:r>
        <w:t xml:space="preserve">тем, что </w:t>
      </w:r>
      <w:r w:rsidR="0098412A">
        <w:t>используется только при выводе результатов обработки</w:t>
      </w:r>
      <w:r>
        <w:t xml:space="preserve">. </w:t>
      </w:r>
    </w:p>
    <w:p w14:paraId="573EE036" w14:textId="534F5BAA" w:rsidR="0098412A" w:rsidRPr="001C72CB" w:rsidRDefault="0098412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gramStart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header(</w:t>
      </w:r>
      <w:proofErr w:type="gramEnd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8B6B57C" w14:textId="77777777" w:rsidR="0098412A" w:rsidRDefault="0098412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header_</w:t>
      </w:r>
      <w:proofErr w:type="gramStart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proccessing(</w:t>
      </w:r>
      <w:proofErr w:type="gramEnd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0948A45" w14:textId="747A234B" w:rsidR="001C72CB" w:rsidRPr="0098412A" w:rsidRDefault="0098412A" w:rsidP="00374DA2">
      <w:pPr>
        <w:spacing w:after="0"/>
        <w:ind w:firstLine="709"/>
      </w:pPr>
      <w:r>
        <w:t>Функции</w:t>
      </w:r>
      <w:r w:rsidRPr="0098412A">
        <w:t xml:space="preserve"> </w:t>
      </w:r>
      <w:r>
        <w:t>вывода элемента на экран</w:t>
      </w:r>
      <w:r w:rsidRPr="0098412A">
        <w:t xml:space="preserve">. </w:t>
      </w:r>
      <w:r>
        <w:t>Функция</w:t>
      </w:r>
      <w:r w:rsidRPr="00E3779A">
        <w:t xml:space="preserve"> </w:t>
      </w:r>
      <w:r>
        <w:rPr>
          <w:lang w:val="en-US"/>
        </w:rPr>
        <w:t>print</w:t>
      </w:r>
      <w:r w:rsidRPr="0098412A">
        <w:t>_</w:t>
      </w:r>
      <w:r>
        <w:rPr>
          <w:lang w:val="en-US"/>
        </w:rPr>
        <w:t>processing</w:t>
      </w:r>
      <w:r w:rsidRPr="0098412A">
        <w:t xml:space="preserve"> </w:t>
      </w:r>
      <w:r>
        <w:t xml:space="preserve">отличается от стандартного </w:t>
      </w:r>
      <w:r>
        <w:rPr>
          <w:lang w:val="en-US"/>
        </w:rPr>
        <w:t>print</w:t>
      </w:r>
      <w:r w:rsidRPr="0098412A">
        <w:t>_</w:t>
      </w:r>
      <w:r>
        <w:rPr>
          <w:lang w:val="en-US"/>
        </w:rPr>
        <w:t>on</w:t>
      </w:r>
      <w:r w:rsidRPr="0098412A">
        <w:t>_</w:t>
      </w:r>
      <w:r>
        <w:rPr>
          <w:lang w:val="en-US"/>
        </w:rPr>
        <w:t>the</w:t>
      </w:r>
      <w:r w:rsidRPr="0098412A">
        <w:t>_</w:t>
      </w:r>
      <w:r>
        <w:rPr>
          <w:lang w:val="en-US"/>
        </w:rPr>
        <w:t>screen</w:t>
      </w:r>
      <w:r w:rsidRPr="0098412A">
        <w:t xml:space="preserve"> </w:t>
      </w:r>
      <w:r>
        <w:t xml:space="preserve">тем, что используется только при выводе элементов обработки. </w:t>
      </w:r>
    </w:p>
    <w:p w14:paraId="4F694B3A" w14:textId="772CD790" w:rsidR="0098412A" w:rsidRPr="001C72CB" w:rsidRDefault="001C72CB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print_on_the_</w:t>
      </w:r>
      <w:proofErr w:type="gramStart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screen(</w:t>
      </w:r>
      <w:proofErr w:type="gramEnd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const zoo&amp; z);  </w:t>
      </w:r>
    </w:p>
    <w:p w14:paraId="3E41DB41" w14:textId="77777777" w:rsidR="0098412A" w:rsidRDefault="0098412A" w:rsidP="00374DA2">
      <w:pPr>
        <w:spacing w:after="0"/>
        <w:ind w:firstLine="709"/>
        <w:rPr>
          <w:lang w:val="en-US"/>
        </w:rPr>
      </w:pPr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print_</w:t>
      </w:r>
      <w:proofErr w:type="gramStart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processing(</w:t>
      </w:r>
      <w:proofErr w:type="gramEnd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const zoo&amp; z);</w:t>
      </w:r>
      <w:r w:rsidRPr="0098412A">
        <w:rPr>
          <w:lang w:val="en-US"/>
        </w:rPr>
        <w:t xml:space="preserve"> </w:t>
      </w:r>
    </w:p>
    <w:p w14:paraId="794FC569" w14:textId="5AF2F622" w:rsidR="0098412A" w:rsidRPr="0098412A" w:rsidRDefault="0098412A" w:rsidP="00374DA2">
      <w:pPr>
        <w:spacing w:after="0"/>
        <w:ind w:firstLine="709"/>
      </w:pPr>
      <w:r>
        <w:t>Функции</w:t>
      </w:r>
      <w:r w:rsidRPr="0098412A">
        <w:t xml:space="preserve"> </w:t>
      </w:r>
      <w:r>
        <w:t>вывода</w:t>
      </w:r>
      <w:r w:rsidRPr="0098412A">
        <w:t xml:space="preserve"> </w:t>
      </w:r>
      <w:r>
        <w:t>списка на экран</w:t>
      </w:r>
      <w:r w:rsidRPr="0098412A">
        <w:t xml:space="preserve">. </w:t>
      </w:r>
      <w:r>
        <w:t>Функция</w:t>
      </w:r>
      <w:r w:rsidRPr="0098412A">
        <w:t xml:space="preserve"> </w:t>
      </w:r>
      <w:r>
        <w:rPr>
          <w:lang w:val="en-US"/>
        </w:rPr>
        <w:t>show</w:t>
      </w:r>
      <w:r w:rsidRPr="0098412A">
        <w:t>_</w:t>
      </w:r>
      <w:r>
        <w:rPr>
          <w:lang w:val="en-US"/>
        </w:rPr>
        <w:t>processing</w:t>
      </w:r>
      <w:r w:rsidRPr="0098412A">
        <w:t xml:space="preserve"> </w:t>
      </w:r>
      <w:r>
        <w:t>отличается</w:t>
      </w:r>
      <w:r w:rsidRPr="0098412A">
        <w:t xml:space="preserve"> </w:t>
      </w:r>
      <w:r>
        <w:t>от</w:t>
      </w:r>
      <w:r w:rsidRPr="0098412A">
        <w:t xml:space="preserve"> </w:t>
      </w:r>
      <w:r>
        <w:t>стандартного</w:t>
      </w:r>
      <w:r w:rsidRPr="0098412A">
        <w:t xml:space="preserve"> </w:t>
      </w:r>
      <w:r>
        <w:rPr>
          <w:lang w:val="en-US"/>
        </w:rPr>
        <w:t>see</w:t>
      </w:r>
      <w:r w:rsidRPr="0098412A">
        <w:t>_</w:t>
      </w:r>
      <w:r>
        <w:rPr>
          <w:lang w:val="en-US"/>
        </w:rPr>
        <w:t>the</w:t>
      </w:r>
      <w:r w:rsidRPr="0098412A">
        <w:t>_</w:t>
      </w:r>
      <w:r>
        <w:rPr>
          <w:lang w:val="en-US"/>
        </w:rPr>
        <w:t>information</w:t>
      </w:r>
      <w:r w:rsidRPr="0098412A">
        <w:t xml:space="preserve"> </w:t>
      </w:r>
      <w:r>
        <w:t>тем</w:t>
      </w:r>
      <w:r w:rsidRPr="0098412A">
        <w:t xml:space="preserve">, </w:t>
      </w:r>
      <w:r>
        <w:t>что</w:t>
      </w:r>
      <w:r w:rsidRPr="0098412A">
        <w:t xml:space="preserve"> </w:t>
      </w:r>
      <w:r>
        <w:t>используется</w:t>
      </w:r>
      <w:r w:rsidRPr="0098412A">
        <w:t xml:space="preserve"> </w:t>
      </w:r>
      <w:r>
        <w:t>только</w:t>
      </w:r>
      <w:r w:rsidRPr="0098412A">
        <w:t xml:space="preserve"> </w:t>
      </w:r>
      <w:r>
        <w:t>при</w:t>
      </w:r>
      <w:r w:rsidRPr="0098412A">
        <w:t xml:space="preserve"> </w:t>
      </w:r>
      <w:r>
        <w:t>выводе</w:t>
      </w:r>
      <w:r w:rsidRPr="0098412A">
        <w:t xml:space="preserve"> </w:t>
      </w:r>
      <w:r>
        <w:t>списка обработки</w:t>
      </w:r>
      <w:r w:rsidRPr="0098412A">
        <w:t xml:space="preserve">. </w:t>
      </w:r>
    </w:p>
    <w:p w14:paraId="0455379F" w14:textId="32289F28" w:rsidR="0098412A" w:rsidRPr="001C72CB" w:rsidRDefault="0098412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see_the_</w:t>
      </w:r>
      <w:proofErr w:type="gramStart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information(</w:t>
      </w:r>
      <w:proofErr w:type="gramEnd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zoo* end);</w:t>
      </w:r>
    </w:p>
    <w:p w14:paraId="1577C365" w14:textId="18A7A7F4" w:rsidR="0098412A" w:rsidRPr="001C72CB" w:rsidRDefault="0098412A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show_</w:t>
      </w:r>
      <w:proofErr w:type="gramStart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processing(</w:t>
      </w:r>
      <w:proofErr w:type="gramEnd"/>
      <w:r w:rsidRPr="001C72C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beg);</w:t>
      </w:r>
    </w:p>
    <w:p w14:paraId="4A804543" w14:textId="384A1C81" w:rsidR="001C72CB" w:rsidRDefault="001C72CB" w:rsidP="00374DA2">
      <w:pPr>
        <w:spacing w:after="0"/>
        <w:ind w:firstLine="709"/>
        <w:rPr>
          <w:lang w:val="en-US"/>
        </w:rPr>
      </w:pPr>
    </w:p>
    <w:p w14:paraId="0E344055" w14:textId="77777777" w:rsidR="00B632C7" w:rsidRPr="001C72CB" w:rsidRDefault="00B632C7" w:rsidP="00374DA2">
      <w:pPr>
        <w:spacing w:after="0"/>
        <w:ind w:firstLine="709"/>
        <w:rPr>
          <w:lang w:val="en-US"/>
        </w:rPr>
      </w:pPr>
    </w:p>
    <w:p w14:paraId="215191CA" w14:textId="529B27AC" w:rsidR="00B632C7" w:rsidRPr="00374DA2" w:rsidRDefault="00B632C7" w:rsidP="00374DA2">
      <w:pPr>
        <w:pStyle w:val="3"/>
        <w:rPr>
          <w:lang w:val="ru-RU"/>
        </w:rPr>
      </w:pPr>
      <w:bookmarkStart w:id="673" w:name="_Toc91462065"/>
      <w:r w:rsidRPr="00374DA2">
        <w:rPr>
          <w:lang w:val="ru-RU"/>
        </w:rPr>
        <w:t>2.14</w:t>
      </w:r>
      <w:r w:rsidRPr="00374DA2">
        <w:rPr>
          <w:lang w:val="ru-RU"/>
        </w:rPr>
        <w:tab/>
      </w:r>
      <w:r w:rsidRPr="00543E09">
        <w:rPr>
          <w:lang w:val="ru-RU"/>
        </w:rPr>
        <w:t>Функции</w:t>
      </w:r>
      <w:r w:rsidRPr="00374DA2">
        <w:rPr>
          <w:lang w:val="ru-RU"/>
        </w:rPr>
        <w:t xml:space="preserve"> </w:t>
      </w:r>
      <w:r>
        <w:t>Processing</w:t>
      </w:r>
      <w:r w:rsidRPr="00374DA2">
        <w:rPr>
          <w:lang w:val="ru-RU"/>
        </w:rPr>
        <w:t>.</w:t>
      </w:r>
      <w:r>
        <w:t>cpp</w:t>
      </w:r>
      <w:bookmarkEnd w:id="673"/>
      <w:r w:rsidRPr="00374DA2">
        <w:rPr>
          <w:lang w:val="ru-RU"/>
        </w:rPr>
        <w:t xml:space="preserve"> </w:t>
      </w:r>
    </w:p>
    <w:p w14:paraId="451097E7" w14:textId="77777777" w:rsidR="00115307" w:rsidRDefault="00115307" w:rsidP="00374DA2">
      <w:pPr>
        <w:spacing w:after="0"/>
        <w:ind w:firstLine="709"/>
      </w:pPr>
    </w:p>
    <w:p w14:paraId="4AB06B2A" w14:textId="7E8FF447" w:rsidR="00B632C7" w:rsidRDefault="00B632C7" w:rsidP="00374DA2">
      <w:pPr>
        <w:spacing w:after="0"/>
        <w:ind w:firstLine="709"/>
      </w:pPr>
      <w:r>
        <w:t>Функции</w:t>
      </w:r>
      <w:r w:rsidRPr="0098412A">
        <w:t xml:space="preserve"> </w:t>
      </w:r>
      <w:r>
        <w:t>обработки списка</w:t>
      </w:r>
      <w:r w:rsidRPr="0098412A">
        <w:t>.</w:t>
      </w:r>
      <w:r>
        <w:t xml:space="preserve"> Объединяет остальные функции, необходимые для обработки.</w:t>
      </w:r>
      <w:r w:rsidRPr="0098412A">
        <w:t xml:space="preserve"> </w:t>
      </w:r>
    </w:p>
    <w:p w14:paraId="0B16AECE" w14:textId="66A83DEE" w:rsidR="00B632C7" w:rsidRDefault="00B632C7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B632C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processing</w:t>
      </w:r>
      <w:r w:rsidRPr="00B632C7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</w:t>
      </w:r>
      <w:r w:rsidRPr="00B632C7">
        <w:rPr>
          <w:rFonts w:ascii="Courier New" w:hAnsi="Courier New" w:cs="Courier New"/>
          <w:color w:val="000000" w:themeColor="text1"/>
          <w:sz w:val="20"/>
          <w:szCs w:val="20"/>
        </w:rPr>
        <w:t xml:space="preserve">* </w:t>
      </w: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beg</w:t>
      </w:r>
      <w:r w:rsidRPr="00B632C7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F7ED049" w14:textId="1491D3B2" w:rsidR="00B632C7" w:rsidRDefault="00B632C7" w:rsidP="00374DA2">
      <w:pPr>
        <w:spacing w:after="0"/>
        <w:ind w:firstLine="709"/>
      </w:pPr>
      <w:r>
        <w:t>Функции</w:t>
      </w:r>
      <w:r w:rsidRPr="0098412A">
        <w:t xml:space="preserve"> </w:t>
      </w:r>
      <w:r w:rsidR="007F01D6">
        <w:t>подсчёта суммарного веса</w:t>
      </w:r>
      <w:r w:rsidR="00E73609">
        <w:t xml:space="preserve"> и суммы денег</w:t>
      </w:r>
      <w:r w:rsidRPr="0098412A">
        <w:t>.</w:t>
      </w:r>
      <w:r>
        <w:t xml:space="preserve"> </w:t>
      </w:r>
    </w:p>
    <w:p w14:paraId="003CBF06" w14:textId="5ED419C1" w:rsidR="00B632C7" w:rsidRPr="004B1627" w:rsidRDefault="00B632C7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proofErr w:type="gramStart"/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money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beg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57906C6" w14:textId="5F5CB338" w:rsidR="00B632C7" w:rsidRDefault="00B632C7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r w:rsidRPr="00E7360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E7360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proofErr w:type="gramStart"/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weight</w:t>
      </w:r>
      <w:r w:rsidRPr="00E7360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</w:t>
      </w:r>
      <w:r w:rsidRPr="00E7360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beg</w:t>
      </w:r>
      <w:r w:rsidRPr="00E7360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E7360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2544A6F" w14:textId="404E7B47" w:rsidR="00E73609" w:rsidRPr="00E73609" w:rsidRDefault="00E73609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записи в файл</w:t>
      </w:r>
      <w:r w:rsidR="004F64D3" w:rsidRPr="004F64D3">
        <w:t xml:space="preserve"> </w:t>
      </w:r>
      <w:r w:rsidR="004F64D3">
        <w:t xml:space="preserve">с именем </w:t>
      </w:r>
      <w:r w:rsidR="004F64D3"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r>
        <w:t xml:space="preserve"> результатов обработки</w:t>
      </w:r>
      <w:r w:rsidRPr="0098412A">
        <w:t>.</w:t>
      </w:r>
      <w:r>
        <w:t xml:space="preserve"> </w:t>
      </w:r>
    </w:p>
    <w:p w14:paraId="7F05993E" w14:textId="77777777" w:rsidR="00B632C7" w:rsidRPr="001C72CB" w:rsidRDefault="00B632C7" w:rsidP="00374DA2">
      <w:pPr>
        <w:spacing w:after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processing_write_in_</w:t>
      </w:r>
      <w:proofErr w:type="gramStart"/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file(</w:t>
      </w:r>
      <w:proofErr w:type="gramEnd"/>
      <w:r w:rsidRPr="00B632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filename, zoo* temp);</w:t>
      </w:r>
    </w:p>
    <w:p w14:paraId="15020F6E" w14:textId="77777777" w:rsidR="00B632C7" w:rsidRPr="00B632C7" w:rsidRDefault="00B632C7" w:rsidP="00374DA2">
      <w:pPr>
        <w:spacing w:after="0"/>
        <w:ind w:firstLine="709"/>
        <w:rPr>
          <w:lang w:val="en-US"/>
        </w:rPr>
      </w:pPr>
    </w:p>
    <w:p w14:paraId="254DE33A" w14:textId="77777777" w:rsidR="00B632C7" w:rsidRPr="00B632C7" w:rsidRDefault="00B632C7" w:rsidP="00374DA2">
      <w:pPr>
        <w:spacing w:after="0"/>
        <w:rPr>
          <w:lang w:val="en-US"/>
        </w:rPr>
      </w:pPr>
    </w:p>
    <w:p w14:paraId="10A801AD" w14:textId="26CD8B80" w:rsidR="00E73609" w:rsidRPr="004B1627" w:rsidRDefault="00E73609" w:rsidP="00374DA2">
      <w:pPr>
        <w:pStyle w:val="3"/>
        <w:rPr>
          <w:lang w:val="ru-RU"/>
        </w:rPr>
      </w:pPr>
      <w:bookmarkStart w:id="674" w:name="_Toc91462066"/>
      <w:r w:rsidRPr="00A968C8">
        <w:rPr>
          <w:lang w:val="ru-RU"/>
        </w:rPr>
        <w:t>2.</w:t>
      </w:r>
      <w:r>
        <w:rPr>
          <w:lang w:val="ru-RU"/>
        </w:rPr>
        <w:t>15</w:t>
      </w:r>
      <w:r w:rsidRPr="00A968C8">
        <w:rPr>
          <w:lang w:val="ru-RU"/>
        </w:rPr>
        <w:tab/>
      </w:r>
      <w:r w:rsidRPr="00543E09">
        <w:rPr>
          <w:lang w:val="ru-RU"/>
        </w:rPr>
        <w:t>Функции</w:t>
      </w:r>
      <w:r w:rsidRPr="00A968C8">
        <w:rPr>
          <w:lang w:val="ru-RU"/>
        </w:rPr>
        <w:t xml:space="preserve"> </w:t>
      </w:r>
      <w:r w:rsidR="00A968C8">
        <w:t>Search</w:t>
      </w:r>
      <w:r w:rsidR="00A968C8" w:rsidRPr="00A968C8">
        <w:rPr>
          <w:lang w:val="ru-RU"/>
        </w:rPr>
        <w:t>.</w:t>
      </w:r>
      <w:r w:rsidR="00A968C8">
        <w:t>cpp</w:t>
      </w:r>
      <w:bookmarkEnd w:id="674"/>
    </w:p>
    <w:p w14:paraId="28771AF4" w14:textId="77777777" w:rsidR="00115307" w:rsidRDefault="00115307" w:rsidP="00374DA2">
      <w:pPr>
        <w:spacing w:after="0"/>
        <w:ind w:firstLine="709"/>
      </w:pPr>
    </w:p>
    <w:p w14:paraId="1E47DBD2" w14:textId="28A04B57" w:rsidR="00A968C8" w:rsidRPr="00E73609" w:rsidRDefault="00A968C8" w:rsidP="00374DA2">
      <w:pPr>
        <w:spacing w:after="0"/>
        <w:ind w:firstLine="709"/>
      </w:pPr>
      <w:r>
        <w:t>Функция</w:t>
      </w:r>
      <w:r w:rsidRPr="0098412A">
        <w:t xml:space="preserve"> </w:t>
      </w:r>
      <w:r w:rsidR="004F64D3">
        <w:t>отрисовки и взаимодействия с меню поиска</w:t>
      </w:r>
      <w:r w:rsidRPr="0098412A">
        <w:t>.</w:t>
      </w:r>
      <w:r>
        <w:t xml:space="preserve"> </w:t>
      </w:r>
    </w:p>
    <w:p w14:paraId="5DECD335" w14:textId="40BB3853" w:rsidR="00DC48F8" w:rsidRPr="004B1627" w:rsidRDefault="00DC48F8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>void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search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beg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jmp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env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09903D7" w14:textId="3CC1EE55" w:rsidR="004F64D3" w:rsidRPr="00E73609" w:rsidRDefault="004F64D3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поиска по номеру вольера</w:t>
      </w:r>
      <w:r w:rsidRPr="0098412A">
        <w:t>.</w:t>
      </w:r>
      <w:r>
        <w:t xml:space="preserve"> </w:t>
      </w:r>
    </w:p>
    <w:p w14:paraId="616F71CB" w14:textId="7E76BC7F" w:rsidR="00DC48F8" w:rsidRPr="00DC48F8" w:rsidRDefault="00DC48F8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search_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cage(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num_cage);</w:t>
      </w:r>
    </w:p>
    <w:p w14:paraId="49351A7C" w14:textId="4BE85E7C" w:rsidR="004F64D3" w:rsidRPr="00E73609" w:rsidRDefault="004F64D3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поиска по кличке животного</w:t>
      </w:r>
      <w:r w:rsidRPr="0098412A">
        <w:t>.</w:t>
      </w:r>
      <w:r>
        <w:t xml:space="preserve"> </w:t>
      </w:r>
    </w:p>
    <w:p w14:paraId="0B6D54E9" w14:textId="336225E8" w:rsidR="00DC48F8" w:rsidRPr="00DC48F8" w:rsidRDefault="00DC48F8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search_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char* pet_name)</w:t>
      </w:r>
    </w:p>
    <w:p w14:paraId="1545D68C" w14:textId="734FDABA" w:rsidR="004F64D3" w:rsidRPr="00E73609" w:rsidRDefault="004F64D3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поиска по породе животного</w:t>
      </w:r>
      <w:r w:rsidRPr="0098412A">
        <w:t>.</w:t>
      </w:r>
      <w:r>
        <w:t xml:space="preserve"> </w:t>
      </w:r>
    </w:p>
    <w:p w14:paraId="7C5F3227" w14:textId="6AC2D82C" w:rsidR="00DC48F8" w:rsidRPr="00DC48F8" w:rsidRDefault="00DC48F8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search_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specie(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char* pet_specie);</w:t>
      </w:r>
    </w:p>
    <w:p w14:paraId="334487FC" w14:textId="4EB48AAF" w:rsidR="004F64D3" w:rsidRPr="00E73609" w:rsidRDefault="004F64D3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поиска по ареалу обитания</w:t>
      </w:r>
      <w:r w:rsidRPr="0098412A">
        <w:t>.</w:t>
      </w:r>
      <w:r>
        <w:t xml:space="preserve"> </w:t>
      </w:r>
    </w:p>
    <w:p w14:paraId="6B13F541" w14:textId="4955A812" w:rsidR="00DC48F8" w:rsidRPr="00DC48F8" w:rsidRDefault="00DC48F8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search_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area(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char* pet_are);</w:t>
      </w:r>
    </w:p>
    <w:p w14:paraId="6721A131" w14:textId="05EEAF78" w:rsidR="004F64D3" w:rsidRPr="00E73609" w:rsidRDefault="004F64D3" w:rsidP="00374DA2">
      <w:pPr>
        <w:spacing w:after="0"/>
        <w:ind w:firstLine="709"/>
      </w:pPr>
      <w:r>
        <w:t>Функция поиска по типу продуктов</w:t>
      </w:r>
      <w:r w:rsidRPr="0098412A">
        <w:t>.</w:t>
      </w:r>
      <w:r>
        <w:t xml:space="preserve"> </w:t>
      </w:r>
    </w:p>
    <w:p w14:paraId="77B4BED0" w14:textId="761D9413" w:rsidR="00DC48F8" w:rsidRPr="00DC48F8" w:rsidRDefault="00DC48F8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search_p_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type(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char* p_type);</w:t>
      </w:r>
    </w:p>
    <w:p w14:paraId="1031BC0E" w14:textId="0A35738E" w:rsidR="004F64D3" w:rsidRPr="00374DA2" w:rsidRDefault="004F64D3" w:rsidP="00374DA2">
      <w:pPr>
        <w:spacing w:after="0"/>
        <w:ind w:firstLine="709"/>
        <w:rPr>
          <w:lang w:val="en-US"/>
        </w:rPr>
      </w:pPr>
      <w:r>
        <w:t>Функция</w:t>
      </w:r>
      <w:r w:rsidRPr="00374DA2">
        <w:rPr>
          <w:lang w:val="en-US"/>
        </w:rPr>
        <w:t xml:space="preserve"> </w:t>
      </w:r>
      <w:r>
        <w:t>поиска</w:t>
      </w:r>
      <w:r w:rsidRPr="00374DA2">
        <w:rPr>
          <w:lang w:val="en-US"/>
        </w:rPr>
        <w:t xml:space="preserve"> </w:t>
      </w:r>
      <w:r>
        <w:t>весу</w:t>
      </w:r>
      <w:r w:rsidRPr="00374DA2">
        <w:rPr>
          <w:lang w:val="en-US"/>
        </w:rPr>
        <w:t xml:space="preserve"> </w:t>
      </w:r>
      <w:r>
        <w:t>продуктов</w:t>
      </w:r>
      <w:r w:rsidRPr="00374DA2">
        <w:rPr>
          <w:lang w:val="en-US"/>
        </w:rPr>
        <w:t xml:space="preserve">. </w:t>
      </w:r>
    </w:p>
    <w:p w14:paraId="6C0929AC" w14:textId="67C69F6D" w:rsidR="00DC48F8" w:rsidRPr="00DC48F8" w:rsidRDefault="00DC48F8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search_p_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weight(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zoo* beg, float p_weight); </w:t>
      </w:r>
    </w:p>
    <w:p w14:paraId="5F082419" w14:textId="7B56CD12" w:rsidR="004F64D3" w:rsidRPr="00E73609" w:rsidRDefault="004F64D3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поиска</w:t>
      </w:r>
      <w:r w:rsidR="00B214A7">
        <w:t xml:space="preserve"> по сумме </w:t>
      </w:r>
      <w:proofErr w:type="gramStart"/>
      <w:r w:rsidR="00B214A7">
        <w:t>денег</w:t>
      </w:r>
      <w:proofErr w:type="gramEnd"/>
      <w:r w:rsidR="00B214A7">
        <w:t xml:space="preserve"> потраченных на продукты</w:t>
      </w:r>
      <w:r w:rsidRPr="0098412A">
        <w:t>.</w:t>
      </w:r>
      <w:r>
        <w:t xml:space="preserve"> </w:t>
      </w:r>
    </w:p>
    <w:p w14:paraId="36908BEB" w14:textId="49DF029F" w:rsidR="00DC48F8" w:rsidRPr="00DC48F8" w:rsidRDefault="00DC48F8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search_p_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money(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float sum_money);</w:t>
      </w:r>
    </w:p>
    <w:p w14:paraId="565DCA11" w14:textId="137EACA7" w:rsidR="004F64D3" w:rsidRPr="00374DA2" w:rsidRDefault="004F64D3" w:rsidP="00374DA2">
      <w:pPr>
        <w:spacing w:after="0"/>
        <w:ind w:firstLine="709"/>
        <w:rPr>
          <w:lang w:val="en-US"/>
        </w:rPr>
      </w:pPr>
      <w:r>
        <w:t>Функция</w:t>
      </w:r>
      <w:r w:rsidRPr="00374DA2">
        <w:rPr>
          <w:lang w:val="en-US"/>
        </w:rPr>
        <w:t xml:space="preserve"> </w:t>
      </w:r>
      <w:r>
        <w:t>поиска</w:t>
      </w:r>
      <w:r w:rsidR="00B214A7" w:rsidRPr="00374DA2">
        <w:rPr>
          <w:lang w:val="en-US"/>
        </w:rPr>
        <w:t xml:space="preserve"> </w:t>
      </w:r>
      <w:r w:rsidR="00B214A7">
        <w:t>по</w:t>
      </w:r>
      <w:r w:rsidR="00B214A7" w:rsidRPr="00374DA2">
        <w:rPr>
          <w:lang w:val="en-US"/>
        </w:rPr>
        <w:t xml:space="preserve"> </w:t>
      </w:r>
      <w:r w:rsidR="00B214A7">
        <w:t>дате</w:t>
      </w:r>
      <w:r w:rsidRPr="00374DA2">
        <w:rPr>
          <w:lang w:val="en-US"/>
        </w:rPr>
        <w:t xml:space="preserve">. </w:t>
      </w:r>
    </w:p>
    <w:p w14:paraId="62548784" w14:textId="0B74686E" w:rsidR="00DC48F8" w:rsidRPr="00DC48F8" w:rsidRDefault="00DC48F8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search_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char* data);</w:t>
      </w:r>
    </w:p>
    <w:p w14:paraId="671DD919" w14:textId="499D68A1" w:rsidR="004F64D3" w:rsidRPr="00E73609" w:rsidRDefault="004F64D3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поиска</w:t>
      </w:r>
      <w:r w:rsidR="00B214A7">
        <w:t xml:space="preserve"> по </w:t>
      </w:r>
      <w:r w:rsidR="00B214A7">
        <w:rPr>
          <w:lang w:val="en-US"/>
        </w:rPr>
        <w:t>id</w:t>
      </w:r>
      <w:r w:rsidRPr="0098412A">
        <w:t>.</w:t>
      </w:r>
      <w:r w:rsidR="00B214A7">
        <w:t xml:space="preserve"> Необходима для функций удаления и корректировки.</w:t>
      </w:r>
      <w:r>
        <w:t xml:space="preserve"> </w:t>
      </w:r>
    </w:p>
    <w:p w14:paraId="366D6852" w14:textId="5FDFC84A" w:rsidR="00A968C8" w:rsidRPr="00A968C8" w:rsidRDefault="00DC48F8" w:rsidP="00374DA2">
      <w:pPr>
        <w:spacing w:after="0"/>
        <w:rPr>
          <w:lang w:val="en-US"/>
        </w:rPr>
      </w:pPr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search_</w:t>
      </w:r>
      <w:proofErr w:type="gramStart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id(</w:t>
      </w:r>
      <w:proofErr w:type="gramEnd"/>
      <w:r w:rsidRPr="00DC48F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id);</w:t>
      </w:r>
    </w:p>
    <w:p w14:paraId="349CE975" w14:textId="29E7EB9B" w:rsidR="00845F2C" w:rsidRDefault="00845F2C" w:rsidP="00374DA2">
      <w:pPr>
        <w:spacing w:after="0"/>
        <w:rPr>
          <w:lang w:val="en-US"/>
        </w:rPr>
      </w:pPr>
      <w:bookmarkStart w:id="675" w:name="_Toc90902051"/>
      <w:bookmarkStart w:id="676" w:name="_Toc90909834"/>
      <w:bookmarkEnd w:id="670"/>
      <w:bookmarkEnd w:id="671"/>
    </w:p>
    <w:p w14:paraId="414650D5" w14:textId="77777777" w:rsidR="00DC48F8" w:rsidRDefault="00DC48F8" w:rsidP="00374DA2">
      <w:pPr>
        <w:spacing w:after="0"/>
        <w:rPr>
          <w:lang w:val="en-US"/>
        </w:rPr>
      </w:pPr>
    </w:p>
    <w:p w14:paraId="05C5B03D" w14:textId="6C869D6B" w:rsidR="00A968C8" w:rsidRPr="00A968C8" w:rsidRDefault="00A968C8" w:rsidP="00374DA2">
      <w:pPr>
        <w:pStyle w:val="3"/>
        <w:rPr>
          <w:lang w:val="ru-RU"/>
        </w:rPr>
      </w:pPr>
      <w:bookmarkStart w:id="677" w:name="_Toc91462067"/>
      <w:r w:rsidRPr="00A968C8">
        <w:rPr>
          <w:lang w:val="ru-RU"/>
        </w:rPr>
        <w:t>2.</w:t>
      </w:r>
      <w:r>
        <w:rPr>
          <w:lang w:val="ru-RU"/>
        </w:rPr>
        <w:t>16</w:t>
      </w:r>
      <w:r w:rsidRPr="00A968C8">
        <w:rPr>
          <w:lang w:val="ru-RU"/>
        </w:rPr>
        <w:tab/>
      </w:r>
      <w:r w:rsidRPr="00543E09">
        <w:rPr>
          <w:lang w:val="ru-RU"/>
        </w:rPr>
        <w:t>Функции</w:t>
      </w:r>
      <w:r w:rsidRPr="00A968C8">
        <w:rPr>
          <w:lang w:val="ru-RU"/>
        </w:rPr>
        <w:t xml:space="preserve"> </w:t>
      </w:r>
      <w:r>
        <w:t>Sort</w:t>
      </w:r>
      <w:r w:rsidRPr="00A968C8">
        <w:rPr>
          <w:lang w:val="ru-RU"/>
        </w:rPr>
        <w:t>.</w:t>
      </w:r>
      <w:r>
        <w:t>cpp</w:t>
      </w:r>
      <w:bookmarkEnd w:id="677"/>
    </w:p>
    <w:p w14:paraId="69596550" w14:textId="77777777" w:rsidR="00115307" w:rsidRDefault="00115307" w:rsidP="00374DA2">
      <w:pPr>
        <w:spacing w:after="0"/>
        <w:ind w:firstLine="709"/>
      </w:pPr>
    </w:p>
    <w:p w14:paraId="6D1D0D99" w14:textId="7C51CE04" w:rsidR="00B214A7" w:rsidRPr="00E73609" w:rsidRDefault="00B214A7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отрисовки и взаимодействия с меню сортировки</w:t>
      </w:r>
      <w:r w:rsidRPr="0098412A">
        <w:t>.</w:t>
      </w:r>
      <w:r>
        <w:t xml:space="preserve"> Также передаёт остальным функциям сортировать функцию по убыванию или возрастанию. </w:t>
      </w:r>
    </w:p>
    <w:p w14:paraId="696C9301" w14:textId="77777777" w:rsidR="00B214A7" w:rsidRPr="004B1627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sort_by_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field(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beg,jmp_buf env);</w:t>
      </w:r>
    </w:p>
    <w:p w14:paraId="5E4AB2E1" w14:textId="1C6B8B06" w:rsidR="00B214A7" w:rsidRPr="00B214A7" w:rsidRDefault="00B214A7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сортировки по номеру вольера</w:t>
      </w:r>
      <w:r w:rsidRPr="0098412A">
        <w:t>.</w:t>
      </w:r>
      <w:r>
        <w:t xml:space="preserve"> </w:t>
      </w:r>
    </w:p>
    <w:p w14:paraId="46D5A2B8" w14:textId="77777777" w:rsidR="00B214A7" w:rsidRPr="004B1627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cage(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how_sort);</w:t>
      </w:r>
    </w:p>
    <w:p w14:paraId="72BD47A3" w14:textId="5C1574DD" w:rsidR="00B214A7" w:rsidRPr="00B214A7" w:rsidRDefault="00B214A7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сортировки по кличке животного</w:t>
      </w:r>
      <w:r w:rsidRPr="0098412A">
        <w:t>.</w:t>
      </w:r>
      <w:r>
        <w:t xml:space="preserve"> </w:t>
      </w:r>
    </w:p>
    <w:p w14:paraId="3E313214" w14:textId="77777777" w:rsidR="00B214A7" w:rsidRPr="004B1627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how_sort);</w:t>
      </w:r>
    </w:p>
    <w:p w14:paraId="6272399D" w14:textId="2C0CA089" w:rsidR="00B214A7" w:rsidRPr="00B214A7" w:rsidRDefault="00B214A7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сортировки по породе животного</w:t>
      </w:r>
      <w:r w:rsidRPr="0098412A">
        <w:t>.</w:t>
      </w:r>
      <w:r>
        <w:t xml:space="preserve"> </w:t>
      </w:r>
    </w:p>
    <w:p w14:paraId="23DE022F" w14:textId="77777777" w:rsidR="00F97DB4" w:rsidRPr="004B1627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specie(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how_sort);</w:t>
      </w:r>
    </w:p>
    <w:p w14:paraId="5319308C" w14:textId="032F4C84" w:rsidR="00B214A7" w:rsidRPr="00F97DB4" w:rsidRDefault="00F97DB4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сортировки по ареалу обитания животного</w:t>
      </w:r>
      <w:r w:rsidRPr="0098412A">
        <w:t>.</w:t>
      </w:r>
      <w:r>
        <w:t xml:space="preserve"> </w:t>
      </w:r>
    </w:p>
    <w:p w14:paraId="489716D4" w14:textId="77777777" w:rsidR="00F97DB4" w:rsidRPr="004B1627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area(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how_sort);</w:t>
      </w:r>
    </w:p>
    <w:p w14:paraId="08685603" w14:textId="713CBAEE" w:rsidR="00B214A7" w:rsidRPr="00F97DB4" w:rsidRDefault="00F97DB4" w:rsidP="00374DA2">
      <w:pPr>
        <w:spacing w:after="0"/>
        <w:ind w:firstLine="709"/>
      </w:pPr>
      <w:r>
        <w:lastRenderedPageBreak/>
        <w:t>Функция</w:t>
      </w:r>
      <w:r w:rsidRPr="0098412A">
        <w:t xml:space="preserve"> </w:t>
      </w:r>
      <w:r>
        <w:t>сортировки по типу продуктов</w:t>
      </w:r>
      <w:r w:rsidRPr="0098412A">
        <w:t>.</w:t>
      </w:r>
      <w:r>
        <w:t xml:space="preserve"> </w:t>
      </w:r>
    </w:p>
    <w:p w14:paraId="41DC346C" w14:textId="77777777" w:rsidR="00F97DB4" w:rsidRPr="004B1627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sort_p_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type(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how_sort);</w:t>
      </w:r>
    </w:p>
    <w:p w14:paraId="25B85AD4" w14:textId="310FB45D" w:rsidR="00B214A7" w:rsidRPr="00F97DB4" w:rsidRDefault="00F97DB4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сортировки по весу продуктов</w:t>
      </w:r>
      <w:r w:rsidRPr="0098412A">
        <w:t>.</w:t>
      </w:r>
      <w:r>
        <w:t xml:space="preserve"> </w:t>
      </w:r>
    </w:p>
    <w:p w14:paraId="4287102D" w14:textId="77777777" w:rsidR="00F97DB4" w:rsidRPr="004B1627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sort_p_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weight(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how_sort);</w:t>
      </w:r>
    </w:p>
    <w:p w14:paraId="2C813129" w14:textId="0FF5913F" w:rsidR="00B214A7" w:rsidRPr="00F97DB4" w:rsidRDefault="00F97DB4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 xml:space="preserve">сортировки по сумме </w:t>
      </w:r>
      <w:proofErr w:type="gramStart"/>
      <w:r>
        <w:t>денег</w:t>
      </w:r>
      <w:proofErr w:type="gramEnd"/>
      <w:r>
        <w:t xml:space="preserve"> потраченных на продукты</w:t>
      </w:r>
      <w:r w:rsidRPr="0098412A">
        <w:t>.</w:t>
      </w:r>
      <w:r>
        <w:t xml:space="preserve"> </w:t>
      </w:r>
    </w:p>
    <w:p w14:paraId="5C8E829A" w14:textId="77777777" w:rsidR="004020AE" w:rsidRPr="004B1627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sort_p_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money(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how_sort);</w:t>
      </w:r>
    </w:p>
    <w:p w14:paraId="7347C9EF" w14:textId="146C9DAC" w:rsidR="00B214A7" w:rsidRPr="004020AE" w:rsidRDefault="004020AE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сортировки по номеру дате</w:t>
      </w:r>
      <w:r w:rsidRPr="0098412A">
        <w:t>.</w:t>
      </w:r>
      <w:r>
        <w:t xml:space="preserve"> </w:t>
      </w:r>
    </w:p>
    <w:p w14:paraId="25E991F3" w14:textId="77777777" w:rsidR="004020AE" w:rsidRPr="004B1627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int how_sort);</w:t>
      </w:r>
    </w:p>
    <w:p w14:paraId="241AC013" w14:textId="35B80711" w:rsidR="00B214A7" w:rsidRPr="004020AE" w:rsidRDefault="004020AE" w:rsidP="00374DA2">
      <w:pPr>
        <w:spacing w:after="0"/>
        <w:ind w:firstLine="709"/>
      </w:pPr>
      <w:r>
        <w:t>Функция</w:t>
      </w:r>
      <w:r w:rsidRPr="0098412A">
        <w:t xml:space="preserve"> </w:t>
      </w:r>
      <w:r>
        <w:t>перестановки местами элементов при сортировке</w:t>
      </w:r>
      <w:r w:rsidRPr="0098412A">
        <w:t>.</w:t>
      </w:r>
      <w:r>
        <w:t xml:space="preserve"> </w:t>
      </w:r>
    </w:p>
    <w:p w14:paraId="4321A9D7" w14:textId="6FF3E70C" w:rsidR="00A968C8" w:rsidRDefault="00B214A7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sort_</w:t>
      </w:r>
      <w:proofErr w:type="gramStart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replace(</w:t>
      </w:r>
      <w:proofErr w:type="gramEnd"/>
      <w:r w:rsidRPr="00B214A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left, zoo* right, zoo* temp);</w:t>
      </w:r>
    </w:p>
    <w:p w14:paraId="7AF3A952" w14:textId="70B3B9A1" w:rsidR="004020AE" w:rsidRDefault="004020AE" w:rsidP="00374DA2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9E545A8" w14:textId="77777777" w:rsidR="004020AE" w:rsidRPr="00A968C8" w:rsidRDefault="004020AE" w:rsidP="00374DA2">
      <w:pPr>
        <w:spacing w:after="0"/>
        <w:rPr>
          <w:lang w:val="en-US"/>
        </w:rPr>
      </w:pPr>
    </w:p>
    <w:p w14:paraId="0E7D2FD9" w14:textId="277782F6" w:rsidR="003559C7" w:rsidRPr="00543E09" w:rsidRDefault="00C82130" w:rsidP="00374DA2">
      <w:pPr>
        <w:pStyle w:val="3"/>
        <w:rPr>
          <w:lang w:val="ru-RU"/>
        </w:rPr>
      </w:pPr>
      <w:bookmarkStart w:id="678" w:name="_Toc91462068"/>
      <w:r w:rsidRPr="00543E09">
        <w:rPr>
          <w:lang w:val="ru-RU"/>
        </w:rPr>
        <w:t>2.1</w:t>
      </w:r>
      <w:r w:rsidR="00A968C8" w:rsidRPr="00D06A94">
        <w:rPr>
          <w:lang w:val="ru-RU"/>
        </w:rPr>
        <w:t>7</w:t>
      </w:r>
      <w:r w:rsidRPr="00543E09">
        <w:rPr>
          <w:lang w:val="ru-RU"/>
        </w:rPr>
        <w:tab/>
      </w:r>
      <w:r w:rsidR="00045F70" w:rsidRPr="00543E09">
        <w:rPr>
          <w:lang w:val="ru-RU"/>
        </w:rPr>
        <w:t>Описание алгоритмов программы</w:t>
      </w:r>
      <w:bookmarkEnd w:id="675"/>
      <w:bookmarkEnd w:id="676"/>
      <w:bookmarkEnd w:id="678"/>
    </w:p>
    <w:p w14:paraId="4F0B637D" w14:textId="77777777" w:rsidR="003C14ED" w:rsidRDefault="000E13E3" w:rsidP="00374DA2">
      <w:pPr>
        <w:pStyle w:val="a6"/>
        <w:spacing w:after="0"/>
        <w:ind w:left="709" w:firstLine="0"/>
        <w:rPr>
          <w:b/>
          <w:bCs/>
        </w:rPr>
      </w:pPr>
      <w:r w:rsidRPr="000E13E3">
        <w:rPr>
          <w:b/>
          <w:bCs/>
        </w:rPr>
        <w:t xml:space="preserve"> </w:t>
      </w:r>
      <w:bookmarkStart w:id="679" w:name="_Toc90902052"/>
    </w:p>
    <w:p w14:paraId="33A30246" w14:textId="2BAE14BA" w:rsidR="000E13E3" w:rsidRDefault="000E13E3" w:rsidP="00374DA2">
      <w:pPr>
        <w:pStyle w:val="a6"/>
        <w:spacing w:after="0"/>
        <w:ind w:left="709" w:firstLine="0"/>
        <w:rPr>
          <w:bCs/>
        </w:rPr>
      </w:pPr>
      <w:r>
        <w:rPr>
          <w:bCs/>
        </w:rPr>
        <w:t xml:space="preserve">Структурная схема </w:t>
      </w:r>
      <w:r w:rsidR="00C771AC">
        <w:rPr>
          <w:bCs/>
          <w:lang w:val="en-US"/>
        </w:rPr>
        <w:t>main</w:t>
      </w:r>
      <w:r w:rsidR="000A7360" w:rsidRPr="000A7360">
        <w:rPr>
          <w:bCs/>
        </w:rPr>
        <w:t xml:space="preserve"> </w:t>
      </w:r>
      <w:r w:rsidR="000A7360">
        <w:rPr>
          <w:bCs/>
        </w:rPr>
        <w:t>приведена на рисунке 2.1</w:t>
      </w:r>
      <w:bookmarkEnd w:id="679"/>
      <w:r w:rsidR="00606705" w:rsidRPr="00606705">
        <w:rPr>
          <w:bCs/>
        </w:rPr>
        <w:t>.</w:t>
      </w:r>
    </w:p>
    <w:p w14:paraId="198BE6E0" w14:textId="5A63DAB5" w:rsidR="00050CA5" w:rsidRPr="00056939" w:rsidRDefault="00050CA5" w:rsidP="00374DA2">
      <w:pPr>
        <w:spacing w:after="0"/>
        <w:ind w:firstLine="709"/>
        <w:rPr>
          <w:noProof/>
        </w:rPr>
      </w:pPr>
      <w:r>
        <w:rPr>
          <w:noProof/>
        </w:rPr>
        <w:t xml:space="preserve">Описание блоков </w:t>
      </w:r>
      <w:r w:rsidR="00D06A94">
        <w:rPr>
          <w:noProof/>
          <w:lang w:val="en-US"/>
        </w:rPr>
        <w:t>main</w:t>
      </w:r>
      <w:r w:rsidRPr="00056939">
        <w:rPr>
          <w:noProof/>
        </w:rPr>
        <w:t>:</w:t>
      </w:r>
    </w:p>
    <w:p w14:paraId="2724CF8E" w14:textId="77777777" w:rsidR="00050CA5" w:rsidRDefault="00050CA5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1 – инициализация переменных. получение дескриптора консоли;</w:t>
      </w:r>
    </w:p>
    <w:p w14:paraId="4A3B4C8F" w14:textId="33ED9A69" w:rsidR="00050CA5" w:rsidRDefault="00050CA5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2 – </w:t>
      </w:r>
      <w:r w:rsidR="0019736E">
        <w:rPr>
          <w:noProof/>
        </w:rPr>
        <w:t xml:space="preserve">вывод и работа со стартовым меню программы с помощью функции </w:t>
      </w:r>
      <w:r w:rsidR="0019736E">
        <w:rPr>
          <w:noProof/>
          <w:lang w:val="en-US"/>
        </w:rPr>
        <w:t>start</w:t>
      </w:r>
      <w:r w:rsidR="0019736E" w:rsidRPr="0019736E">
        <w:rPr>
          <w:noProof/>
        </w:rPr>
        <w:t>_</w:t>
      </w:r>
      <w:r w:rsidR="0019736E">
        <w:rPr>
          <w:noProof/>
          <w:lang w:val="en-US"/>
        </w:rPr>
        <w:t>menu</w:t>
      </w:r>
      <w:r>
        <w:rPr>
          <w:noProof/>
        </w:rPr>
        <w:t>;</w:t>
      </w:r>
    </w:p>
    <w:p w14:paraId="6B2A6CEA" w14:textId="5D367108" w:rsidR="0019736E" w:rsidRDefault="0019736E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3 – создание</w:t>
      </w:r>
      <w:r w:rsidR="00A9507A" w:rsidRPr="00A9507A">
        <w:rPr>
          <w:noProof/>
        </w:rPr>
        <w:t xml:space="preserve"> </w:t>
      </w:r>
      <w:r w:rsidR="00A9507A">
        <w:rPr>
          <w:noProof/>
        </w:rPr>
        <w:t>нового списка или использование готового списка из файла</w:t>
      </w:r>
      <w:r>
        <w:rPr>
          <w:noProof/>
        </w:rPr>
        <w:t>;</w:t>
      </w:r>
    </w:p>
    <w:p w14:paraId="55A13708" w14:textId="423D00E1" w:rsidR="0019736E" w:rsidRDefault="0019736E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4 – </w:t>
      </w:r>
      <w:r w:rsidR="00A9507A">
        <w:rPr>
          <w:noProof/>
        </w:rPr>
        <w:t xml:space="preserve">вечный цикл – </w:t>
      </w:r>
      <w:r w:rsidR="00A9507A">
        <w:rPr>
          <w:noProof/>
          <w:lang w:val="en-US"/>
        </w:rPr>
        <w:t>while(1)</w:t>
      </w:r>
      <w:r w:rsidRPr="00056939">
        <w:rPr>
          <w:noProof/>
        </w:rPr>
        <w:t>;</w:t>
      </w:r>
    </w:p>
    <w:p w14:paraId="24C908A5" w14:textId="7F576B85" w:rsidR="0019736E" w:rsidRDefault="0019736E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5 – </w:t>
      </w:r>
      <w:r w:rsidR="00D57CF4">
        <w:rPr>
          <w:noProof/>
        </w:rPr>
        <w:t xml:space="preserve">вывод и работа с главным меню программы с помощью функции </w:t>
      </w:r>
      <w:r w:rsidR="00D57CF4">
        <w:rPr>
          <w:noProof/>
          <w:lang w:val="en-US"/>
        </w:rPr>
        <w:t>menu</w:t>
      </w:r>
      <w:r w:rsidR="0021205C">
        <w:rPr>
          <w:noProof/>
        </w:rPr>
        <w:t xml:space="preserve"> в </w:t>
      </w:r>
      <w:r w:rsidR="0021205C">
        <w:rPr>
          <w:noProof/>
          <w:lang w:val="en-US"/>
        </w:rPr>
        <w:t>swith</w:t>
      </w:r>
      <w:r w:rsidR="0021205C" w:rsidRPr="0021205C">
        <w:rPr>
          <w:noProof/>
        </w:rPr>
        <w:t>-</w:t>
      </w:r>
      <w:r w:rsidR="0021205C">
        <w:rPr>
          <w:noProof/>
          <w:lang w:val="en-US"/>
        </w:rPr>
        <w:t>case</w:t>
      </w:r>
      <w:r w:rsidR="0021205C" w:rsidRPr="0021205C">
        <w:rPr>
          <w:noProof/>
        </w:rPr>
        <w:t xml:space="preserve"> </w:t>
      </w:r>
      <w:r w:rsidR="0021205C">
        <w:rPr>
          <w:noProof/>
        </w:rPr>
        <w:t>конструкции</w:t>
      </w:r>
      <w:r>
        <w:rPr>
          <w:noProof/>
        </w:rPr>
        <w:t>;</w:t>
      </w:r>
    </w:p>
    <w:p w14:paraId="4F5D7A82" w14:textId="1F914E85" w:rsidR="0019736E" w:rsidRDefault="0019736E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6 – </w:t>
      </w:r>
      <w:r w:rsidR="0021205C">
        <w:rPr>
          <w:noProof/>
        </w:rPr>
        <w:t>создание нового списка</w:t>
      </w:r>
      <w:r>
        <w:rPr>
          <w:noProof/>
          <w:lang w:val="en-US"/>
        </w:rPr>
        <w:t>;</w:t>
      </w:r>
    </w:p>
    <w:p w14:paraId="230CB5E2" w14:textId="1D79B2B7" w:rsidR="00F3528F" w:rsidRPr="0021205C" w:rsidRDefault="0019736E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</w:t>
      </w:r>
      <w:r w:rsidR="0021205C">
        <w:rPr>
          <w:noProof/>
        </w:rPr>
        <w:t>7</w:t>
      </w:r>
      <w:r>
        <w:rPr>
          <w:noProof/>
        </w:rPr>
        <w:t xml:space="preserve"> – </w:t>
      </w:r>
      <w:r w:rsidR="0021205C">
        <w:rPr>
          <w:noProof/>
        </w:rPr>
        <w:t xml:space="preserve">вызов функции </w:t>
      </w:r>
      <w:r w:rsidR="0021205C">
        <w:rPr>
          <w:noProof/>
          <w:lang w:val="en-US"/>
        </w:rPr>
        <w:t>add</w:t>
      </w:r>
      <w:r w:rsidR="0021205C" w:rsidRPr="0021205C">
        <w:rPr>
          <w:noProof/>
        </w:rPr>
        <w:t xml:space="preserve">  </w:t>
      </w:r>
      <w:r w:rsidR="0021205C">
        <w:rPr>
          <w:noProof/>
        </w:rPr>
        <w:t xml:space="preserve">или </w:t>
      </w:r>
      <w:r w:rsidR="0021205C">
        <w:rPr>
          <w:noProof/>
          <w:lang w:val="en-US"/>
        </w:rPr>
        <w:t>add</w:t>
      </w:r>
      <w:r w:rsidR="0021205C" w:rsidRPr="0021205C">
        <w:rPr>
          <w:noProof/>
        </w:rPr>
        <w:t>_</w:t>
      </w:r>
      <w:r w:rsidR="0021205C">
        <w:rPr>
          <w:noProof/>
          <w:lang w:val="en-US"/>
        </w:rPr>
        <w:t>first</w:t>
      </w:r>
      <w:r w:rsidR="0021205C" w:rsidRPr="0021205C">
        <w:rPr>
          <w:noProof/>
        </w:rPr>
        <w:t xml:space="preserve"> </w:t>
      </w:r>
      <w:r w:rsidR="0021205C">
        <w:rPr>
          <w:noProof/>
        </w:rPr>
        <w:t>для добавления нового элемента в список</w:t>
      </w:r>
      <w:r w:rsidR="0021205C" w:rsidRPr="0021205C">
        <w:rPr>
          <w:noProof/>
        </w:rPr>
        <w:t>;</w:t>
      </w:r>
    </w:p>
    <w:p w14:paraId="275BC34E" w14:textId="43F7EF0F" w:rsidR="0021205C" w:rsidRDefault="0021205C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8 – вызов функций удаления для удаления элементов из списка</w:t>
      </w:r>
      <w:r w:rsidRPr="0021205C">
        <w:rPr>
          <w:noProof/>
        </w:rPr>
        <w:t>;</w:t>
      </w:r>
    </w:p>
    <w:p w14:paraId="199AD9A2" w14:textId="537E2483" w:rsidR="0021205C" w:rsidRDefault="0021205C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9 – вызов функции  </w:t>
      </w:r>
      <w:r w:rsidR="006A4212">
        <w:rPr>
          <w:noProof/>
          <w:lang w:val="en-US"/>
        </w:rPr>
        <w:t>C</w:t>
      </w:r>
      <w:r>
        <w:rPr>
          <w:noProof/>
          <w:lang w:val="en-US"/>
        </w:rPr>
        <w:t>hange</w:t>
      </w:r>
      <w:r w:rsidRPr="0021205C">
        <w:rPr>
          <w:noProof/>
        </w:rPr>
        <w:t xml:space="preserve"> </w:t>
      </w:r>
      <w:r>
        <w:rPr>
          <w:noProof/>
        </w:rPr>
        <w:t>для корректировки элемента</w:t>
      </w:r>
      <w:r w:rsidRPr="0021205C">
        <w:rPr>
          <w:noProof/>
        </w:rPr>
        <w:t>;</w:t>
      </w:r>
    </w:p>
    <w:p w14:paraId="1130237E" w14:textId="56DDB1B0" w:rsidR="0021205C" w:rsidRPr="0021205C" w:rsidRDefault="0021205C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10 </w:t>
      </w:r>
      <w:r w:rsidR="00D73C5C">
        <w:rPr>
          <w:noProof/>
        </w:rPr>
        <w:t>–</w:t>
      </w:r>
      <w:r>
        <w:rPr>
          <w:noProof/>
        </w:rPr>
        <w:t xml:space="preserve"> </w:t>
      </w:r>
      <w:r w:rsidR="00D73C5C">
        <w:rPr>
          <w:noProof/>
        </w:rPr>
        <w:t xml:space="preserve">вызов функции </w:t>
      </w:r>
      <w:r w:rsidR="006A4212">
        <w:rPr>
          <w:noProof/>
          <w:lang w:val="en-US"/>
        </w:rPr>
        <w:t>S</w:t>
      </w:r>
      <w:r w:rsidR="00D73C5C">
        <w:rPr>
          <w:noProof/>
          <w:lang w:val="en-US"/>
        </w:rPr>
        <w:t>ort</w:t>
      </w:r>
      <w:r w:rsidR="00D73C5C" w:rsidRPr="00D73C5C">
        <w:rPr>
          <w:noProof/>
        </w:rPr>
        <w:t>_</w:t>
      </w:r>
      <w:r w:rsidR="00D73C5C">
        <w:rPr>
          <w:noProof/>
          <w:lang w:val="en-US"/>
        </w:rPr>
        <w:t>by</w:t>
      </w:r>
      <w:r w:rsidR="00D73C5C" w:rsidRPr="00D73C5C">
        <w:rPr>
          <w:noProof/>
        </w:rPr>
        <w:t>_</w:t>
      </w:r>
      <w:r w:rsidR="00D73C5C">
        <w:rPr>
          <w:noProof/>
          <w:lang w:val="en-US"/>
        </w:rPr>
        <w:t>field</w:t>
      </w:r>
      <w:r w:rsidR="00D73C5C" w:rsidRPr="00D73C5C">
        <w:rPr>
          <w:noProof/>
        </w:rPr>
        <w:t xml:space="preserve"> </w:t>
      </w:r>
      <w:r w:rsidR="00D73C5C">
        <w:rPr>
          <w:noProof/>
        </w:rPr>
        <w:t>для сортировки списка</w:t>
      </w:r>
      <w:r w:rsidRPr="00D73C5C">
        <w:rPr>
          <w:noProof/>
        </w:rPr>
        <w:t>;</w:t>
      </w:r>
    </w:p>
    <w:p w14:paraId="0694AE50" w14:textId="6A07288E" w:rsidR="0021205C" w:rsidRDefault="0021205C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11 </w:t>
      </w:r>
      <w:r w:rsidR="00D73C5C">
        <w:rPr>
          <w:noProof/>
        </w:rPr>
        <w:t>–</w:t>
      </w:r>
      <w:r>
        <w:rPr>
          <w:noProof/>
        </w:rPr>
        <w:t xml:space="preserve"> </w:t>
      </w:r>
      <w:r w:rsidR="00D73C5C">
        <w:rPr>
          <w:noProof/>
        </w:rPr>
        <w:t xml:space="preserve">вызов функции </w:t>
      </w:r>
      <w:r w:rsidR="006A4212">
        <w:rPr>
          <w:noProof/>
          <w:lang w:val="en-US"/>
        </w:rPr>
        <w:t>S</w:t>
      </w:r>
      <w:r w:rsidR="00D73C5C">
        <w:rPr>
          <w:noProof/>
          <w:lang w:val="en-US"/>
        </w:rPr>
        <w:t>earch</w:t>
      </w:r>
      <w:r w:rsidR="00D73C5C" w:rsidRPr="00D73C5C">
        <w:rPr>
          <w:noProof/>
        </w:rPr>
        <w:t xml:space="preserve"> </w:t>
      </w:r>
      <w:r w:rsidR="00D73C5C">
        <w:rPr>
          <w:noProof/>
        </w:rPr>
        <w:t>для поиска элемента в списке</w:t>
      </w:r>
      <w:r w:rsidRPr="00D73C5C">
        <w:rPr>
          <w:noProof/>
        </w:rPr>
        <w:t>;</w:t>
      </w:r>
    </w:p>
    <w:p w14:paraId="1A9F8576" w14:textId="77777777" w:rsidR="00B840AE" w:rsidRDefault="00B840AE" w:rsidP="00B840AE">
      <w:pPr>
        <w:pStyle w:val="a6"/>
        <w:spacing w:after="0"/>
        <w:ind w:left="360" w:firstLine="0"/>
        <w:jc w:val="center"/>
      </w:pPr>
      <w:r>
        <w:object w:dxaOrig="10081" w:dyaOrig="16152" w14:anchorId="684783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2pt;height:684.6pt" o:ole="">
            <v:imagedata r:id="rId9" o:title=""/>
          </v:shape>
          <o:OLEObject Type="Embed" ProgID="Visio.Drawing.15" ShapeID="_x0000_i1025" DrawAspect="Content" ObjectID="_1702150178" r:id="rId10"/>
        </w:object>
      </w:r>
    </w:p>
    <w:p w14:paraId="2FABAE39" w14:textId="523B05A1" w:rsidR="00B840AE" w:rsidRPr="0021205C" w:rsidRDefault="00B840AE" w:rsidP="00B840AE">
      <w:pPr>
        <w:pStyle w:val="a6"/>
        <w:spacing w:after="0"/>
        <w:ind w:left="360" w:firstLine="0"/>
        <w:jc w:val="center"/>
        <w:rPr>
          <w:noProof/>
        </w:rPr>
      </w:pPr>
      <w:r>
        <w:rPr>
          <w:noProof/>
        </w:rPr>
        <w:t xml:space="preserve">Рисунок 2.1 – Структурная схема </w:t>
      </w:r>
      <w:r w:rsidRPr="00B840AE">
        <w:rPr>
          <w:noProof/>
          <w:lang w:val="en-US"/>
        </w:rPr>
        <w:t>main</w:t>
      </w:r>
    </w:p>
    <w:p w14:paraId="0B123AF8" w14:textId="78191CBA" w:rsidR="0021205C" w:rsidRPr="0021205C" w:rsidRDefault="0021205C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lastRenderedPageBreak/>
        <w:t xml:space="preserve">блок 12 </w:t>
      </w:r>
      <w:r w:rsidR="00D73C5C">
        <w:rPr>
          <w:noProof/>
        </w:rPr>
        <w:t>–</w:t>
      </w:r>
      <w:r>
        <w:rPr>
          <w:noProof/>
        </w:rPr>
        <w:t xml:space="preserve"> </w:t>
      </w:r>
      <w:r w:rsidR="00D73C5C">
        <w:rPr>
          <w:noProof/>
        </w:rPr>
        <w:t xml:space="preserve">вызов функции </w:t>
      </w:r>
      <w:r w:rsidR="00D73C5C">
        <w:rPr>
          <w:noProof/>
          <w:lang w:val="en-US"/>
        </w:rPr>
        <w:t>see</w:t>
      </w:r>
      <w:r w:rsidR="00D73C5C" w:rsidRPr="00D73C5C">
        <w:rPr>
          <w:noProof/>
        </w:rPr>
        <w:t>_</w:t>
      </w:r>
      <w:r w:rsidR="00D73C5C">
        <w:rPr>
          <w:noProof/>
          <w:lang w:val="en-US"/>
        </w:rPr>
        <w:t>the</w:t>
      </w:r>
      <w:r w:rsidR="00D73C5C" w:rsidRPr="00D73C5C">
        <w:rPr>
          <w:noProof/>
        </w:rPr>
        <w:t>_</w:t>
      </w:r>
      <w:r w:rsidR="00D73C5C">
        <w:rPr>
          <w:noProof/>
          <w:lang w:val="en-US"/>
        </w:rPr>
        <w:t>information</w:t>
      </w:r>
      <w:r w:rsidR="00D73C5C" w:rsidRPr="00D73C5C">
        <w:rPr>
          <w:noProof/>
        </w:rPr>
        <w:t xml:space="preserve"> </w:t>
      </w:r>
      <w:r w:rsidR="00D73C5C">
        <w:rPr>
          <w:noProof/>
        </w:rPr>
        <w:t>для отображения списка</w:t>
      </w:r>
      <w:r w:rsidRPr="00D73C5C">
        <w:rPr>
          <w:noProof/>
        </w:rPr>
        <w:t>;</w:t>
      </w:r>
    </w:p>
    <w:p w14:paraId="03045EF6" w14:textId="5AA35DC6" w:rsidR="0021205C" w:rsidRPr="0021205C" w:rsidRDefault="0021205C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13 </w:t>
      </w:r>
      <w:r w:rsidR="00D73C5C">
        <w:rPr>
          <w:noProof/>
        </w:rPr>
        <w:t>–</w:t>
      </w:r>
      <w:r>
        <w:rPr>
          <w:noProof/>
        </w:rPr>
        <w:t xml:space="preserve"> </w:t>
      </w:r>
      <w:r w:rsidR="00D73C5C">
        <w:rPr>
          <w:noProof/>
        </w:rPr>
        <w:t xml:space="preserve">вызов функции </w:t>
      </w:r>
      <w:r w:rsidR="00D73C5C">
        <w:rPr>
          <w:noProof/>
          <w:lang w:val="en-US"/>
        </w:rPr>
        <w:t>write</w:t>
      </w:r>
      <w:r w:rsidR="00D73C5C" w:rsidRPr="00D73C5C">
        <w:rPr>
          <w:noProof/>
        </w:rPr>
        <w:t>_</w:t>
      </w:r>
      <w:r w:rsidR="00D73C5C">
        <w:rPr>
          <w:noProof/>
          <w:lang w:val="en-US"/>
        </w:rPr>
        <w:t>in</w:t>
      </w:r>
      <w:r w:rsidR="00D73C5C" w:rsidRPr="00D73C5C">
        <w:rPr>
          <w:noProof/>
        </w:rPr>
        <w:t>_</w:t>
      </w:r>
      <w:r w:rsidR="00D73C5C">
        <w:rPr>
          <w:noProof/>
          <w:lang w:val="en-US"/>
        </w:rPr>
        <w:t>file</w:t>
      </w:r>
      <w:r w:rsidR="00D73C5C" w:rsidRPr="00D73C5C">
        <w:rPr>
          <w:noProof/>
        </w:rPr>
        <w:t xml:space="preserve"> </w:t>
      </w:r>
      <w:r w:rsidR="00D73C5C">
        <w:rPr>
          <w:noProof/>
        </w:rPr>
        <w:t>для сохранения списка в файл</w:t>
      </w:r>
      <w:r w:rsidRPr="00D73C5C">
        <w:rPr>
          <w:noProof/>
        </w:rPr>
        <w:t>;</w:t>
      </w:r>
    </w:p>
    <w:p w14:paraId="2ED0C378" w14:textId="38224B3A" w:rsidR="0021205C" w:rsidRPr="0021205C" w:rsidRDefault="0021205C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14 </w:t>
      </w:r>
      <w:r w:rsidR="00D73C5C">
        <w:rPr>
          <w:noProof/>
        </w:rPr>
        <w:t>–</w:t>
      </w:r>
      <w:r>
        <w:rPr>
          <w:noProof/>
        </w:rPr>
        <w:t xml:space="preserve"> </w:t>
      </w:r>
      <w:r w:rsidR="00D73C5C">
        <w:rPr>
          <w:noProof/>
        </w:rPr>
        <w:t xml:space="preserve">вызов функции </w:t>
      </w:r>
      <w:r w:rsidR="00D73C5C">
        <w:rPr>
          <w:noProof/>
          <w:lang w:val="en-US"/>
        </w:rPr>
        <w:t>read</w:t>
      </w:r>
      <w:r w:rsidR="00D73C5C" w:rsidRPr="00D73C5C">
        <w:rPr>
          <w:noProof/>
        </w:rPr>
        <w:t>_</w:t>
      </w:r>
      <w:r w:rsidR="00D73C5C">
        <w:rPr>
          <w:noProof/>
          <w:lang w:val="en-US"/>
        </w:rPr>
        <w:t>file</w:t>
      </w:r>
      <w:r w:rsidR="00D73C5C" w:rsidRPr="00D73C5C">
        <w:rPr>
          <w:noProof/>
        </w:rPr>
        <w:t xml:space="preserve"> </w:t>
      </w:r>
      <w:r w:rsidR="00D73C5C">
        <w:rPr>
          <w:noProof/>
        </w:rPr>
        <w:t>для чтения списка из файла</w:t>
      </w:r>
      <w:r w:rsidRPr="00D73C5C">
        <w:rPr>
          <w:noProof/>
        </w:rPr>
        <w:t>;</w:t>
      </w:r>
    </w:p>
    <w:p w14:paraId="6DB10730" w14:textId="296964E1" w:rsidR="0021205C" w:rsidRPr="0021205C" w:rsidRDefault="0021205C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15 </w:t>
      </w:r>
      <w:r w:rsidR="00D73C5C">
        <w:rPr>
          <w:noProof/>
        </w:rPr>
        <w:t>–</w:t>
      </w:r>
      <w:r>
        <w:rPr>
          <w:noProof/>
        </w:rPr>
        <w:t xml:space="preserve"> </w:t>
      </w:r>
      <w:r w:rsidR="00D73C5C">
        <w:rPr>
          <w:noProof/>
        </w:rPr>
        <w:t xml:space="preserve">вызов функции </w:t>
      </w:r>
      <w:r w:rsidR="006A4212">
        <w:rPr>
          <w:noProof/>
          <w:lang w:val="en-US"/>
        </w:rPr>
        <w:t>P</w:t>
      </w:r>
      <w:r w:rsidR="00D73C5C">
        <w:rPr>
          <w:noProof/>
          <w:lang w:val="en-US"/>
        </w:rPr>
        <w:t>rocessing</w:t>
      </w:r>
      <w:r w:rsidR="00D73C5C" w:rsidRPr="00D73C5C">
        <w:rPr>
          <w:noProof/>
        </w:rPr>
        <w:t xml:space="preserve"> </w:t>
      </w:r>
      <w:r w:rsidR="00D73C5C">
        <w:rPr>
          <w:noProof/>
        </w:rPr>
        <w:t>для обработки списка</w:t>
      </w:r>
      <w:r w:rsidRPr="00D73C5C">
        <w:rPr>
          <w:noProof/>
        </w:rPr>
        <w:t>;</w:t>
      </w:r>
    </w:p>
    <w:p w14:paraId="11A18127" w14:textId="00AE4A9D" w:rsidR="0021205C" w:rsidRDefault="0021205C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16</w:t>
      </w:r>
      <w:r>
        <w:rPr>
          <w:noProof/>
          <w:lang w:val="en-US"/>
        </w:rPr>
        <w:t xml:space="preserve"> </w:t>
      </w:r>
      <w:r w:rsidR="00D73C5C">
        <w:rPr>
          <w:noProof/>
          <w:lang w:val="en-US"/>
        </w:rPr>
        <w:t>–</w:t>
      </w:r>
      <w:r>
        <w:rPr>
          <w:noProof/>
          <w:lang w:val="en-US"/>
        </w:rPr>
        <w:t xml:space="preserve"> </w:t>
      </w:r>
      <w:r w:rsidR="00D73C5C">
        <w:rPr>
          <w:noProof/>
        </w:rPr>
        <w:t>выход из программы</w:t>
      </w:r>
      <w:r>
        <w:rPr>
          <w:noProof/>
          <w:lang w:val="en-US"/>
        </w:rPr>
        <w:t>.</w:t>
      </w:r>
    </w:p>
    <w:p w14:paraId="45370793" w14:textId="77777777" w:rsidR="0019736E" w:rsidRPr="0019736E" w:rsidRDefault="0019736E" w:rsidP="00374DA2">
      <w:pPr>
        <w:spacing w:after="0"/>
        <w:ind w:firstLine="0"/>
        <w:jc w:val="center"/>
        <w:rPr>
          <w:noProof/>
        </w:rPr>
      </w:pPr>
    </w:p>
    <w:p w14:paraId="6DFA4C94" w14:textId="3D53C662" w:rsidR="009F5C25" w:rsidRDefault="009F5C25" w:rsidP="00374DA2">
      <w:pPr>
        <w:spacing w:after="0"/>
        <w:rPr>
          <w:bCs/>
        </w:rPr>
      </w:pPr>
      <w:r w:rsidRPr="009F5C25">
        <w:rPr>
          <w:bCs/>
        </w:rPr>
        <w:t xml:space="preserve">Структурная схема схема </w:t>
      </w:r>
      <w:r w:rsidR="002E746F">
        <w:rPr>
          <w:bCs/>
          <w:lang w:val="en-US"/>
        </w:rPr>
        <w:t>add</w:t>
      </w:r>
      <w:r w:rsidRPr="009F5C25">
        <w:rPr>
          <w:bCs/>
        </w:rPr>
        <w:t xml:space="preserve"> приведена на рисунке 2.</w:t>
      </w:r>
      <w:r>
        <w:rPr>
          <w:bCs/>
        </w:rPr>
        <w:t>2</w:t>
      </w:r>
      <w:r w:rsidR="000D320E" w:rsidRPr="000D320E">
        <w:rPr>
          <w:bCs/>
        </w:rPr>
        <w:t>.</w:t>
      </w:r>
    </w:p>
    <w:p w14:paraId="51EE6FB9" w14:textId="77777777" w:rsidR="00B840AE" w:rsidRPr="000D320E" w:rsidRDefault="00B840AE" w:rsidP="00374DA2">
      <w:pPr>
        <w:spacing w:after="0"/>
        <w:rPr>
          <w:bCs/>
        </w:rPr>
      </w:pPr>
    </w:p>
    <w:p w14:paraId="10099649" w14:textId="77777777" w:rsidR="00D73C5C" w:rsidRDefault="00D73C5C" w:rsidP="00374DA2">
      <w:pPr>
        <w:spacing w:after="0"/>
        <w:ind w:firstLine="0"/>
        <w:jc w:val="center"/>
      </w:pPr>
      <w:r>
        <w:object w:dxaOrig="2425" w:dyaOrig="6337" w14:anchorId="4E3F4A66">
          <v:shape id="_x0000_i1026" type="#_x0000_t75" style="width:121.2pt;height:316.8pt" o:ole="">
            <v:imagedata r:id="rId11" o:title=""/>
          </v:shape>
          <o:OLEObject Type="Embed" ProgID="Visio.Drawing.15" ShapeID="_x0000_i1026" DrawAspect="Content" ObjectID="_1702150179" r:id="rId12"/>
        </w:object>
      </w:r>
    </w:p>
    <w:p w14:paraId="3D9A946D" w14:textId="27AF5EAD" w:rsidR="0051126A" w:rsidRPr="002E746F" w:rsidRDefault="0051126A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 xml:space="preserve">Рисунок 2.2 – Структурная схема </w:t>
      </w:r>
      <w:r w:rsidR="002E746F">
        <w:rPr>
          <w:noProof/>
          <w:lang w:val="en-US"/>
        </w:rPr>
        <w:t>add</w:t>
      </w:r>
    </w:p>
    <w:p w14:paraId="140D69DF" w14:textId="4414160E" w:rsidR="00D821D7" w:rsidRPr="008B0654" w:rsidRDefault="00D821D7" w:rsidP="00374DA2">
      <w:pPr>
        <w:spacing w:after="0"/>
        <w:ind w:firstLine="0"/>
        <w:rPr>
          <w:noProof/>
        </w:rPr>
      </w:pPr>
    </w:p>
    <w:p w14:paraId="37C245B9" w14:textId="33A3E5EE" w:rsidR="00F34334" w:rsidRDefault="00F34334" w:rsidP="00374DA2">
      <w:pPr>
        <w:spacing w:after="0"/>
        <w:ind w:firstLine="709"/>
        <w:rPr>
          <w:noProof/>
        </w:rPr>
      </w:pPr>
      <w:r>
        <w:rPr>
          <w:noProof/>
        </w:rPr>
        <w:t xml:space="preserve">Описание блоков </w:t>
      </w:r>
      <w:r w:rsidR="002E746F">
        <w:rPr>
          <w:noProof/>
          <w:lang w:val="en-US"/>
        </w:rPr>
        <w:t>add</w:t>
      </w:r>
      <w:r w:rsidRPr="00056939">
        <w:rPr>
          <w:noProof/>
        </w:rPr>
        <w:t>:</w:t>
      </w:r>
    </w:p>
    <w:p w14:paraId="2081B432" w14:textId="18D5CF0D" w:rsidR="008B0654" w:rsidRDefault="00F34334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 – </w:t>
      </w:r>
      <w:r w:rsidR="002E746F">
        <w:rPr>
          <w:noProof/>
        </w:rPr>
        <w:t>инициализация элемента</w:t>
      </w:r>
      <w:r>
        <w:rPr>
          <w:noProof/>
        </w:rPr>
        <w:t>;</w:t>
      </w:r>
    </w:p>
    <w:p w14:paraId="3833AE15" w14:textId="299BB4FB" w:rsidR="008B0654" w:rsidRDefault="00F34334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2 – </w:t>
      </w:r>
      <w:r w:rsidR="002E746F">
        <w:rPr>
          <w:noProof/>
        </w:rPr>
        <w:t>присваивание элементу последней позиции в списке</w:t>
      </w:r>
      <w:r>
        <w:rPr>
          <w:noProof/>
        </w:rPr>
        <w:t>;</w:t>
      </w:r>
    </w:p>
    <w:p w14:paraId="7F5BAED2" w14:textId="2B1B7CF3" w:rsidR="008B0654" w:rsidRDefault="00F34334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3 – </w:t>
      </w:r>
      <w:r w:rsidR="002E746F">
        <w:rPr>
          <w:noProof/>
        </w:rPr>
        <w:t xml:space="preserve">присваивание элемменту </w:t>
      </w:r>
      <w:r w:rsidR="002E746F">
        <w:rPr>
          <w:noProof/>
          <w:lang w:val="en-US"/>
        </w:rPr>
        <w:t>id</w:t>
      </w:r>
      <w:r w:rsidR="002E746F" w:rsidRPr="002E746F">
        <w:rPr>
          <w:noProof/>
        </w:rPr>
        <w:t xml:space="preserve"> </w:t>
      </w:r>
      <w:r w:rsidR="002E746F">
        <w:rPr>
          <w:noProof/>
        </w:rPr>
        <w:t>– на 1 больше , чем у прошлого элемента.</w:t>
      </w:r>
    </w:p>
    <w:p w14:paraId="2DCAD834" w14:textId="21F847CD" w:rsidR="00A7763F" w:rsidRDefault="00A7763F" w:rsidP="00374DA2">
      <w:pPr>
        <w:pStyle w:val="a6"/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На рисунке 2.3 представлена структурная схема алгоритма </w:t>
      </w:r>
      <w:r w:rsidR="00F05ED6">
        <w:rPr>
          <w:noProof/>
          <w:lang w:val="en-US"/>
        </w:rPr>
        <w:t>dellete</w:t>
      </w:r>
      <w:r w:rsidR="00F05ED6" w:rsidRPr="00F05ED6">
        <w:rPr>
          <w:noProof/>
        </w:rPr>
        <w:t>_</w:t>
      </w:r>
      <w:r w:rsidR="00F05ED6">
        <w:rPr>
          <w:noProof/>
          <w:lang w:val="en-US"/>
        </w:rPr>
        <w:t>all</w:t>
      </w:r>
      <w:r w:rsidR="00473052">
        <w:rPr>
          <w:noProof/>
        </w:rPr>
        <w:t>.</w:t>
      </w:r>
    </w:p>
    <w:p w14:paraId="748A2FB5" w14:textId="547F7E49" w:rsidR="00B05B52" w:rsidRPr="005578F7" w:rsidRDefault="00B05B52" w:rsidP="00374DA2">
      <w:pPr>
        <w:tabs>
          <w:tab w:val="left" w:pos="851"/>
          <w:tab w:val="left" w:pos="993"/>
        </w:tabs>
        <w:spacing w:after="0"/>
        <w:ind w:firstLine="709"/>
        <w:rPr>
          <w:noProof/>
        </w:rPr>
      </w:pPr>
      <w:r>
        <w:rPr>
          <w:noProof/>
        </w:rPr>
        <w:t xml:space="preserve">Описание блоков </w:t>
      </w:r>
      <w:r w:rsidR="00F05ED6">
        <w:rPr>
          <w:noProof/>
          <w:lang w:val="en-US"/>
        </w:rPr>
        <w:t>dellete_all</w:t>
      </w:r>
      <w:r w:rsidRPr="00056939">
        <w:rPr>
          <w:noProof/>
        </w:rPr>
        <w:t>:</w:t>
      </w:r>
    </w:p>
    <w:p w14:paraId="74552D42" w14:textId="01A2C5DD" w:rsidR="00B05B52" w:rsidRDefault="00B05B5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lastRenderedPageBreak/>
        <w:t xml:space="preserve">блок 1 – </w:t>
      </w:r>
      <w:r w:rsidR="00F05ED6">
        <w:rPr>
          <w:noProof/>
        </w:rPr>
        <w:t xml:space="preserve">инициализация переменной </w:t>
      </w:r>
      <w:r w:rsidR="00F05ED6">
        <w:rPr>
          <w:noProof/>
          <w:lang w:val="en-US"/>
        </w:rPr>
        <w:t xml:space="preserve">temp </w:t>
      </w:r>
      <w:r>
        <w:rPr>
          <w:noProof/>
        </w:rPr>
        <w:t>;</w:t>
      </w:r>
    </w:p>
    <w:p w14:paraId="02B63C95" w14:textId="65C3BC66" w:rsidR="00B05B52" w:rsidRDefault="00B05B5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2</w:t>
      </w:r>
      <w:r w:rsidR="00F05ED6">
        <w:rPr>
          <w:noProof/>
        </w:rPr>
        <w:t xml:space="preserve"> – проверка на то , кончился список или нет</w:t>
      </w:r>
      <w:r w:rsidR="00F05ED6" w:rsidRPr="00F05ED6">
        <w:rPr>
          <w:noProof/>
        </w:rPr>
        <w:t xml:space="preserve">. </w:t>
      </w:r>
      <w:r w:rsidR="00F05ED6">
        <w:rPr>
          <w:noProof/>
        </w:rPr>
        <w:t xml:space="preserve">Если список кончился – </w:t>
      </w:r>
      <w:r w:rsidR="008E0471">
        <w:rPr>
          <w:noProof/>
        </w:rPr>
        <w:t>прекратить выполнение функции</w:t>
      </w:r>
      <w:r>
        <w:rPr>
          <w:noProof/>
        </w:rPr>
        <w:t>;</w:t>
      </w:r>
    </w:p>
    <w:p w14:paraId="0630CDB1" w14:textId="5A95087D" w:rsidR="00FB664E" w:rsidRDefault="00FB664E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3</w:t>
      </w:r>
      <w:r w:rsidR="00F05ED6">
        <w:rPr>
          <w:noProof/>
        </w:rPr>
        <w:t xml:space="preserve"> – выполняется , если список не кончился. Инициализация переменной </w:t>
      </w:r>
      <w:r w:rsidR="00F05ED6">
        <w:rPr>
          <w:noProof/>
          <w:lang w:val="en-US"/>
        </w:rPr>
        <w:t>temp</w:t>
      </w:r>
      <w:r w:rsidR="00F05ED6" w:rsidRPr="00F05ED6">
        <w:rPr>
          <w:noProof/>
        </w:rPr>
        <w:t>_1</w:t>
      </w:r>
      <w:r>
        <w:rPr>
          <w:noProof/>
        </w:rPr>
        <w:t>;</w:t>
      </w:r>
    </w:p>
    <w:p w14:paraId="58E5C1B8" w14:textId="20E7A425" w:rsidR="00B05B52" w:rsidRPr="00F05ED6" w:rsidRDefault="00FB664E" w:rsidP="00374DA2">
      <w:pPr>
        <w:pStyle w:val="a6"/>
        <w:numPr>
          <w:ilvl w:val="0"/>
          <w:numId w:val="22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4</w:t>
      </w:r>
      <w:r w:rsidR="00F05ED6">
        <w:rPr>
          <w:noProof/>
          <w:lang w:val="en-US"/>
        </w:rPr>
        <w:t xml:space="preserve"> – </w:t>
      </w:r>
      <w:r w:rsidR="00F05ED6">
        <w:rPr>
          <w:noProof/>
        </w:rPr>
        <w:t xml:space="preserve">удаление переменной </w:t>
      </w:r>
      <w:r w:rsidR="00F05ED6">
        <w:rPr>
          <w:noProof/>
          <w:lang w:val="en-US"/>
        </w:rPr>
        <w:t>temp;</w:t>
      </w:r>
    </w:p>
    <w:p w14:paraId="77594202" w14:textId="2F3635C5" w:rsidR="00343BBE" w:rsidRPr="00473052" w:rsidRDefault="00F05ED6" w:rsidP="00374DA2">
      <w:pPr>
        <w:pStyle w:val="a6"/>
        <w:numPr>
          <w:ilvl w:val="0"/>
          <w:numId w:val="22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5 – </w:t>
      </w:r>
      <w:r>
        <w:rPr>
          <w:noProof/>
          <w:lang w:val="en-US"/>
        </w:rPr>
        <w:t>temp</w:t>
      </w:r>
      <w:r w:rsidRPr="00F05ED6">
        <w:rPr>
          <w:noProof/>
        </w:rPr>
        <w:t>_1 –</w:t>
      </w:r>
      <w:r>
        <w:rPr>
          <w:noProof/>
        </w:rPr>
        <w:t xml:space="preserve"> начало списка</w:t>
      </w:r>
      <w:r w:rsidRPr="00F05ED6">
        <w:rPr>
          <w:noProof/>
        </w:rPr>
        <w:t>.</w:t>
      </w:r>
      <w:r>
        <w:rPr>
          <w:noProof/>
        </w:rPr>
        <w:t xml:space="preserve"> Возвращение к блоку 2.</w:t>
      </w:r>
    </w:p>
    <w:p w14:paraId="049D0ED9" w14:textId="77777777" w:rsidR="00343BBE" w:rsidRDefault="00343BBE" w:rsidP="00374DA2">
      <w:pPr>
        <w:spacing w:after="0"/>
        <w:ind w:firstLine="709"/>
        <w:jc w:val="center"/>
        <w:rPr>
          <w:noProof/>
        </w:rPr>
      </w:pPr>
    </w:p>
    <w:p w14:paraId="24D9CB2D" w14:textId="7C76134A" w:rsidR="00A36CC1" w:rsidRPr="00F05ED6" w:rsidRDefault="00F05ED6" w:rsidP="00374DA2">
      <w:pPr>
        <w:spacing w:after="0"/>
        <w:ind w:firstLine="709"/>
        <w:jc w:val="center"/>
        <w:rPr>
          <w:noProof/>
        </w:rPr>
      </w:pPr>
      <w:r>
        <w:object w:dxaOrig="9625" w:dyaOrig="4885" w14:anchorId="6EC1D061">
          <v:shape id="_x0000_i1027" type="#_x0000_t75" style="width:481.2pt;height:244.2pt" o:ole="">
            <v:imagedata r:id="rId13" o:title=""/>
          </v:shape>
          <o:OLEObject Type="Embed" ProgID="Visio.Drawing.15" ShapeID="_x0000_i1027" DrawAspect="Content" ObjectID="_1702150180" r:id="rId14"/>
        </w:object>
      </w:r>
      <w:r w:rsidR="00A36CC1">
        <w:rPr>
          <w:noProof/>
        </w:rPr>
        <w:t xml:space="preserve">Рисунок 2.3 – Структурная схема </w:t>
      </w:r>
      <w:r>
        <w:rPr>
          <w:noProof/>
          <w:lang w:val="en-US"/>
        </w:rPr>
        <w:t>dellete</w:t>
      </w:r>
      <w:r w:rsidRPr="00F05ED6">
        <w:rPr>
          <w:noProof/>
        </w:rPr>
        <w:t>_</w:t>
      </w:r>
      <w:r>
        <w:rPr>
          <w:noProof/>
          <w:lang w:val="en-US"/>
        </w:rPr>
        <w:t>all</w:t>
      </w:r>
    </w:p>
    <w:p w14:paraId="78E395D5" w14:textId="10DF32B5" w:rsidR="00606CDA" w:rsidRPr="00B05B52" w:rsidRDefault="00606CDA" w:rsidP="00374DA2">
      <w:pPr>
        <w:spacing w:after="0"/>
        <w:ind w:firstLine="0"/>
        <w:jc w:val="center"/>
        <w:rPr>
          <w:noProof/>
        </w:rPr>
      </w:pPr>
    </w:p>
    <w:p w14:paraId="4DB992D8" w14:textId="31F12D4A" w:rsidR="008E0471" w:rsidRPr="00ED1DD5" w:rsidRDefault="004F08FC" w:rsidP="00374DA2">
      <w:pPr>
        <w:tabs>
          <w:tab w:val="left" w:pos="851"/>
          <w:tab w:val="left" w:pos="993"/>
        </w:tabs>
        <w:spacing w:after="0"/>
        <w:ind w:firstLine="709"/>
        <w:rPr>
          <w:noProof/>
        </w:rPr>
      </w:pPr>
      <w:r>
        <w:rPr>
          <w:noProof/>
        </w:rPr>
        <w:t xml:space="preserve">На рисунке 2.4 представлена структурная схема алгоритма </w:t>
      </w:r>
      <w:r w:rsidR="006A4212">
        <w:rPr>
          <w:noProof/>
          <w:lang w:val="en-US"/>
        </w:rPr>
        <w:t>M</w:t>
      </w:r>
      <w:r w:rsidR="00206772">
        <w:rPr>
          <w:noProof/>
          <w:lang w:val="en-US"/>
        </w:rPr>
        <w:t>enu</w:t>
      </w:r>
      <w:r w:rsidRPr="00CB4358">
        <w:rPr>
          <w:noProof/>
        </w:rPr>
        <w:t>.</w:t>
      </w:r>
      <w:r w:rsidR="008E0471" w:rsidRPr="008E0471">
        <w:rPr>
          <w:noProof/>
        </w:rPr>
        <w:t xml:space="preserve"> </w:t>
      </w:r>
      <w:r w:rsidR="008E0471">
        <w:rPr>
          <w:noProof/>
        </w:rPr>
        <w:t xml:space="preserve">Описание блоков </w:t>
      </w:r>
      <w:r w:rsidR="006A4212">
        <w:rPr>
          <w:noProof/>
          <w:lang w:val="en-US"/>
        </w:rPr>
        <w:t>M</w:t>
      </w:r>
      <w:r w:rsidR="00206772">
        <w:rPr>
          <w:noProof/>
          <w:lang w:val="en-US"/>
        </w:rPr>
        <w:t>enu</w:t>
      </w:r>
      <w:r w:rsidR="008E0471" w:rsidRPr="00056939">
        <w:rPr>
          <w:noProof/>
        </w:rPr>
        <w:t>:</w:t>
      </w:r>
    </w:p>
    <w:p w14:paraId="63433EDC" w14:textId="2EF0C23D" w:rsidR="008E0471" w:rsidRDefault="008E047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 – </w:t>
      </w:r>
      <w:r w:rsidR="00786C7A">
        <w:rPr>
          <w:noProof/>
        </w:rPr>
        <w:t>инициализация переменнных</w:t>
      </w:r>
      <w:r>
        <w:rPr>
          <w:noProof/>
        </w:rPr>
        <w:t>;</w:t>
      </w:r>
    </w:p>
    <w:p w14:paraId="25CF6852" w14:textId="63C3CEDD" w:rsidR="008E0471" w:rsidRDefault="008E047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2 – </w:t>
      </w:r>
      <w:r w:rsidR="00786C7A">
        <w:rPr>
          <w:noProof/>
        </w:rPr>
        <w:t xml:space="preserve">вечный цикл </w:t>
      </w:r>
      <w:r w:rsidR="00786C7A">
        <w:rPr>
          <w:noProof/>
          <w:lang w:val="en-US"/>
        </w:rPr>
        <w:t>while(1)</w:t>
      </w:r>
      <w:r>
        <w:rPr>
          <w:noProof/>
        </w:rPr>
        <w:t>;</w:t>
      </w:r>
    </w:p>
    <w:p w14:paraId="20E1E8EF" w14:textId="5CA89B83" w:rsidR="008E0471" w:rsidRDefault="008E047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3 – </w:t>
      </w:r>
      <w:r w:rsidR="00786C7A">
        <w:rPr>
          <w:noProof/>
        </w:rPr>
        <w:t>вывод меню на экран</w:t>
      </w:r>
      <w:r>
        <w:rPr>
          <w:noProof/>
        </w:rPr>
        <w:t>;</w:t>
      </w:r>
    </w:p>
    <w:p w14:paraId="73EEE05E" w14:textId="24351C13" w:rsidR="00206772" w:rsidRDefault="008E047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  <w:lang w:val="en-US"/>
        </w:rPr>
      </w:pPr>
      <w:r>
        <w:rPr>
          <w:noProof/>
        </w:rPr>
        <w:t>блок</w:t>
      </w:r>
      <w:r w:rsidRPr="003D367A">
        <w:rPr>
          <w:noProof/>
          <w:lang w:val="en-US"/>
        </w:rPr>
        <w:t xml:space="preserve"> 4 – </w:t>
      </w:r>
      <w:r w:rsidR="003D367A">
        <w:rPr>
          <w:noProof/>
        </w:rPr>
        <w:t>цикл</w:t>
      </w:r>
      <w:r w:rsidR="003D367A" w:rsidRPr="003D367A">
        <w:rPr>
          <w:noProof/>
          <w:lang w:val="en-US"/>
        </w:rPr>
        <w:t xml:space="preserve"> </w:t>
      </w:r>
      <w:r w:rsidR="003D367A">
        <w:rPr>
          <w:noProof/>
        </w:rPr>
        <w:t>с</w:t>
      </w:r>
      <w:r w:rsidR="003D367A" w:rsidRPr="003D367A">
        <w:rPr>
          <w:noProof/>
          <w:lang w:val="en-US"/>
        </w:rPr>
        <w:t xml:space="preserve"> </w:t>
      </w:r>
      <w:r w:rsidR="003D367A">
        <w:rPr>
          <w:noProof/>
        </w:rPr>
        <w:t>переменной</w:t>
      </w:r>
      <w:r w:rsidR="003D367A" w:rsidRPr="003D367A">
        <w:rPr>
          <w:noProof/>
          <w:lang w:val="en-US"/>
        </w:rPr>
        <w:t xml:space="preserve"> </w:t>
      </w:r>
      <w:r w:rsidR="003D367A">
        <w:rPr>
          <w:noProof/>
          <w:lang w:val="en-US"/>
        </w:rPr>
        <w:t>i</w:t>
      </w:r>
      <w:r w:rsidR="003D367A" w:rsidRPr="003D367A">
        <w:rPr>
          <w:noProof/>
          <w:lang w:val="en-US"/>
        </w:rPr>
        <w:t xml:space="preserve"> (int i = 0; i &lt; size / sizeof(menuElems[0]); i++)</w:t>
      </w:r>
      <w:r w:rsidRPr="003D367A">
        <w:rPr>
          <w:noProof/>
          <w:lang w:val="en-US"/>
        </w:rPr>
        <w:t>;</w:t>
      </w:r>
    </w:p>
    <w:p w14:paraId="2482B947" w14:textId="56A8855B" w:rsidR="003D367A" w:rsidRPr="003D367A" w:rsidRDefault="003D367A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5 – проверка равен ли </w:t>
      </w:r>
      <w:r>
        <w:rPr>
          <w:noProof/>
          <w:lang w:val="en-US"/>
        </w:rPr>
        <w:t>pointer</w:t>
      </w:r>
      <w:r w:rsidRPr="003D367A">
        <w:rPr>
          <w:noProof/>
        </w:rPr>
        <w:t xml:space="preserve"> </w:t>
      </w:r>
      <w:r>
        <w:rPr>
          <w:noProof/>
          <w:lang w:val="en-US"/>
        </w:rPr>
        <w:t>i</w:t>
      </w:r>
      <w:r w:rsidR="00FC0DB8">
        <w:rPr>
          <w:noProof/>
        </w:rPr>
        <w:t>. Если да выполняется 7 блок, если нет – выполняется 6 блок</w:t>
      </w:r>
      <w:r w:rsidRPr="003D367A">
        <w:rPr>
          <w:noProof/>
        </w:rPr>
        <w:t>;</w:t>
      </w:r>
    </w:p>
    <w:p w14:paraId="72C5AE79" w14:textId="785CA292" w:rsidR="003D367A" w:rsidRPr="00B840AE" w:rsidRDefault="00FC0DB8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6 – вывод пункта меню</w:t>
      </w:r>
      <w:r>
        <w:rPr>
          <w:noProof/>
          <w:lang w:val="en-US"/>
        </w:rPr>
        <w:t>;</w:t>
      </w:r>
    </w:p>
    <w:p w14:paraId="66483366" w14:textId="05D4C946" w:rsidR="00B840AE" w:rsidRDefault="00695CF1" w:rsidP="00B840AE">
      <w:pPr>
        <w:pStyle w:val="a6"/>
        <w:tabs>
          <w:tab w:val="left" w:pos="851"/>
          <w:tab w:val="left" w:pos="993"/>
        </w:tabs>
        <w:spacing w:after="0"/>
        <w:ind w:left="360" w:firstLine="0"/>
        <w:jc w:val="center"/>
        <w:rPr>
          <w:noProof/>
        </w:rPr>
      </w:pPr>
      <w:r>
        <w:object w:dxaOrig="10788" w:dyaOrig="17496" w14:anchorId="65C233C0">
          <v:shape id="_x0000_i1028" type="#_x0000_t75" style="width:413.4pt;height:670.2pt" o:ole="">
            <v:imagedata r:id="rId15" o:title=""/>
          </v:shape>
          <o:OLEObject Type="Embed" ProgID="Visio.Drawing.15" ShapeID="_x0000_i1028" DrawAspect="Content" ObjectID="_1702150181" r:id="rId16"/>
        </w:object>
      </w:r>
    </w:p>
    <w:p w14:paraId="14D5B660" w14:textId="275E58DC" w:rsidR="00B840AE" w:rsidRPr="00FC0DB8" w:rsidRDefault="00B840AE" w:rsidP="00B840AE">
      <w:pPr>
        <w:pStyle w:val="a6"/>
        <w:tabs>
          <w:tab w:val="left" w:pos="851"/>
          <w:tab w:val="left" w:pos="993"/>
        </w:tabs>
        <w:spacing w:after="0"/>
        <w:ind w:left="360" w:firstLine="0"/>
        <w:jc w:val="center"/>
        <w:rPr>
          <w:noProof/>
        </w:rPr>
      </w:pPr>
      <w:r w:rsidRPr="00695CF1">
        <w:rPr>
          <w:noProof/>
        </w:rPr>
        <w:t>Рисунок 2.4 – Структурная</w:t>
      </w:r>
      <w:r>
        <w:rPr>
          <w:noProof/>
        </w:rPr>
        <w:t xml:space="preserve"> схема </w:t>
      </w:r>
      <w:r>
        <w:rPr>
          <w:noProof/>
          <w:lang w:val="en-US"/>
        </w:rPr>
        <w:t>Menu</w:t>
      </w:r>
    </w:p>
    <w:p w14:paraId="39ADF412" w14:textId="2D4791B0" w:rsidR="00FC0DB8" w:rsidRPr="00FC0DB8" w:rsidRDefault="00FC0DB8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lastRenderedPageBreak/>
        <w:t>блок 7 – вывод символа «</w:t>
      </w:r>
      <w:r w:rsidRPr="00FC0DB8">
        <w:rPr>
          <w:noProof/>
          <w:lang w:val="en-US"/>
        </w:rPr>
        <w:sym w:font="Wingdings" w:char="F0E0"/>
      </w:r>
      <w:r>
        <w:rPr>
          <w:noProof/>
        </w:rPr>
        <w:t>»</w:t>
      </w:r>
      <w:r>
        <w:rPr>
          <w:noProof/>
          <w:lang w:val="en-US"/>
        </w:rPr>
        <w:t>;</w:t>
      </w:r>
    </w:p>
    <w:p w14:paraId="2DACCBE1" w14:textId="51AC8DF5" w:rsidR="00FC0DB8" w:rsidRPr="00FC0DB8" w:rsidRDefault="00FC0DB8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8 – считывание нажатой клавиши</w:t>
      </w:r>
      <w:r>
        <w:rPr>
          <w:noProof/>
          <w:lang w:val="en-US"/>
        </w:rPr>
        <w:t>;</w:t>
      </w:r>
    </w:p>
    <w:p w14:paraId="63CECD5D" w14:textId="701FE226" w:rsidR="00FC0DB8" w:rsidRPr="00FC0DB8" w:rsidRDefault="00FC0DB8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9 – </w:t>
      </w:r>
      <w:r>
        <w:rPr>
          <w:noProof/>
          <w:lang w:val="en-US"/>
        </w:rPr>
        <w:t xml:space="preserve">switch-case </w:t>
      </w:r>
      <w:r>
        <w:rPr>
          <w:noProof/>
        </w:rPr>
        <w:t>конструкция</w:t>
      </w:r>
      <w:r>
        <w:rPr>
          <w:noProof/>
          <w:lang w:val="en-US"/>
        </w:rPr>
        <w:t>;</w:t>
      </w:r>
    </w:p>
    <w:p w14:paraId="1233C57E" w14:textId="5A9E28D9" w:rsidR="00FC0DB8" w:rsidRDefault="00FC0DB8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10 – увеличение </w:t>
      </w:r>
      <w:r>
        <w:rPr>
          <w:noProof/>
          <w:lang w:val="en-US"/>
        </w:rPr>
        <w:t>pointer</w:t>
      </w:r>
      <w:r w:rsidRPr="00FC0DB8">
        <w:rPr>
          <w:noProof/>
        </w:rPr>
        <w:t xml:space="preserve"> ,</w:t>
      </w:r>
      <w:r>
        <w:rPr>
          <w:noProof/>
        </w:rPr>
        <w:t xml:space="preserve"> если нажата стрелочка вверх</w:t>
      </w:r>
      <w:r w:rsidRPr="00FC0DB8">
        <w:rPr>
          <w:noProof/>
        </w:rPr>
        <w:t>;</w:t>
      </w:r>
    </w:p>
    <w:p w14:paraId="2DBAC438" w14:textId="59CDA533" w:rsidR="00884860" w:rsidRPr="001A0669" w:rsidRDefault="00FC0DB8" w:rsidP="00695CF1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11 – проверка достиг ли</w:t>
      </w:r>
      <w:r w:rsidRPr="00FC0DB8">
        <w:rPr>
          <w:noProof/>
        </w:rPr>
        <w:t xml:space="preserve"> </w:t>
      </w:r>
      <w:r>
        <w:rPr>
          <w:noProof/>
          <w:lang w:val="en-US"/>
        </w:rPr>
        <w:t>pointer</w:t>
      </w:r>
      <w:r w:rsidRPr="00FC0DB8">
        <w:rPr>
          <w:noProof/>
        </w:rPr>
        <w:t xml:space="preserve"> </w:t>
      </w:r>
      <w:r>
        <w:rPr>
          <w:noProof/>
        </w:rPr>
        <w:t xml:space="preserve">конца </w:t>
      </w:r>
      <w:r w:rsidR="00123382">
        <w:rPr>
          <w:noProof/>
        </w:rPr>
        <w:t>меню</w:t>
      </w:r>
      <w:r>
        <w:rPr>
          <w:noProof/>
        </w:rPr>
        <w:t>. Если достиг – выполняет</w:t>
      </w:r>
      <w:r w:rsidR="00123382">
        <w:rPr>
          <w:noProof/>
        </w:rPr>
        <w:t>ся</w:t>
      </w:r>
      <w:r>
        <w:rPr>
          <w:noProof/>
        </w:rPr>
        <w:t xml:space="preserve"> блок 12</w:t>
      </w:r>
      <w:r w:rsidRPr="00FC0DB8">
        <w:rPr>
          <w:noProof/>
        </w:rPr>
        <w:t>;</w:t>
      </w:r>
      <w:r w:rsidR="00206772" w:rsidRPr="003D367A">
        <w:t xml:space="preserve"> </w:t>
      </w:r>
    </w:p>
    <w:p w14:paraId="4AD183BC" w14:textId="29B40DC7" w:rsidR="00703DBD" w:rsidRDefault="00F62B8F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</w:t>
      </w:r>
      <w:r w:rsidR="00FC0DB8">
        <w:rPr>
          <w:noProof/>
        </w:rPr>
        <w:t>12</w:t>
      </w:r>
      <w:r>
        <w:rPr>
          <w:noProof/>
        </w:rPr>
        <w:t xml:space="preserve"> </w:t>
      </w:r>
      <w:r w:rsidR="00FC0DB8">
        <w:rPr>
          <w:noProof/>
        </w:rPr>
        <w:t xml:space="preserve">– </w:t>
      </w:r>
      <w:r w:rsidR="00FC0DB8">
        <w:rPr>
          <w:noProof/>
          <w:lang w:val="en-US"/>
        </w:rPr>
        <w:t>pointer</w:t>
      </w:r>
      <w:r w:rsidR="00FC0DB8" w:rsidRPr="00FC0DB8">
        <w:rPr>
          <w:noProof/>
        </w:rPr>
        <w:t xml:space="preserve"> </w:t>
      </w:r>
      <w:r w:rsidR="00FC0DB8">
        <w:rPr>
          <w:noProof/>
        </w:rPr>
        <w:t>ставим в начало меню</w:t>
      </w:r>
      <w:r w:rsidR="00FC0DB8" w:rsidRPr="00FC0DB8">
        <w:rPr>
          <w:noProof/>
        </w:rPr>
        <w:t>;</w:t>
      </w:r>
    </w:p>
    <w:p w14:paraId="404ACED1" w14:textId="1ED04F6F" w:rsidR="009B52DA" w:rsidRDefault="00F62B8F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</w:t>
      </w:r>
      <w:r w:rsidR="00FC0DB8" w:rsidRPr="00FC0DB8">
        <w:rPr>
          <w:noProof/>
        </w:rPr>
        <w:t>13</w:t>
      </w:r>
      <w:r>
        <w:rPr>
          <w:noProof/>
        </w:rPr>
        <w:t xml:space="preserve"> – </w:t>
      </w:r>
      <w:r w:rsidR="00FC0DB8">
        <w:rPr>
          <w:noProof/>
        </w:rPr>
        <w:t xml:space="preserve">уменьшение </w:t>
      </w:r>
      <w:r w:rsidR="00FC0DB8">
        <w:rPr>
          <w:noProof/>
          <w:lang w:val="en-US"/>
        </w:rPr>
        <w:t>pointer</w:t>
      </w:r>
      <w:r w:rsidR="00FC0DB8" w:rsidRPr="00FC0DB8">
        <w:rPr>
          <w:noProof/>
        </w:rPr>
        <w:t xml:space="preserve"> ,</w:t>
      </w:r>
      <w:r w:rsidR="00FC0DB8">
        <w:rPr>
          <w:noProof/>
        </w:rPr>
        <w:t xml:space="preserve"> если нажата стрелочка вниз</w:t>
      </w:r>
      <w:r>
        <w:rPr>
          <w:noProof/>
        </w:rPr>
        <w:t>;</w:t>
      </w:r>
    </w:p>
    <w:p w14:paraId="0557610B" w14:textId="521EE510" w:rsidR="0043400A" w:rsidRDefault="00F62B8F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</w:t>
      </w:r>
      <w:r w:rsidR="00123382">
        <w:rPr>
          <w:noProof/>
        </w:rPr>
        <w:t>14 - проверка достиг ли</w:t>
      </w:r>
      <w:r w:rsidR="00123382" w:rsidRPr="00FC0DB8">
        <w:rPr>
          <w:noProof/>
        </w:rPr>
        <w:t xml:space="preserve"> </w:t>
      </w:r>
      <w:r w:rsidR="00123382">
        <w:rPr>
          <w:noProof/>
          <w:lang w:val="en-US"/>
        </w:rPr>
        <w:t>pointer</w:t>
      </w:r>
      <w:r w:rsidR="00123382" w:rsidRPr="00FC0DB8">
        <w:rPr>
          <w:noProof/>
        </w:rPr>
        <w:t xml:space="preserve"> </w:t>
      </w:r>
      <w:r w:rsidR="00123382">
        <w:rPr>
          <w:noProof/>
        </w:rPr>
        <w:t>начала меню. Если достиг – выполняется блок 16</w:t>
      </w:r>
      <w:r w:rsidR="00123382" w:rsidRPr="00FC0DB8">
        <w:rPr>
          <w:noProof/>
        </w:rPr>
        <w:t>;</w:t>
      </w:r>
    </w:p>
    <w:p w14:paraId="017F3DFF" w14:textId="0CA308AE" w:rsidR="00123382" w:rsidRPr="00123382" w:rsidRDefault="0012338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  <w:lang w:val="en-US"/>
        </w:rPr>
      </w:pPr>
      <w:r>
        <w:rPr>
          <w:noProof/>
        </w:rPr>
        <w:t>блок</w:t>
      </w:r>
      <w:r w:rsidRPr="00123382">
        <w:rPr>
          <w:noProof/>
          <w:lang w:val="en-US"/>
        </w:rPr>
        <w:t xml:space="preserve"> 15 – </w:t>
      </w:r>
      <w:r>
        <w:rPr>
          <w:noProof/>
          <w:lang w:val="en-US"/>
        </w:rPr>
        <w:t>return pointer</w:t>
      </w:r>
      <w:r w:rsidRPr="00123382">
        <w:rPr>
          <w:noProof/>
          <w:lang w:val="en-US"/>
        </w:rPr>
        <w:t xml:space="preserve"> , </w:t>
      </w:r>
      <w:r>
        <w:rPr>
          <w:noProof/>
        </w:rPr>
        <w:t>если</w:t>
      </w:r>
      <w:r w:rsidRPr="00123382">
        <w:rPr>
          <w:noProof/>
          <w:lang w:val="en-US"/>
        </w:rPr>
        <w:t xml:space="preserve"> </w:t>
      </w:r>
      <w:r>
        <w:rPr>
          <w:noProof/>
        </w:rPr>
        <w:t>нажата</w:t>
      </w:r>
      <w:r w:rsidRPr="00123382">
        <w:rPr>
          <w:noProof/>
          <w:lang w:val="en-US"/>
        </w:rPr>
        <w:t xml:space="preserve"> </w:t>
      </w:r>
      <w:r>
        <w:rPr>
          <w:noProof/>
        </w:rPr>
        <w:t>клавиша</w:t>
      </w:r>
      <w:r w:rsidRPr="00123382">
        <w:rPr>
          <w:noProof/>
          <w:lang w:val="en-US"/>
        </w:rPr>
        <w:t xml:space="preserve"> </w:t>
      </w:r>
      <w:r>
        <w:rPr>
          <w:noProof/>
          <w:lang w:val="en-US"/>
        </w:rPr>
        <w:t>Enter</w:t>
      </w:r>
      <w:r w:rsidRPr="00123382">
        <w:rPr>
          <w:noProof/>
          <w:lang w:val="en-US"/>
        </w:rPr>
        <w:t>;</w:t>
      </w:r>
    </w:p>
    <w:p w14:paraId="059982C0" w14:textId="6590C3AA" w:rsidR="00123382" w:rsidRDefault="0012338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 w:rsidRPr="00123382">
        <w:rPr>
          <w:noProof/>
          <w:lang w:val="en-US"/>
        </w:rPr>
        <w:t xml:space="preserve"> </w:t>
      </w:r>
      <w:r>
        <w:rPr>
          <w:noProof/>
        </w:rPr>
        <w:t xml:space="preserve">блок 16 – </w:t>
      </w:r>
      <w:r>
        <w:rPr>
          <w:noProof/>
          <w:lang w:val="en-US"/>
        </w:rPr>
        <w:t>pointer</w:t>
      </w:r>
      <w:r w:rsidRPr="00123382">
        <w:rPr>
          <w:noProof/>
        </w:rPr>
        <w:t xml:space="preserve"> </w:t>
      </w:r>
      <w:r>
        <w:rPr>
          <w:noProof/>
        </w:rPr>
        <w:t>ставим в конец меню</w:t>
      </w:r>
      <w:r w:rsidRPr="00123382">
        <w:rPr>
          <w:noProof/>
        </w:rPr>
        <w:t>;</w:t>
      </w:r>
    </w:p>
    <w:p w14:paraId="7DAF4365" w14:textId="501F8B67" w:rsidR="00123382" w:rsidRDefault="0012338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17 – в любом другом случае – просто игнорируем нажатие</w:t>
      </w:r>
      <w:r w:rsidRPr="00123382">
        <w:rPr>
          <w:noProof/>
        </w:rPr>
        <w:t>.</w:t>
      </w:r>
    </w:p>
    <w:p w14:paraId="0396C1EB" w14:textId="613DCC47" w:rsidR="001F4E22" w:rsidRDefault="009901E7" w:rsidP="00374DA2">
      <w:pPr>
        <w:pStyle w:val="a6"/>
        <w:spacing w:after="0"/>
        <w:ind w:left="708" w:firstLine="0"/>
        <w:rPr>
          <w:noProof/>
        </w:rPr>
      </w:pPr>
      <w:r>
        <w:rPr>
          <w:noProof/>
        </w:rPr>
        <w:t>На рисунк</w:t>
      </w:r>
      <w:r w:rsidR="006454AB">
        <w:rPr>
          <w:noProof/>
        </w:rPr>
        <w:t>е</w:t>
      </w:r>
      <w:r>
        <w:rPr>
          <w:noProof/>
        </w:rPr>
        <w:t xml:space="preserve"> 2.5 представлена структурная схема алгоритма </w:t>
      </w:r>
      <w:r w:rsidR="006A4212">
        <w:rPr>
          <w:noProof/>
          <w:lang w:val="en-US"/>
        </w:rPr>
        <w:t>I</w:t>
      </w:r>
      <w:r w:rsidR="006454AB">
        <w:rPr>
          <w:noProof/>
          <w:lang w:val="en-US"/>
        </w:rPr>
        <w:t>nput</w:t>
      </w:r>
      <w:r w:rsidR="00803F23" w:rsidRPr="00803F23">
        <w:rPr>
          <w:noProof/>
        </w:rPr>
        <w:t>.</w:t>
      </w:r>
    </w:p>
    <w:p w14:paraId="08E6251A" w14:textId="57433ECE" w:rsidR="008608A0" w:rsidRPr="00D94912" w:rsidRDefault="008608A0" w:rsidP="00374DA2">
      <w:pPr>
        <w:spacing w:after="0"/>
        <w:ind w:firstLine="709"/>
        <w:rPr>
          <w:noProof/>
        </w:rPr>
      </w:pPr>
      <w:r>
        <w:rPr>
          <w:noProof/>
        </w:rPr>
        <w:t xml:space="preserve">Описание блоков </w:t>
      </w:r>
      <w:r w:rsidR="006A4212">
        <w:rPr>
          <w:noProof/>
          <w:lang w:val="en-US"/>
        </w:rPr>
        <w:t>I</w:t>
      </w:r>
      <w:r w:rsidR="006454AB">
        <w:rPr>
          <w:noProof/>
          <w:lang w:val="en-US"/>
        </w:rPr>
        <w:t>nput</w:t>
      </w:r>
      <w:r w:rsidRPr="00056939">
        <w:rPr>
          <w:noProof/>
        </w:rPr>
        <w:t>:</w:t>
      </w:r>
    </w:p>
    <w:p w14:paraId="002A0C19" w14:textId="2EA59B5E" w:rsidR="008608A0" w:rsidRDefault="008608A0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 – </w:t>
      </w:r>
      <w:r w:rsidR="00F75FAD">
        <w:rPr>
          <w:noProof/>
        </w:rPr>
        <w:t>инициализация переменных</w:t>
      </w:r>
      <w:r>
        <w:rPr>
          <w:noProof/>
        </w:rPr>
        <w:t>;</w:t>
      </w:r>
    </w:p>
    <w:p w14:paraId="681ED0A7" w14:textId="43949FDA" w:rsidR="008608A0" w:rsidRDefault="008608A0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2 – </w:t>
      </w:r>
      <w:r w:rsidR="00F75FAD">
        <w:rPr>
          <w:noProof/>
        </w:rPr>
        <w:t xml:space="preserve">ввод номера вольера с помощью функции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int</w:t>
      </w:r>
      <w:r>
        <w:rPr>
          <w:noProof/>
        </w:rPr>
        <w:t>;</w:t>
      </w:r>
    </w:p>
    <w:p w14:paraId="01379201" w14:textId="531FA4DD" w:rsidR="008608A0" w:rsidRDefault="008608A0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3 – </w:t>
      </w:r>
      <w:bookmarkStart w:id="680" w:name="_Hlk91459996"/>
      <w:r w:rsidR="00F75FAD">
        <w:rPr>
          <w:noProof/>
        </w:rPr>
        <w:t xml:space="preserve">ввод клички животного с помощью функции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char</w:t>
      </w:r>
      <w:bookmarkEnd w:id="680"/>
      <w:r>
        <w:rPr>
          <w:noProof/>
        </w:rPr>
        <w:t>;</w:t>
      </w:r>
    </w:p>
    <w:p w14:paraId="6A8B8945" w14:textId="2A0DA026" w:rsidR="008608A0" w:rsidRDefault="008608A0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4 – </w:t>
      </w:r>
      <w:r w:rsidR="00F75FAD">
        <w:rPr>
          <w:noProof/>
        </w:rPr>
        <w:t xml:space="preserve">ввод породы животного с помощью функции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char</w:t>
      </w:r>
      <w:r>
        <w:rPr>
          <w:noProof/>
        </w:rPr>
        <w:t>;</w:t>
      </w:r>
    </w:p>
    <w:p w14:paraId="368AE0FD" w14:textId="2916AB52" w:rsidR="008608A0" w:rsidRDefault="008608A0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5 – </w:t>
      </w:r>
      <w:r w:rsidR="00F75FAD">
        <w:rPr>
          <w:noProof/>
        </w:rPr>
        <w:t xml:space="preserve">ввод ареала обитания животного с помощью функции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char</w:t>
      </w:r>
      <w:r>
        <w:rPr>
          <w:noProof/>
        </w:rPr>
        <w:t>;</w:t>
      </w:r>
    </w:p>
    <w:p w14:paraId="17D3FDE6" w14:textId="4B541C8B" w:rsidR="00C27183" w:rsidRDefault="00C27183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6 – </w:t>
      </w:r>
      <w:r w:rsidR="00F75FAD">
        <w:rPr>
          <w:noProof/>
        </w:rPr>
        <w:t xml:space="preserve">ввод типа потребляемых продуктов с помощью функции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char</w:t>
      </w:r>
      <w:r>
        <w:rPr>
          <w:noProof/>
        </w:rPr>
        <w:t>;</w:t>
      </w:r>
    </w:p>
    <w:p w14:paraId="3AC012FB" w14:textId="6C9B4F72" w:rsidR="00C27183" w:rsidRDefault="00C27183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7 – </w:t>
      </w:r>
      <w:r w:rsidR="00F75FAD">
        <w:rPr>
          <w:noProof/>
        </w:rPr>
        <w:t xml:space="preserve">ввод веса потребляемых продуктов с помощью функции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float</w:t>
      </w:r>
      <w:r>
        <w:rPr>
          <w:noProof/>
        </w:rPr>
        <w:t>;</w:t>
      </w:r>
    </w:p>
    <w:p w14:paraId="75A50A63" w14:textId="331F8A06" w:rsidR="00C27183" w:rsidRDefault="00C27183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8 –</w:t>
      </w:r>
      <w:r w:rsidR="00F75FAD">
        <w:rPr>
          <w:noProof/>
        </w:rPr>
        <w:t xml:space="preserve">ввод стоимости потребляемых продуктов с помощью функции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float</w:t>
      </w:r>
      <w:r>
        <w:rPr>
          <w:noProof/>
        </w:rPr>
        <w:t>;</w:t>
      </w:r>
    </w:p>
    <w:p w14:paraId="2CE12506" w14:textId="48E7AD9E" w:rsidR="009C513B" w:rsidRDefault="00C27183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9 – </w:t>
      </w:r>
      <w:r w:rsidR="00F75FAD">
        <w:rPr>
          <w:noProof/>
        </w:rPr>
        <w:t xml:space="preserve">ввод </w:t>
      </w:r>
      <w:r w:rsidR="00AB06CC">
        <w:rPr>
          <w:noProof/>
        </w:rPr>
        <w:t>даты</w:t>
      </w:r>
      <w:r w:rsidR="00F75FAD">
        <w:rPr>
          <w:noProof/>
        </w:rPr>
        <w:t xml:space="preserve"> с помощью функции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date</w:t>
      </w:r>
      <w:r w:rsidR="006454AB">
        <w:rPr>
          <w:noProof/>
        </w:rPr>
        <w:t>.</w:t>
      </w:r>
    </w:p>
    <w:p w14:paraId="21D1BBE4" w14:textId="25FB37F3" w:rsidR="009C513B" w:rsidRDefault="009C513B" w:rsidP="00374DA2">
      <w:pPr>
        <w:pStyle w:val="a6"/>
        <w:tabs>
          <w:tab w:val="left" w:pos="851"/>
          <w:tab w:val="left" w:pos="993"/>
        </w:tabs>
        <w:spacing w:after="0"/>
        <w:ind w:left="709" w:firstLine="0"/>
        <w:rPr>
          <w:noProof/>
        </w:rPr>
      </w:pPr>
    </w:p>
    <w:p w14:paraId="2CF16F17" w14:textId="68DCD8CA" w:rsidR="002606B9" w:rsidRDefault="00CA6090" w:rsidP="00374DA2">
      <w:pPr>
        <w:pStyle w:val="a6"/>
        <w:spacing w:after="0"/>
        <w:ind w:left="0" w:firstLine="0"/>
        <w:jc w:val="center"/>
        <w:rPr>
          <w:noProof/>
        </w:rPr>
      </w:pPr>
      <w:r>
        <w:object w:dxaOrig="4729" w:dyaOrig="7633" w14:anchorId="21482C6B">
          <v:shape id="_x0000_i1029" type="#_x0000_t75" style="width:236.4pt;height:381.6pt" o:ole="">
            <v:imagedata r:id="rId17" o:title=""/>
          </v:shape>
          <o:OLEObject Type="Embed" ProgID="Visio.Drawing.15" ShapeID="_x0000_i1029" DrawAspect="Content" ObjectID="_1702150182" r:id="rId18"/>
        </w:object>
      </w:r>
    </w:p>
    <w:p w14:paraId="0ED5E1FD" w14:textId="3713A4C7" w:rsidR="001C3FCF" w:rsidRPr="004B1627" w:rsidRDefault="001C3FCF" w:rsidP="00374DA2">
      <w:pPr>
        <w:pStyle w:val="a6"/>
        <w:spacing w:after="0"/>
        <w:ind w:left="0" w:firstLine="0"/>
        <w:jc w:val="center"/>
        <w:rPr>
          <w:noProof/>
        </w:rPr>
      </w:pPr>
      <w:r>
        <w:rPr>
          <w:noProof/>
        </w:rPr>
        <w:t xml:space="preserve">Рисунок 2.5 – </w:t>
      </w:r>
      <w:r w:rsidR="00D94912">
        <w:rPr>
          <w:noProof/>
        </w:rPr>
        <w:t>С</w:t>
      </w:r>
      <w:r>
        <w:rPr>
          <w:noProof/>
        </w:rPr>
        <w:t>труктурн</w:t>
      </w:r>
      <w:r w:rsidR="00D94912">
        <w:rPr>
          <w:noProof/>
        </w:rPr>
        <w:t>ая</w:t>
      </w:r>
      <w:r>
        <w:rPr>
          <w:noProof/>
        </w:rPr>
        <w:t xml:space="preserve"> схем</w:t>
      </w:r>
      <w:r w:rsidR="00D94912">
        <w:rPr>
          <w:noProof/>
        </w:rPr>
        <w:t>а</w:t>
      </w:r>
      <w:r w:rsidRPr="001C3FCF">
        <w:rPr>
          <w:noProof/>
        </w:rPr>
        <w:t xml:space="preserve"> </w:t>
      </w:r>
      <w:r w:rsidR="00567CD7">
        <w:rPr>
          <w:noProof/>
          <w:lang w:val="en-US"/>
        </w:rPr>
        <w:t>I</w:t>
      </w:r>
      <w:r w:rsidR="006454AB">
        <w:rPr>
          <w:noProof/>
          <w:lang w:val="en-US"/>
        </w:rPr>
        <w:t>nput</w:t>
      </w:r>
    </w:p>
    <w:p w14:paraId="5751D501" w14:textId="77777777" w:rsidR="006454AB" w:rsidRDefault="006454AB" w:rsidP="00374DA2">
      <w:pPr>
        <w:pStyle w:val="a6"/>
        <w:spacing w:after="0"/>
        <w:ind w:left="0" w:firstLine="0"/>
        <w:jc w:val="center"/>
        <w:rPr>
          <w:noProof/>
        </w:rPr>
      </w:pPr>
    </w:p>
    <w:p w14:paraId="579F8596" w14:textId="6F606B12" w:rsidR="00540738" w:rsidRPr="009E3E8A" w:rsidRDefault="00B35B0C" w:rsidP="00374DA2">
      <w:pPr>
        <w:spacing w:after="0"/>
        <w:ind w:firstLine="709"/>
        <w:rPr>
          <w:noProof/>
        </w:rPr>
      </w:pPr>
      <w:r>
        <w:rPr>
          <w:noProof/>
        </w:rPr>
        <w:t>На рисунке 2.</w:t>
      </w:r>
      <w:r w:rsidR="00567CD7" w:rsidRPr="00567CD7">
        <w:rPr>
          <w:noProof/>
        </w:rPr>
        <w:t>6</w:t>
      </w:r>
      <w:r>
        <w:rPr>
          <w:noProof/>
        </w:rPr>
        <w:t xml:space="preserve"> представлена структурная схема алгоритма </w:t>
      </w:r>
      <w:r w:rsidR="00567CD7">
        <w:rPr>
          <w:noProof/>
          <w:lang w:val="en-US"/>
        </w:rPr>
        <w:t>Search</w:t>
      </w:r>
      <w:r w:rsidR="009E3E8A" w:rsidRPr="009E3E8A">
        <w:rPr>
          <w:noProof/>
        </w:rPr>
        <w:t>.</w:t>
      </w:r>
    </w:p>
    <w:p w14:paraId="06AB1350" w14:textId="785BF4A2" w:rsidR="00212B97" w:rsidRPr="00111B19" w:rsidRDefault="00212B97" w:rsidP="00374DA2">
      <w:pPr>
        <w:spacing w:after="0"/>
        <w:ind w:firstLine="709"/>
        <w:rPr>
          <w:noProof/>
        </w:rPr>
      </w:pPr>
      <w:r>
        <w:rPr>
          <w:noProof/>
        </w:rPr>
        <w:t xml:space="preserve">Описание блоков </w:t>
      </w:r>
      <w:r w:rsidR="00567CD7">
        <w:rPr>
          <w:noProof/>
          <w:lang w:val="en-US"/>
        </w:rPr>
        <w:t>Search</w:t>
      </w:r>
      <w:r w:rsidRPr="00056939">
        <w:rPr>
          <w:noProof/>
        </w:rPr>
        <w:t>:</w:t>
      </w:r>
    </w:p>
    <w:p w14:paraId="6C1096DD" w14:textId="7C124A32" w:rsidR="00212B97" w:rsidRPr="00550990" w:rsidRDefault="00212B97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1 – </w:t>
      </w:r>
      <w:r w:rsidR="00AB06CC">
        <w:t>проверка на существования элементов в списке. Если список существует – выполняется блок 2. Если нет – работа функции завершается</w:t>
      </w:r>
      <w:r>
        <w:t>;</w:t>
      </w:r>
    </w:p>
    <w:p w14:paraId="53787BF8" w14:textId="54FC2B03" w:rsidR="00212B97" w:rsidRPr="00550990" w:rsidRDefault="00212B97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2 – </w:t>
      </w:r>
      <w:r w:rsidR="00AB06CC">
        <w:t>инициализация переменных</w:t>
      </w:r>
      <w:r>
        <w:t>;</w:t>
      </w:r>
    </w:p>
    <w:p w14:paraId="5038B149" w14:textId="18A4E588" w:rsidR="00212B97" w:rsidRPr="00550990" w:rsidRDefault="00212B97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3 – </w:t>
      </w:r>
      <w:r w:rsidR="00AB06CC">
        <w:t xml:space="preserve">выбор пункта меню с помощью конструкции </w:t>
      </w:r>
      <w:r w:rsidR="00AB06CC">
        <w:rPr>
          <w:lang w:val="en-US"/>
        </w:rPr>
        <w:t>switch</w:t>
      </w:r>
      <w:r w:rsidR="00AB06CC" w:rsidRPr="00AB06CC">
        <w:t>-</w:t>
      </w:r>
      <w:r w:rsidR="00AB06CC">
        <w:rPr>
          <w:lang w:val="en-US"/>
        </w:rPr>
        <w:t>case</w:t>
      </w:r>
      <w:r>
        <w:t>;</w:t>
      </w:r>
    </w:p>
    <w:p w14:paraId="29F60F58" w14:textId="6DE6D99C" w:rsidR="00212B97" w:rsidRPr="00550990" w:rsidRDefault="00212B97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4 – </w:t>
      </w:r>
      <w:r w:rsidR="00AB06CC">
        <w:t xml:space="preserve">поиск по номеру вольера с помощью функции </w:t>
      </w:r>
      <w:r w:rsidR="00AB06CC">
        <w:rPr>
          <w:lang w:val="en-US"/>
        </w:rPr>
        <w:t>search</w:t>
      </w:r>
      <w:r w:rsidR="00AB06CC" w:rsidRPr="00AB06CC">
        <w:t>_</w:t>
      </w:r>
      <w:r w:rsidR="00AB06CC">
        <w:rPr>
          <w:lang w:val="en-US"/>
        </w:rPr>
        <w:t>cage</w:t>
      </w:r>
      <w:r>
        <w:t>;</w:t>
      </w:r>
    </w:p>
    <w:p w14:paraId="081C67DA" w14:textId="2C07EDC8" w:rsidR="00982158" w:rsidRDefault="00212B97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5 – </w:t>
      </w:r>
      <w:r w:rsidR="00AB06CC">
        <w:t>поиск по кличке животного</w:t>
      </w:r>
      <w:r w:rsidR="00AB06CC" w:rsidRPr="00AB06CC">
        <w:t xml:space="preserve"> </w:t>
      </w:r>
      <w:r w:rsidR="00AB06CC">
        <w:t xml:space="preserve">с помощью функции </w:t>
      </w:r>
      <w:r w:rsidR="00AB06CC">
        <w:rPr>
          <w:lang w:val="en-US"/>
        </w:rPr>
        <w:t>search</w:t>
      </w:r>
      <w:r w:rsidR="00AB06CC" w:rsidRPr="00AB06CC">
        <w:t>_</w:t>
      </w:r>
      <w:r w:rsidR="00AB06CC">
        <w:rPr>
          <w:lang w:val="en-US"/>
        </w:rPr>
        <w:t>name</w:t>
      </w:r>
      <w:r>
        <w:t>;</w:t>
      </w:r>
    </w:p>
    <w:p w14:paraId="6E3EF80A" w14:textId="082F6B55" w:rsidR="00351E29" w:rsidRPr="00550990" w:rsidRDefault="00351E29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6 – </w:t>
      </w:r>
      <w:r w:rsidR="00AB06CC">
        <w:t>поиск по породе животного</w:t>
      </w:r>
      <w:r w:rsidR="00D2058D" w:rsidRPr="00D2058D">
        <w:t xml:space="preserve"> </w:t>
      </w:r>
      <w:r w:rsidR="00D2058D">
        <w:t xml:space="preserve">с помощью функции </w:t>
      </w:r>
      <w:r w:rsidR="00D2058D">
        <w:rPr>
          <w:lang w:val="en-US"/>
        </w:rPr>
        <w:t>search</w:t>
      </w:r>
      <w:r w:rsidR="00D2058D" w:rsidRPr="00AB06CC">
        <w:t>_</w:t>
      </w:r>
      <w:r w:rsidR="00D2058D">
        <w:rPr>
          <w:lang w:val="en-US"/>
        </w:rPr>
        <w:t>specie</w:t>
      </w:r>
      <w:r>
        <w:t>;</w:t>
      </w:r>
    </w:p>
    <w:p w14:paraId="00BE78D2" w14:textId="0C17D003" w:rsidR="00351E29" w:rsidRDefault="00351E29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7 – </w:t>
      </w:r>
      <w:r w:rsidR="00AB06CC">
        <w:t>поиск по ареалу обитания животного</w:t>
      </w:r>
      <w:r w:rsidR="00D2058D" w:rsidRPr="00D2058D">
        <w:t xml:space="preserve"> </w:t>
      </w:r>
      <w:r w:rsidR="00D2058D">
        <w:t xml:space="preserve">с помощью функции </w:t>
      </w:r>
      <w:r w:rsidR="00D2058D">
        <w:rPr>
          <w:lang w:val="en-US"/>
        </w:rPr>
        <w:t>search</w:t>
      </w:r>
      <w:r w:rsidR="00D2058D" w:rsidRPr="00AB06CC">
        <w:t>_</w:t>
      </w:r>
      <w:r w:rsidR="00D2058D">
        <w:rPr>
          <w:lang w:val="en-US"/>
        </w:rPr>
        <w:t>area</w:t>
      </w:r>
      <w:r>
        <w:t>;</w:t>
      </w:r>
    </w:p>
    <w:p w14:paraId="138C4C72" w14:textId="77777777" w:rsidR="00695CF1" w:rsidRDefault="00695CF1" w:rsidP="00695CF1">
      <w:pPr>
        <w:pStyle w:val="a6"/>
        <w:spacing w:after="0"/>
        <w:ind w:left="360" w:firstLine="0"/>
        <w:jc w:val="center"/>
        <w:rPr>
          <w:noProof/>
        </w:rPr>
      </w:pPr>
      <w:r>
        <w:object w:dxaOrig="9048" w:dyaOrig="19608" w14:anchorId="5E9EF791">
          <v:shape id="_x0000_i1030" type="#_x0000_t75" style="width:317.4pt;height:688.2pt" o:ole="">
            <v:imagedata r:id="rId19" o:title=""/>
          </v:shape>
          <o:OLEObject Type="Embed" ProgID="Visio.Drawing.15" ShapeID="_x0000_i1030" DrawAspect="Content" ObjectID="_1702150183" r:id="rId20"/>
        </w:object>
      </w:r>
    </w:p>
    <w:p w14:paraId="0893BA8A" w14:textId="512E22E1" w:rsidR="00695CF1" w:rsidRPr="00550990" w:rsidRDefault="00695CF1" w:rsidP="00695CF1">
      <w:pPr>
        <w:pStyle w:val="a6"/>
        <w:spacing w:after="0"/>
        <w:ind w:left="360" w:firstLine="0"/>
        <w:jc w:val="center"/>
      </w:pPr>
      <w:r>
        <w:rPr>
          <w:noProof/>
        </w:rPr>
        <w:t>Рисунок 2.</w:t>
      </w:r>
      <w:r w:rsidRPr="00385AFE">
        <w:rPr>
          <w:noProof/>
        </w:rPr>
        <w:t>6</w:t>
      </w:r>
      <w:r>
        <w:rPr>
          <w:noProof/>
        </w:rPr>
        <w:t xml:space="preserve"> – Структурная схема </w:t>
      </w:r>
      <w:r w:rsidRPr="00695CF1">
        <w:rPr>
          <w:noProof/>
          <w:lang w:val="en-US"/>
        </w:rPr>
        <w:t>Search</w:t>
      </w:r>
    </w:p>
    <w:p w14:paraId="262DB408" w14:textId="2B06FB54" w:rsidR="00351E29" w:rsidRDefault="00351E29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lastRenderedPageBreak/>
        <w:t xml:space="preserve">блок 8 – </w:t>
      </w:r>
      <w:r w:rsidR="00AB06CC">
        <w:t>поиск по типу продуктов</w:t>
      </w:r>
      <w:r w:rsidR="00D2058D" w:rsidRPr="00D2058D">
        <w:t xml:space="preserve"> </w:t>
      </w:r>
      <w:r w:rsidR="00D2058D">
        <w:t xml:space="preserve">с помощью функции </w:t>
      </w:r>
      <w:r w:rsidR="00D2058D">
        <w:rPr>
          <w:lang w:val="en-US"/>
        </w:rPr>
        <w:t>search</w:t>
      </w:r>
      <w:r w:rsidR="00D2058D" w:rsidRPr="00AB06CC">
        <w:t>_</w:t>
      </w:r>
      <w:r w:rsidR="00D2058D">
        <w:rPr>
          <w:lang w:val="en-US"/>
        </w:rPr>
        <w:t>p</w:t>
      </w:r>
      <w:r w:rsidR="00D2058D" w:rsidRPr="00D2058D">
        <w:t>_</w:t>
      </w:r>
      <w:r w:rsidR="00D2058D">
        <w:rPr>
          <w:lang w:val="en-US"/>
        </w:rPr>
        <w:t>type</w:t>
      </w:r>
      <w:r>
        <w:t>;</w:t>
      </w:r>
    </w:p>
    <w:p w14:paraId="7B5E9F78" w14:textId="5C31D5F5" w:rsidR="00385AFE" w:rsidRPr="00550990" w:rsidRDefault="00385AFE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9 – </w:t>
      </w:r>
      <w:r w:rsidR="00AB06CC">
        <w:t>поиск по весу потребляемых продуктов</w:t>
      </w:r>
      <w:r w:rsidR="00D2058D" w:rsidRPr="00D2058D">
        <w:t xml:space="preserve"> </w:t>
      </w:r>
      <w:r w:rsidR="00D2058D">
        <w:t xml:space="preserve">с помощью функции </w:t>
      </w:r>
      <w:r w:rsidR="00D2058D">
        <w:rPr>
          <w:lang w:val="en-US"/>
        </w:rPr>
        <w:t>search</w:t>
      </w:r>
      <w:r w:rsidR="00D2058D" w:rsidRPr="00AB06CC">
        <w:t>_</w:t>
      </w:r>
      <w:r w:rsidR="00D2058D">
        <w:rPr>
          <w:lang w:val="en-US"/>
        </w:rPr>
        <w:t>p</w:t>
      </w:r>
      <w:r w:rsidR="00D2058D" w:rsidRPr="00D2058D">
        <w:t>_</w:t>
      </w:r>
      <w:r w:rsidR="00D2058D">
        <w:rPr>
          <w:lang w:val="en-US"/>
        </w:rPr>
        <w:t>weight</w:t>
      </w:r>
      <w:r>
        <w:t>;</w:t>
      </w:r>
    </w:p>
    <w:p w14:paraId="7818B8E0" w14:textId="67EAB772" w:rsidR="00385AFE" w:rsidRDefault="00385AFE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10 – </w:t>
      </w:r>
      <w:r w:rsidR="00AB06CC">
        <w:t>поиск по стоимости потребляемых продуктов</w:t>
      </w:r>
      <w:r w:rsidR="00D2058D" w:rsidRPr="00D2058D">
        <w:t xml:space="preserve"> </w:t>
      </w:r>
      <w:r w:rsidR="00D2058D">
        <w:t xml:space="preserve">с помощью функции </w:t>
      </w:r>
      <w:r w:rsidR="00D2058D">
        <w:rPr>
          <w:lang w:val="en-US"/>
        </w:rPr>
        <w:t>search</w:t>
      </w:r>
      <w:r w:rsidR="00D2058D" w:rsidRPr="00AB06CC">
        <w:t>_</w:t>
      </w:r>
      <w:r w:rsidR="00D2058D">
        <w:rPr>
          <w:lang w:val="en-US"/>
        </w:rPr>
        <w:t>p</w:t>
      </w:r>
      <w:r w:rsidR="00D2058D" w:rsidRPr="00D2058D">
        <w:t>_</w:t>
      </w:r>
      <w:r w:rsidR="00D2058D">
        <w:rPr>
          <w:lang w:val="en-US"/>
        </w:rPr>
        <w:t>money</w:t>
      </w:r>
      <w:r>
        <w:t>;</w:t>
      </w:r>
    </w:p>
    <w:p w14:paraId="637E893E" w14:textId="375CD4DB" w:rsidR="00646617" w:rsidRDefault="00385AFE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>
        <w:t xml:space="preserve">блок 11 – </w:t>
      </w:r>
      <w:r w:rsidR="00AB06CC">
        <w:t>поиск по дате</w:t>
      </w:r>
      <w:r w:rsidR="00D2058D" w:rsidRPr="00D2058D">
        <w:t xml:space="preserve"> </w:t>
      </w:r>
      <w:r w:rsidR="00D2058D">
        <w:t xml:space="preserve">с помощью функции </w:t>
      </w:r>
      <w:r w:rsidR="00D2058D">
        <w:rPr>
          <w:lang w:val="en-US"/>
        </w:rPr>
        <w:t>search</w:t>
      </w:r>
      <w:r w:rsidR="00D2058D" w:rsidRPr="00AB06CC">
        <w:t>_</w:t>
      </w:r>
      <w:r w:rsidR="00D2058D">
        <w:rPr>
          <w:lang w:val="en-US"/>
        </w:rPr>
        <w:t>date</w:t>
      </w:r>
      <w:r w:rsidRPr="00293B53">
        <w:t>.</w:t>
      </w:r>
    </w:p>
    <w:p w14:paraId="793CF395" w14:textId="3F20D6D9" w:rsidR="007C06AF" w:rsidRDefault="007C06AF" w:rsidP="00374DA2">
      <w:pPr>
        <w:pStyle w:val="a6"/>
        <w:spacing w:after="0"/>
        <w:ind w:left="0" w:firstLine="709"/>
      </w:pPr>
      <w:r>
        <w:t>На рисунке 2.</w:t>
      </w:r>
      <w:r w:rsidR="00802892" w:rsidRPr="005733D6">
        <w:t>7</w:t>
      </w:r>
      <w:r>
        <w:t xml:space="preserve"> представлена структурная схема </w:t>
      </w:r>
      <w:r w:rsidR="00567CD7">
        <w:rPr>
          <w:lang w:val="en-US"/>
        </w:rPr>
        <w:t>Sort</w:t>
      </w:r>
      <w:r w:rsidRPr="007C06AF">
        <w:t>_</w:t>
      </w:r>
      <w:r>
        <w:rPr>
          <w:lang w:val="en-US"/>
        </w:rPr>
        <w:t>by</w:t>
      </w:r>
      <w:r w:rsidRPr="007C06AF">
        <w:t>_</w:t>
      </w:r>
      <w:r w:rsidR="00567CD7">
        <w:rPr>
          <w:lang w:val="en-US"/>
        </w:rPr>
        <w:t>field</w:t>
      </w:r>
      <w:r w:rsidR="008F15A1" w:rsidRPr="008F15A1">
        <w:t>.</w:t>
      </w:r>
    </w:p>
    <w:p w14:paraId="28AA0EA4" w14:textId="6E51B8FC" w:rsidR="00567CD7" w:rsidRDefault="00567CD7" w:rsidP="00374DA2">
      <w:pPr>
        <w:pStyle w:val="a6"/>
        <w:tabs>
          <w:tab w:val="left" w:pos="851"/>
          <w:tab w:val="left" w:pos="993"/>
        </w:tabs>
        <w:spacing w:after="0"/>
        <w:ind w:left="709" w:firstLine="0"/>
        <w:rPr>
          <w:noProof/>
        </w:rPr>
      </w:pPr>
      <w:r>
        <w:rPr>
          <w:noProof/>
        </w:rPr>
        <w:t>Описание</w:t>
      </w:r>
      <w:r w:rsidRPr="00567CD7">
        <w:rPr>
          <w:noProof/>
        </w:rPr>
        <w:t xml:space="preserve"> </w:t>
      </w:r>
      <w:r>
        <w:rPr>
          <w:noProof/>
        </w:rPr>
        <w:t>блоков</w:t>
      </w:r>
      <w:r w:rsidRPr="00567CD7">
        <w:rPr>
          <w:noProof/>
        </w:rPr>
        <w:t xml:space="preserve"> </w:t>
      </w:r>
      <w:r>
        <w:rPr>
          <w:lang w:val="en-US"/>
        </w:rPr>
        <w:t>Sort</w:t>
      </w:r>
      <w:r w:rsidRPr="007C06AF">
        <w:t>_</w:t>
      </w:r>
      <w:r>
        <w:rPr>
          <w:lang w:val="en-US"/>
        </w:rPr>
        <w:t>by</w:t>
      </w:r>
      <w:r w:rsidRPr="007C06AF">
        <w:t>_</w:t>
      </w:r>
      <w:r>
        <w:rPr>
          <w:lang w:val="en-US"/>
        </w:rPr>
        <w:t>field</w:t>
      </w:r>
      <w:r w:rsidRPr="00567CD7">
        <w:rPr>
          <w:noProof/>
        </w:rPr>
        <w:t>:</w:t>
      </w:r>
    </w:p>
    <w:p w14:paraId="7D068024" w14:textId="77777777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1 – </w:t>
      </w:r>
      <w:r>
        <w:t>проверка на существования элементов в списке. Если список существует – выполняется блок 2. Если нет – работа функции завершается;</w:t>
      </w:r>
    </w:p>
    <w:p w14:paraId="7D6EDE15" w14:textId="77777777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2 – </w:t>
      </w:r>
      <w:r>
        <w:t>инициализация переменных;</w:t>
      </w:r>
    </w:p>
    <w:p w14:paraId="214AD952" w14:textId="77777777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3 – </w:t>
      </w:r>
      <w:r>
        <w:t xml:space="preserve">выбор пункта меню с помощью конструкции </w:t>
      </w:r>
      <w:r>
        <w:rPr>
          <w:lang w:val="en-US"/>
        </w:rPr>
        <w:t>switch</w:t>
      </w:r>
      <w:r w:rsidRPr="00AB06CC">
        <w:t>-</w:t>
      </w:r>
      <w:r>
        <w:rPr>
          <w:lang w:val="en-US"/>
        </w:rPr>
        <w:t>case</w:t>
      </w:r>
      <w:r>
        <w:t>;</w:t>
      </w:r>
    </w:p>
    <w:p w14:paraId="4F7FE4D9" w14:textId="151DAB45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4 – </w:t>
      </w:r>
      <w:r>
        <w:t xml:space="preserve">сортировка по номеру вольера с помощью функции </w:t>
      </w:r>
      <w:r>
        <w:rPr>
          <w:lang w:val="en-US"/>
        </w:rPr>
        <w:t>sort</w:t>
      </w:r>
      <w:r w:rsidRPr="00AB06CC">
        <w:t>_</w:t>
      </w:r>
      <w:r>
        <w:rPr>
          <w:lang w:val="en-US"/>
        </w:rPr>
        <w:t>cage</w:t>
      </w:r>
      <w:r>
        <w:t>;</w:t>
      </w:r>
    </w:p>
    <w:p w14:paraId="787B2C4D" w14:textId="2EAFFD33" w:rsidR="00D2058D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5 – </w:t>
      </w:r>
      <w:r>
        <w:t>сортировка по кличке животного</w:t>
      </w:r>
      <w:r w:rsidRPr="00AB06CC">
        <w:t xml:space="preserve"> </w:t>
      </w:r>
      <w:r>
        <w:t xml:space="preserve">с помощью функции </w:t>
      </w:r>
      <w:r>
        <w:rPr>
          <w:lang w:val="en-US"/>
        </w:rPr>
        <w:t>sort</w:t>
      </w:r>
      <w:r w:rsidRPr="00AB06CC">
        <w:t>_</w:t>
      </w:r>
      <w:r>
        <w:rPr>
          <w:lang w:val="en-US"/>
        </w:rPr>
        <w:t>name</w:t>
      </w:r>
      <w:r>
        <w:t>;</w:t>
      </w:r>
    </w:p>
    <w:p w14:paraId="285F6D27" w14:textId="55F50A49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6 – </w:t>
      </w:r>
      <w:r>
        <w:t>сортировка по породе животного</w:t>
      </w:r>
      <w:r w:rsidRPr="00D2058D">
        <w:t xml:space="preserve"> </w:t>
      </w:r>
      <w:r>
        <w:t xml:space="preserve">с помощью функции </w:t>
      </w:r>
      <w:r>
        <w:rPr>
          <w:lang w:val="en-US"/>
        </w:rPr>
        <w:t>sort</w:t>
      </w:r>
      <w:r w:rsidRPr="00AB06CC">
        <w:t>_</w:t>
      </w:r>
      <w:r>
        <w:rPr>
          <w:lang w:val="en-US"/>
        </w:rPr>
        <w:t>specie</w:t>
      </w:r>
      <w:r>
        <w:t>;</w:t>
      </w:r>
    </w:p>
    <w:p w14:paraId="6FEB2949" w14:textId="55EC5DD1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7 – </w:t>
      </w:r>
      <w:r>
        <w:t>сортировка по ареалу обитания животного</w:t>
      </w:r>
      <w:r w:rsidRPr="00D2058D">
        <w:t xml:space="preserve"> </w:t>
      </w:r>
      <w:r>
        <w:t xml:space="preserve">с помощью функции </w:t>
      </w:r>
      <w:r>
        <w:rPr>
          <w:lang w:val="en-US"/>
        </w:rPr>
        <w:t>sort</w:t>
      </w:r>
      <w:r w:rsidRPr="00AB06CC">
        <w:t>_</w:t>
      </w:r>
      <w:r>
        <w:rPr>
          <w:lang w:val="en-US"/>
        </w:rPr>
        <w:t>area</w:t>
      </w:r>
      <w:r>
        <w:t>;</w:t>
      </w:r>
    </w:p>
    <w:p w14:paraId="2B9BD799" w14:textId="6622EEDA" w:rsidR="00D2058D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8 – </w:t>
      </w:r>
      <w:r>
        <w:t>сортировка по типу продуктов</w:t>
      </w:r>
      <w:r w:rsidRPr="00D2058D">
        <w:t xml:space="preserve"> </w:t>
      </w:r>
      <w:r>
        <w:t xml:space="preserve">с помощью функции </w:t>
      </w:r>
      <w:r>
        <w:rPr>
          <w:lang w:val="en-US"/>
        </w:rPr>
        <w:t>sort</w:t>
      </w:r>
      <w:r w:rsidRPr="00AB06CC">
        <w:t>_</w:t>
      </w:r>
      <w:r>
        <w:rPr>
          <w:lang w:val="en-US"/>
        </w:rPr>
        <w:t>p</w:t>
      </w:r>
      <w:r w:rsidRPr="00D2058D">
        <w:t>_</w:t>
      </w:r>
      <w:r>
        <w:rPr>
          <w:lang w:val="en-US"/>
        </w:rPr>
        <w:t>type</w:t>
      </w:r>
      <w:r>
        <w:t>;</w:t>
      </w:r>
    </w:p>
    <w:p w14:paraId="14AAC8A6" w14:textId="4BCE3F0B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9 – </w:t>
      </w:r>
      <w:r>
        <w:t>сортировка по весу потребляемых продуктов</w:t>
      </w:r>
      <w:r w:rsidRPr="00D2058D">
        <w:t xml:space="preserve"> </w:t>
      </w:r>
      <w:r>
        <w:t xml:space="preserve">с помощью функции </w:t>
      </w:r>
      <w:r>
        <w:rPr>
          <w:lang w:val="en-US"/>
        </w:rPr>
        <w:t>sort</w:t>
      </w:r>
      <w:r w:rsidRPr="00AB06CC">
        <w:t>_</w:t>
      </w:r>
      <w:r>
        <w:rPr>
          <w:lang w:val="en-US"/>
        </w:rPr>
        <w:t>p</w:t>
      </w:r>
      <w:r w:rsidRPr="00D2058D">
        <w:t>_</w:t>
      </w:r>
      <w:r>
        <w:rPr>
          <w:lang w:val="en-US"/>
        </w:rPr>
        <w:t>weight</w:t>
      </w:r>
      <w:r>
        <w:t>;</w:t>
      </w:r>
    </w:p>
    <w:p w14:paraId="76E04764" w14:textId="5EB254F3" w:rsidR="00D2058D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10 – </w:t>
      </w:r>
      <w:r>
        <w:t>сортировка по стоимости потребляемых продуктов</w:t>
      </w:r>
      <w:r w:rsidRPr="00D2058D">
        <w:t xml:space="preserve"> </w:t>
      </w:r>
      <w:r>
        <w:t xml:space="preserve">с помощью функции </w:t>
      </w:r>
      <w:r>
        <w:rPr>
          <w:lang w:val="en-US"/>
        </w:rPr>
        <w:t>sort</w:t>
      </w:r>
      <w:r w:rsidRPr="00AB06CC">
        <w:t>_</w:t>
      </w:r>
      <w:r>
        <w:rPr>
          <w:lang w:val="en-US"/>
        </w:rPr>
        <w:t>p</w:t>
      </w:r>
      <w:r w:rsidRPr="00D2058D">
        <w:t>_</w:t>
      </w:r>
      <w:r>
        <w:rPr>
          <w:lang w:val="en-US"/>
        </w:rPr>
        <w:t>money</w:t>
      </w:r>
      <w:r>
        <w:t>;</w:t>
      </w:r>
    </w:p>
    <w:p w14:paraId="151FC549" w14:textId="7D3054DF" w:rsidR="00D2058D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>
        <w:t>блок 11 – сортировка по дате</w:t>
      </w:r>
      <w:r w:rsidRPr="00D2058D">
        <w:t xml:space="preserve"> </w:t>
      </w:r>
      <w:r>
        <w:t xml:space="preserve">с помощью функции </w:t>
      </w:r>
      <w:r>
        <w:rPr>
          <w:lang w:val="en-US"/>
        </w:rPr>
        <w:t>sort</w:t>
      </w:r>
      <w:r w:rsidRPr="00AB06CC">
        <w:t>_</w:t>
      </w:r>
      <w:r>
        <w:rPr>
          <w:lang w:val="en-US"/>
        </w:rPr>
        <w:t>date</w:t>
      </w:r>
      <w:r w:rsidRPr="00293B53">
        <w:t>.</w:t>
      </w:r>
    </w:p>
    <w:p w14:paraId="5C8E4024" w14:textId="3F3D9F89" w:rsidR="00567CD7" w:rsidRDefault="00567CD7" w:rsidP="00374DA2">
      <w:pPr>
        <w:spacing w:after="0"/>
        <w:ind w:firstLine="709"/>
      </w:pPr>
    </w:p>
    <w:p w14:paraId="26B5F690" w14:textId="48739EC6" w:rsidR="005E542F" w:rsidRPr="008F15A1" w:rsidRDefault="00567CD7" w:rsidP="00374DA2">
      <w:pPr>
        <w:pStyle w:val="a6"/>
        <w:spacing w:after="0"/>
        <w:ind w:left="0" w:firstLine="709"/>
        <w:jc w:val="center"/>
      </w:pPr>
      <w:r>
        <w:object w:dxaOrig="9049" w:dyaOrig="19608" w14:anchorId="40A91AF7">
          <v:shape id="_x0000_i1031" type="#_x0000_t75" style="width:317.4pt;height:687pt" o:ole="">
            <v:imagedata r:id="rId21" o:title=""/>
          </v:shape>
          <o:OLEObject Type="Embed" ProgID="Visio.Drawing.15" ShapeID="_x0000_i1031" DrawAspect="Content" ObjectID="_1702150184" r:id="rId22"/>
        </w:object>
      </w:r>
    </w:p>
    <w:p w14:paraId="76316FB0" w14:textId="1F51547F" w:rsidR="00A23188" w:rsidRPr="007A3F8A" w:rsidRDefault="00745B15" w:rsidP="00374DA2">
      <w:pPr>
        <w:pStyle w:val="a6"/>
        <w:spacing w:after="0"/>
        <w:ind w:left="0" w:firstLine="0"/>
        <w:jc w:val="center"/>
      </w:pPr>
      <w:r>
        <w:rPr>
          <w:noProof/>
        </w:rPr>
        <w:t>Рисунок 2.</w:t>
      </w:r>
      <w:r w:rsidR="00E512CE" w:rsidRPr="00E512CE">
        <w:rPr>
          <w:noProof/>
        </w:rPr>
        <w:t>7</w:t>
      </w:r>
      <w:r>
        <w:rPr>
          <w:noProof/>
        </w:rPr>
        <w:t xml:space="preserve"> – Структурная схема </w:t>
      </w:r>
      <w:r w:rsidR="00567CD7">
        <w:rPr>
          <w:noProof/>
          <w:lang w:val="en-US"/>
        </w:rPr>
        <w:t>Sort</w:t>
      </w:r>
      <w:r w:rsidRPr="00745B15">
        <w:rPr>
          <w:noProof/>
        </w:rPr>
        <w:t>_</w:t>
      </w:r>
      <w:r>
        <w:rPr>
          <w:noProof/>
          <w:lang w:val="en-US"/>
        </w:rPr>
        <w:t>by</w:t>
      </w:r>
      <w:r w:rsidRPr="00745B15">
        <w:rPr>
          <w:noProof/>
        </w:rPr>
        <w:t>_</w:t>
      </w:r>
      <w:r w:rsidR="00567CD7">
        <w:rPr>
          <w:noProof/>
          <w:lang w:val="en-US"/>
        </w:rPr>
        <w:t>field</w:t>
      </w:r>
    </w:p>
    <w:p w14:paraId="0A6F50C1" w14:textId="6399AEA9" w:rsidR="00F85A64" w:rsidRDefault="00F85A64" w:rsidP="00374DA2">
      <w:pPr>
        <w:tabs>
          <w:tab w:val="left" w:pos="851"/>
          <w:tab w:val="left" w:pos="993"/>
        </w:tabs>
        <w:spacing w:after="0"/>
        <w:ind w:firstLine="709"/>
        <w:rPr>
          <w:noProof/>
        </w:rPr>
      </w:pPr>
      <w:r>
        <w:rPr>
          <w:noProof/>
        </w:rPr>
        <w:lastRenderedPageBreak/>
        <w:t>На рисунке 2.</w:t>
      </w:r>
      <w:r w:rsidR="00567CD7" w:rsidRPr="00567CD7">
        <w:rPr>
          <w:noProof/>
        </w:rPr>
        <w:t>8</w:t>
      </w:r>
      <w:r>
        <w:rPr>
          <w:noProof/>
        </w:rPr>
        <w:t xml:space="preserve"> представлена стркутурная схема </w:t>
      </w:r>
      <w:r w:rsidR="00567CD7">
        <w:rPr>
          <w:noProof/>
          <w:lang w:val="en-US"/>
        </w:rPr>
        <w:t>Change</w:t>
      </w:r>
    </w:p>
    <w:p w14:paraId="6B79B4C2" w14:textId="6D10B9CA" w:rsidR="00F85A64" w:rsidRPr="00C232F0" w:rsidRDefault="00F85A64" w:rsidP="00374DA2">
      <w:pPr>
        <w:tabs>
          <w:tab w:val="left" w:pos="851"/>
          <w:tab w:val="left" w:pos="993"/>
        </w:tabs>
        <w:spacing w:after="0"/>
        <w:ind w:firstLine="709"/>
        <w:rPr>
          <w:noProof/>
        </w:rPr>
      </w:pPr>
      <w:r>
        <w:rPr>
          <w:noProof/>
        </w:rPr>
        <w:t xml:space="preserve">Описание блоков </w:t>
      </w:r>
      <w:r w:rsidR="00567CD7">
        <w:rPr>
          <w:noProof/>
          <w:lang w:val="en-US"/>
        </w:rPr>
        <w:t>Change</w:t>
      </w:r>
      <w:r w:rsidRPr="00C232F0">
        <w:rPr>
          <w:noProof/>
        </w:rPr>
        <w:t>:</w:t>
      </w:r>
    </w:p>
    <w:p w14:paraId="38DA088D" w14:textId="77777777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1 – </w:t>
      </w:r>
      <w:r>
        <w:t>проверка на существования элементов в списке. Если список существует – выполняется блок 2. Если нет – работа функции завершается;</w:t>
      </w:r>
    </w:p>
    <w:p w14:paraId="1F86CC49" w14:textId="77777777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2 – </w:t>
      </w:r>
      <w:r>
        <w:t>инициализация переменных;</w:t>
      </w:r>
    </w:p>
    <w:p w14:paraId="1157D5CD" w14:textId="77777777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3 – </w:t>
      </w:r>
      <w:r>
        <w:t xml:space="preserve">выбор пункта меню с помощью конструкции </w:t>
      </w:r>
      <w:r>
        <w:rPr>
          <w:lang w:val="en-US"/>
        </w:rPr>
        <w:t>switch</w:t>
      </w:r>
      <w:r w:rsidRPr="00AB06CC">
        <w:t>-</w:t>
      </w:r>
      <w:r>
        <w:rPr>
          <w:lang w:val="en-US"/>
        </w:rPr>
        <w:t>case</w:t>
      </w:r>
      <w:r>
        <w:t>;</w:t>
      </w:r>
    </w:p>
    <w:p w14:paraId="71B1E5AC" w14:textId="6122A3FA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4 – </w:t>
      </w:r>
      <w:r>
        <w:t>корректировка номера вольера;</w:t>
      </w:r>
    </w:p>
    <w:p w14:paraId="50C4ED45" w14:textId="3C02A6F4" w:rsidR="00D2058D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5 – </w:t>
      </w:r>
      <w:r>
        <w:t>корректировка клички животного;</w:t>
      </w:r>
    </w:p>
    <w:p w14:paraId="2DCF5E96" w14:textId="27FC4028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6 – </w:t>
      </w:r>
      <w:r>
        <w:t>корректировка породы животного;</w:t>
      </w:r>
    </w:p>
    <w:p w14:paraId="076C7743" w14:textId="588B6E49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7 – </w:t>
      </w:r>
      <w:r>
        <w:t>корректировка ареала обитания животного;</w:t>
      </w:r>
    </w:p>
    <w:p w14:paraId="672805DA" w14:textId="59D8027F" w:rsidR="00D2058D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8 – </w:t>
      </w:r>
      <w:r>
        <w:t>корректировка типа продуктов;</w:t>
      </w:r>
    </w:p>
    <w:p w14:paraId="05756519" w14:textId="55BFCB40" w:rsidR="00D2058D" w:rsidRPr="00550990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9 – </w:t>
      </w:r>
      <w:r>
        <w:t>корректировка веса потребляемых продуктов;</w:t>
      </w:r>
    </w:p>
    <w:p w14:paraId="03B42EF3" w14:textId="2AB408A3" w:rsidR="00D2058D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 w:rsidRPr="00550990">
        <w:t xml:space="preserve">блок 10 – </w:t>
      </w:r>
      <w:r>
        <w:t>корректировка стоимости потребляемых продуктов;</w:t>
      </w:r>
    </w:p>
    <w:p w14:paraId="3279E2F7" w14:textId="12304127" w:rsidR="00D2058D" w:rsidRDefault="00D2058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</w:pPr>
      <w:r>
        <w:t>блок 11 – корректировка даты</w:t>
      </w:r>
      <w:r w:rsidRPr="00293B53">
        <w:t>.</w:t>
      </w:r>
    </w:p>
    <w:p w14:paraId="049C9E60" w14:textId="77777777" w:rsidR="0087339B" w:rsidRDefault="0087339B" w:rsidP="00374DA2">
      <w:pPr>
        <w:pStyle w:val="a6"/>
        <w:spacing w:after="0"/>
        <w:ind w:left="0" w:firstLine="709"/>
        <w:rPr>
          <w:noProof/>
        </w:rPr>
      </w:pPr>
    </w:p>
    <w:p w14:paraId="62B02092" w14:textId="77777777" w:rsidR="007D1FA7" w:rsidRDefault="007D1FA7" w:rsidP="00374DA2">
      <w:pPr>
        <w:pStyle w:val="a6"/>
        <w:spacing w:after="0"/>
        <w:ind w:left="0" w:firstLine="709"/>
        <w:rPr>
          <w:noProof/>
        </w:rPr>
      </w:pPr>
    </w:p>
    <w:p w14:paraId="1FCE31B8" w14:textId="782904B7" w:rsidR="00646617" w:rsidRDefault="00567CD7" w:rsidP="00374DA2">
      <w:pPr>
        <w:pStyle w:val="a6"/>
        <w:spacing w:after="0"/>
        <w:ind w:left="0" w:firstLine="709"/>
        <w:jc w:val="center"/>
      </w:pPr>
      <w:r>
        <w:object w:dxaOrig="9049" w:dyaOrig="19608" w14:anchorId="1210EDBE">
          <v:shape id="_x0000_i1032" type="#_x0000_t75" style="width:317.4pt;height:688.2pt" o:ole="">
            <v:imagedata r:id="rId23" o:title=""/>
          </v:shape>
          <o:OLEObject Type="Embed" ProgID="Visio.Drawing.15" ShapeID="_x0000_i1032" DrawAspect="Content" ObjectID="_1702150185" r:id="rId24"/>
        </w:object>
      </w:r>
    </w:p>
    <w:p w14:paraId="5DB3D3E7" w14:textId="3C2A4D77" w:rsidR="00567CD7" w:rsidRPr="00FE5EB9" w:rsidRDefault="00567CD7" w:rsidP="00374DA2">
      <w:pPr>
        <w:pStyle w:val="a6"/>
        <w:spacing w:after="0"/>
        <w:ind w:left="0" w:firstLine="0"/>
        <w:jc w:val="center"/>
        <w:rPr>
          <w:noProof/>
        </w:rPr>
      </w:pPr>
      <w:r>
        <w:rPr>
          <w:noProof/>
        </w:rPr>
        <w:t>Рисунок 2.</w:t>
      </w:r>
      <w:r w:rsidRPr="00E512CE">
        <w:rPr>
          <w:noProof/>
        </w:rPr>
        <w:t>8</w:t>
      </w:r>
      <w:r>
        <w:rPr>
          <w:noProof/>
        </w:rPr>
        <w:t xml:space="preserve"> – Структурная схема </w:t>
      </w:r>
      <w:r>
        <w:rPr>
          <w:noProof/>
          <w:lang w:val="en-US"/>
        </w:rPr>
        <w:t>Change</w:t>
      </w:r>
    </w:p>
    <w:p w14:paraId="6C0B173B" w14:textId="1FDADC77" w:rsidR="00FE5EB9" w:rsidRDefault="00FE5EB9" w:rsidP="00374DA2">
      <w:pPr>
        <w:pStyle w:val="a6"/>
        <w:spacing w:after="0"/>
        <w:ind w:left="0" w:firstLine="709"/>
        <w:rPr>
          <w:noProof/>
        </w:rPr>
      </w:pPr>
      <w:r>
        <w:rPr>
          <w:noProof/>
        </w:rPr>
        <w:lastRenderedPageBreak/>
        <w:t>На рисунке 2.</w:t>
      </w:r>
      <w:r w:rsidR="00567CD7" w:rsidRPr="00567CD7">
        <w:rPr>
          <w:noProof/>
        </w:rPr>
        <w:t>9</w:t>
      </w:r>
      <w:r>
        <w:rPr>
          <w:noProof/>
        </w:rPr>
        <w:t xml:space="preserve"> представлена структурная схема </w:t>
      </w:r>
      <w:r w:rsidR="00567CD7">
        <w:rPr>
          <w:noProof/>
          <w:lang w:val="en-US"/>
        </w:rPr>
        <w:t>Processing</w:t>
      </w:r>
    </w:p>
    <w:p w14:paraId="3969595F" w14:textId="77777777" w:rsidR="00990324" w:rsidRDefault="00990324" w:rsidP="00374DA2">
      <w:pPr>
        <w:spacing w:after="0"/>
        <w:ind w:firstLine="0"/>
        <w:rPr>
          <w:noProof/>
        </w:rPr>
      </w:pPr>
    </w:p>
    <w:p w14:paraId="6BCE177D" w14:textId="466AD6FA" w:rsidR="00B351D0" w:rsidRPr="006A4212" w:rsidRDefault="003759A6" w:rsidP="00374DA2">
      <w:pPr>
        <w:pStyle w:val="a6"/>
        <w:spacing w:after="0"/>
        <w:ind w:left="0" w:firstLine="709"/>
        <w:jc w:val="center"/>
        <w:rPr>
          <w:noProof/>
        </w:rPr>
      </w:pPr>
      <w:r>
        <w:object w:dxaOrig="8856" w:dyaOrig="9516" w14:anchorId="4FAFD38F">
          <v:shape id="_x0000_i1033" type="#_x0000_t75" style="width:442.8pt;height:475.8pt" o:ole="">
            <v:imagedata r:id="rId25" o:title=""/>
          </v:shape>
          <o:OLEObject Type="Embed" ProgID="Visio.Drawing.15" ShapeID="_x0000_i1033" DrawAspect="Content" ObjectID="_1702150186" r:id="rId26"/>
        </w:object>
      </w:r>
      <w:r w:rsidR="00B351D0">
        <w:rPr>
          <w:noProof/>
        </w:rPr>
        <w:t>Рисунок 2.</w:t>
      </w:r>
      <w:r w:rsidR="00E512CE" w:rsidRPr="0053750F">
        <w:rPr>
          <w:noProof/>
        </w:rPr>
        <w:t>9</w:t>
      </w:r>
      <w:r w:rsidR="00B351D0">
        <w:rPr>
          <w:noProof/>
        </w:rPr>
        <w:t xml:space="preserve"> – Структурная схема </w:t>
      </w:r>
      <w:r w:rsidR="006A4212">
        <w:rPr>
          <w:noProof/>
          <w:lang w:val="en-US"/>
        </w:rPr>
        <w:t>Processing</w:t>
      </w:r>
    </w:p>
    <w:p w14:paraId="477DBD1F" w14:textId="77777777" w:rsidR="006E2B3A" w:rsidRPr="00D93D2B" w:rsidRDefault="006E2B3A" w:rsidP="00374DA2">
      <w:pPr>
        <w:spacing w:after="0"/>
        <w:ind w:firstLine="709"/>
        <w:jc w:val="center"/>
        <w:rPr>
          <w:noProof/>
        </w:rPr>
      </w:pPr>
    </w:p>
    <w:p w14:paraId="0690E819" w14:textId="1CB70D59" w:rsidR="006A4212" w:rsidRPr="00C232F0" w:rsidRDefault="006A4212" w:rsidP="00374DA2">
      <w:pPr>
        <w:tabs>
          <w:tab w:val="left" w:pos="851"/>
          <w:tab w:val="left" w:pos="993"/>
        </w:tabs>
        <w:spacing w:after="0"/>
        <w:ind w:firstLine="709"/>
        <w:rPr>
          <w:noProof/>
        </w:rPr>
      </w:pPr>
      <w:r>
        <w:rPr>
          <w:noProof/>
        </w:rPr>
        <w:t xml:space="preserve">Описание блоков </w:t>
      </w:r>
      <w:r>
        <w:rPr>
          <w:noProof/>
          <w:lang w:val="en-US"/>
        </w:rPr>
        <w:t>Processing</w:t>
      </w:r>
      <w:r w:rsidRPr="00C232F0">
        <w:rPr>
          <w:noProof/>
        </w:rPr>
        <w:t>:</w:t>
      </w:r>
    </w:p>
    <w:p w14:paraId="0024C5E0" w14:textId="3F75C10D" w:rsidR="006A4212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 – </w:t>
      </w:r>
      <w:r w:rsidR="008E59B8">
        <w:rPr>
          <w:noProof/>
        </w:rPr>
        <w:t>инициализация перменных</w:t>
      </w:r>
      <w:r>
        <w:rPr>
          <w:noProof/>
        </w:rPr>
        <w:t>;</w:t>
      </w:r>
    </w:p>
    <w:p w14:paraId="1DC7DE18" w14:textId="531B6079" w:rsidR="006A4212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2 – </w:t>
      </w:r>
      <w:r w:rsidR="008E59B8">
        <w:rPr>
          <w:noProof/>
        </w:rPr>
        <w:t xml:space="preserve">ввод даты начала и конца с помощью функции </w:t>
      </w:r>
      <w:r w:rsidR="008E59B8">
        <w:rPr>
          <w:noProof/>
          <w:lang w:val="en-US"/>
        </w:rPr>
        <w:t>inp</w:t>
      </w:r>
      <w:r w:rsidR="008E59B8" w:rsidRPr="008E59B8">
        <w:rPr>
          <w:noProof/>
        </w:rPr>
        <w:t>_</w:t>
      </w:r>
      <w:r w:rsidR="008E59B8">
        <w:rPr>
          <w:noProof/>
          <w:lang w:val="en-US"/>
        </w:rPr>
        <w:t>date</w:t>
      </w:r>
      <w:r>
        <w:rPr>
          <w:noProof/>
        </w:rPr>
        <w:t>;</w:t>
      </w:r>
    </w:p>
    <w:p w14:paraId="17A00FA5" w14:textId="13C2F2A3" w:rsidR="006A4212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3 – </w:t>
      </w:r>
      <w:r w:rsidR="008E59B8">
        <w:rPr>
          <w:noProof/>
        </w:rPr>
        <w:t>если дата конца раньше даты начала – перейти к блоку 2, иначе – перейти к блоку 4</w:t>
      </w:r>
      <w:r>
        <w:rPr>
          <w:noProof/>
        </w:rPr>
        <w:t>;</w:t>
      </w:r>
    </w:p>
    <w:p w14:paraId="7284F565" w14:textId="5D7367F0" w:rsidR="006A4212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lastRenderedPageBreak/>
        <w:t xml:space="preserve">блок 4 – </w:t>
      </w:r>
      <w:r w:rsidR="008E59B8">
        <w:rPr>
          <w:noProof/>
        </w:rPr>
        <w:t>Если список кончился – перейти к блоку 5. В противном случае – перейти к блоку 6</w:t>
      </w:r>
      <w:r>
        <w:rPr>
          <w:noProof/>
        </w:rPr>
        <w:t>;</w:t>
      </w:r>
    </w:p>
    <w:p w14:paraId="71C71654" w14:textId="30D03C1B" w:rsidR="006A4212" w:rsidRPr="00655C4B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5 – </w:t>
      </w:r>
      <w:r w:rsidR="008E59B8">
        <w:rPr>
          <w:noProof/>
        </w:rPr>
        <w:t>Если элементы были найдены – перейти к блоку 7. В другом случае – перейти к блоку 8</w:t>
      </w:r>
      <w:r>
        <w:rPr>
          <w:noProof/>
        </w:rPr>
        <w:t>;</w:t>
      </w:r>
    </w:p>
    <w:p w14:paraId="7DB0916B" w14:textId="3B554A40" w:rsidR="006A4212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6 – в случае </w:t>
      </w:r>
      <w:r w:rsidR="003759A6">
        <w:rPr>
          <w:noProof/>
        </w:rPr>
        <w:t>если дата элемента находится в указанном диапазоне перейти к блоку 9. В противном случае – перейти к блоку 4</w:t>
      </w:r>
      <w:r>
        <w:rPr>
          <w:noProof/>
        </w:rPr>
        <w:t>;</w:t>
      </w:r>
    </w:p>
    <w:p w14:paraId="79C7AE47" w14:textId="7BF15288" w:rsidR="006A4212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7 – </w:t>
      </w:r>
      <w:r w:rsidR="008E59B8">
        <w:rPr>
          <w:noProof/>
        </w:rPr>
        <w:t xml:space="preserve">вывести полученные элементы </w:t>
      </w:r>
      <w:r w:rsidR="003759A6">
        <w:rPr>
          <w:noProof/>
        </w:rPr>
        <w:t>,</w:t>
      </w:r>
      <w:r w:rsidR="008E59B8">
        <w:rPr>
          <w:noProof/>
        </w:rPr>
        <w:t xml:space="preserve"> сохранить данные обработки в файл</w:t>
      </w:r>
      <w:r w:rsidR="003759A6">
        <w:rPr>
          <w:noProof/>
        </w:rPr>
        <w:t xml:space="preserve"> с помощью функции </w:t>
      </w:r>
      <w:r w:rsidR="003759A6">
        <w:rPr>
          <w:noProof/>
          <w:lang w:val="en-US"/>
        </w:rPr>
        <w:t>processing</w:t>
      </w:r>
      <w:r w:rsidR="003759A6" w:rsidRPr="003759A6">
        <w:rPr>
          <w:noProof/>
        </w:rPr>
        <w:t>_</w:t>
      </w:r>
      <w:r w:rsidR="003759A6">
        <w:rPr>
          <w:noProof/>
          <w:lang w:val="en-US"/>
        </w:rPr>
        <w:t>write</w:t>
      </w:r>
      <w:r w:rsidR="003759A6" w:rsidRPr="003759A6">
        <w:rPr>
          <w:noProof/>
        </w:rPr>
        <w:t>_</w:t>
      </w:r>
      <w:r w:rsidR="003759A6">
        <w:rPr>
          <w:noProof/>
          <w:lang w:val="en-US"/>
        </w:rPr>
        <w:t>in</w:t>
      </w:r>
      <w:r w:rsidR="003759A6" w:rsidRPr="003759A6">
        <w:rPr>
          <w:noProof/>
        </w:rPr>
        <w:t>_</w:t>
      </w:r>
      <w:r w:rsidR="003759A6">
        <w:rPr>
          <w:noProof/>
          <w:lang w:val="en-US"/>
        </w:rPr>
        <w:t>file</w:t>
      </w:r>
      <w:r w:rsidR="003759A6">
        <w:rPr>
          <w:noProof/>
        </w:rPr>
        <w:t xml:space="preserve"> и завершить работу функции;</w:t>
      </w:r>
      <w:r>
        <w:rPr>
          <w:noProof/>
        </w:rPr>
        <w:t>;</w:t>
      </w:r>
    </w:p>
    <w:p w14:paraId="7C75D618" w14:textId="42799A25" w:rsidR="006A4212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8 – </w:t>
      </w:r>
      <w:r w:rsidR="008E59B8">
        <w:rPr>
          <w:noProof/>
        </w:rPr>
        <w:t>вывести сообщение об отсутствии найденных элементов</w:t>
      </w:r>
      <w:r w:rsidR="003759A6">
        <w:rPr>
          <w:noProof/>
        </w:rPr>
        <w:t xml:space="preserve"> и завершить работу функции</w:t>
      </w:r>
      <w:r>
        <w:rPr>
          <w:noProof/>
        </w:rPr>
        <w:t>;</w:t>
      </w:r>
    </w:p>
    <w:p w14:paraId="4FA3641C" w14:textId="616C8454" w:rsidR="006A4212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9 – </w:t>
      </w:r>
      <w:r w:rsidR="003759A6">
        <w:rPr>
          <w:noProof/>
        </w:rPr>
        <w:t>если можно найти элемент с данной породой – перейти к блоку 10. Иначе – перейти к блоку 11</w:t>
      </w:r>
      <w:r>
        <w:rPr>
          <w:noProof/>
        </w:rPr>
        <w:t>;</w:t>
      </w:r>
    </w:p>
    <w:p w14:paraId="4A4456B8" w14:textId="21180E1B" w:rsidR="006A4212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10 –</w:t>
      </w:r>
      <w:r w:rsidR="003759A6">
        <w:rPr>
          <w:noProof/>
        </w:rPr>
        <w:t>добавить к элементу вес и стоимость продуктов и пройти к блоку 4</w:t>
      </w:r>
      <w:r>
        <w:rPr>
          <w:noProof/>
        </w:rPr>
        <w:t>;</w:t>
      </w:r>
    </w:p>
    <w:p w14:paraId="65D27937" w14:textId="0833F62E" w:rsidR="00E27AEF" w:rsidRDefault="006A4212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11 – </w:t>
      </w:r>
      <w:r w:rsidR="003759A6">
        <w:rPr>
          <w:noProof/>
        </w:rPr>
        <w:t>добавление элемента в список обработки и перейти к блоку 4</w:t>
      </w:r>
      <w:r w:rsidRPr="00567CD7">
        <w:rPr>
          <w:noProof/>
        </w:rPr>
        <w:t>.</w:t>
      </w:r>
    </w:p>
    <w:p w14:paraId="237C4543" w14:textId="7F7158E7" w:rsidR="00400C41" w:rsidRDefault="00400C41" w:rsidP="00374DA2">
      <w:pPr>
        <w:pStyle w:val="a6"/>
        <w:spacing w:after="0"/>
        <w:ind w:left="0" w:firstLine="709"/>
        <w:rPr>
          <w:noProof/>
        </w:rPr>
      </w:pPr>
      <w:r>
        <w:rPr>
          <w:noProof/>
        </w:rPr>
        <w:t>На рисунке 2.1</w:t>
      </w:r>
      <w:r w:rsidR="00EB4577" w:rsidRPr="00EB4577">
        <w:rPr>
          <w:noProof/>
        </w:rPr>
        <w:t>0</w:t>
      </w:r>
      <w:r>
        <w:rPr>
          <w:noProof/>
        </w:rPr>
        <w:t xml:space="preserve"> представлена структурная схема алгоритма </w:t>
      </w:r>
      <w:r w:rsidR="006A4212">
        <w:rPr>
          <w:noProof/>
          <w:lang w:val="en-US"/>
        </w:rPr>
        <w:t>read</w:t>
      </w:r>
      <w:r w:rsidR="006A4212" w:rsidRPr="006A4212">
        <w:rPr>
          <w:noProof/>
        </w:rPr>
        <w:t>_</w:t>
      </w:r>
      <w:r w:rsidR="006A4212">
        <w:rPr>
          <w:noProof/>
          <w:lang w:val="en-US"/>
        </w:rPr>
        <w:t>file</w:t>
      </w:r>
      <w:r w:rsidR="00092E39" w:rsidRPr="00092E39">
        <w:rPr>
          <w:noProof/>
        </w:rPr>
        <w:t>.</w:t>
      </w:r>
    </w:p>
    <w:p w14:paraId="0B37CACF" w14:textId="5B49FB30" w:rsidR="00A62F7A" w:rsidRPr="002807F3" w:rsidRDefault="00A62F7A" w:rsidP="00374DA2">
      <w:pPr>
        <w:spacing w:after="0"/>
        <w:ind w:firstLine="709"/>
        <w:rPr>
          <w:noProof/>
        </w:rPr>
      </w:pPr>
      <w:r>
        <w:rPr>
          <w:noProof/>
        </w:rPr>
        <w:t xml:space="preserve">Описание блоков </w:t>
      </w:r>
      <w:r w:rsidR="006A4212">
        <w:rPr>
          <w:noProof/>
          <w:lang w:val="en-US"/>
        </w:rPr>
        <w:t>read</w:t>
      </w:r>
      <w:r w:rsidR="006A4212" w:rsidRPr="006A4212">
        <w:rPr>
          <w:noProof/>
        </w:rPr>
        <w:t>_</w:t>
      </w:r>
      <w:r w:rsidR="006A4212">
        <w:rPr>
          <w:noProof/>
          <w:lang w:val="en-US"/>
        </w:rPr>
        <w:t>file</w:t>
      </w:r>
      <w:r w:rsidRPr="00056939">
        <w:rPr>
          <w:noProof/>
        </w:rPr>
        <w:t>:</w:t>
      </w:r>
    </w:p>
    <w:p w14:paraId="766C2B3B" w14:textId="700495DE" w:rsidR="00A62F7A" w:rsidRDefault="00A62F7A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 – </w:t>
      </w:r>
      <w:r w:rsidR="00510C58">
        <w:rPr>
          <w:noProof/>
        </w:rPr>
        <w:t>инициализация переменнных</w:t>
      </w:r>
      <w:r>
        <w:rPr>
          <w:noProof/>
        </w:rPr>
        <w:t>;</w:t>
      </w:r>
    </w:p>
    <w:p w14:paraId="2EC373F1" w14:textId="5271E308" w:rsidR="00A62F7A" w:rsidRPr="005578F7" w:rsidRDefault="00A62F7A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2 – </w:t>
      </w:r>
      <w:r w:rsidR="00510C58">
        <w:rPr>
          <w:noProof/>
        </w:rPr>
        <w:t>проверка на содержание  в имени файла «</w:t>
      </w:r>
      <w:r w:rsidR="00510C58" w:rsidRPr="00510C58">
        <w:rPr>
          <w:noProof/>
        </w:rPr>
        <w:t>.</w:t>
      </w:r>
      <w:r w:rsidR="00510C58">
        <w:rPr>
          <w:noProof/>
          <w:lang w:val="en-US"/>
        </w:rPr>
        <w:t>data</w:t>
      </w:r>
      <w:r w:rsidR="00510C58">
        <w:rPr>
          <w:noProof/>
        </w:rPr>
        <w:t xml:space="preserve">». Если содержится – перейти к блоку </w:t>
      </w:r>
      <w:r w:rsidR="00510C58" w:rsidRPr="00510C58">
        <w:rPr>
          <w:noProof/>
        </w:rPr>
        <w:t xml:space="preserve">4. </w:t>
      </w:r>
      <w:r w:rsidR="00510C58">
        <w:rPr>
          <w:noProof/>
        </w:rPr>
        <w:t>Если нет – перейти к блоку 3</w:t>
      </w:r>
      <w:r>
        <w:rPr>
          <w:noProof/>
        </w:rPr>
        <w:t>;</w:t>
      </w:r>
    </w:p>
    <w:p w14:paraId="1B43A19F" w14:textId="039EAB80" w:rsidR="00A62F7A" w:rsidRDefault="00A62F7A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3 – </w:t>
      </w:r>
      <w:r w:rsidR="00510C58">
        <w:rPr>
          <w:noProof/>
        </w:rPr>
        <w:t>открыть файл как текстовый</w:t>
      </w:r>
      <w:r>
        <w:rPr>
          <w:noProof/>
        </w:rPr>
        <w:t>;</w:t>
      </w:r>
    </w:p>
    <w:p w14:paraId="0C9C05AA" w14:textId="0881BB99" w:rsidR="00A62F7A" w:rsidRDefault="00A62F7A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4 – </w:t>
      </w:r>
      <w:r w:rsidR="00510C58">
        <w:rPr>
          <w:noProof/>
        </w:rPr>
        <w:t>открыть файл как бинарный</w:t>
      </w:r>
      <w:r>
        <w:rPr>
          <w:noProof/>
        </w:rPr>
        <w:t>;</w:t>
      </w:r>
    </w:p>
    <w:p w14:paraId="58920760" w14:textId="26C04681" w:rsidR="00A62F7A" w:rsidRDefault="00A62F7A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5 – </w:t>
      </w:r>
      <w:r w:rsidR="00510C58">
        <w:rPr>
          <w:noProof/>
        </w:rPr>
        <w:t xml:space="preserve">файл можно открыть ? Если да – перейти к блоку </w:t>
      </w:r>
      <w:r w:rsidR="000953A1" w:rsidRPr="000953A1">
        <w:rPr>
          <w:noProof/>
        </w:rPr>
        <w:t>6</w:t>
      </w:r>
      <w:r w:rsidR="000953A1">
        <w:rPr>
          <w:noProof/>
        </w:rPr>
        <w:t xml:space="preserve">. В противном случае – перейти к блоку </w:t>
      </w:r>
      <w:r w:rsidR="000953A1" w:rsidRPr="000953A1">
        <w:rPr>
          <w:noProof/>
        </w:rPr>
        <w:t>7</w:t>
      </w:r>
      <w:r>
        <w:rPr>
          <w:noProof/>
        </w:rPr>
        <w:t>;</w:t>
      </w:r>
    </w:p>
    <w:p w14:paraId="7531C5B0" w14:textId="7F4E5E6C" w:rsidR="00A62F7A" w:rsidRDefault="00A62F7A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6 – </w:t>
      </w:r>
      <w:r w:rsidR="000953A1">
        <w:rPr>
          <w:noProof/>
        </w:rPr>
        <w:t>считывание информации из файла</w:t>
      </w:r>
      <w:r>
        <w:rPr>
          <w:noProof/>
        </w:rPr>
        <w:t>;</w:t>
      </w:r>
    </w:p>
    <w:p w14:paraId="26AFA14D" w14:textId="621A1762" w:rsidR="000953A1" w:rsidRDefault="002622E8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7 – </w:t>
      </w:r>
      <w:r w:rsidR="000953A1">
        <w:rPr>
          <w:noProof/>
        </w:rPr>
        <w:t>вывод сообщения об ошибке</w:t>
      </w:r>
      <w:r w:rsidR="00510C58" w:rsidRPr="00510C58">
        <w:rPr>
          <w:noProof/>
        </w:rPr>
        <w:t>;</w:t>
      </w:r>
    </w:p>
    <w:p w14:paraId="65B81B87" w14:textId="2983E5CF" w:rsidR="000953A1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</w:t>
      </w:r>
      <w:r w:rsidRPr="00510C58">
        <w:rPr>
          <w:noProof/>
        </w:rPr>
        <w:t>8</w:t>
      </w:r>
      <w:r>
        <w:rPr>
          <w:noProof/>
        </w:rPr>
        <w:t xml:space="preserve"> – добавление элемента в очередь</w:t>
      </w:r>
      <w:r w:rsidRPr="000953A1">
        <w:rPr>
          <w:noProof/>
        </w:rPr>
        <w:t>;</w:t>
      </w:r>
    </w:p>
    <w:p w14:paraId="3DA29EB9" w14:textId="2E4AA877" w:rsidR="00253041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9 – файл закончился ? Если да – завершить выполнение функции. Если нет – перейти к блоку 6</w:t>
      </w:r>
      <w:r w:rsidRPr="006A4212">
        <w:rPr>
          <w:noProof/>
        </w:rPr>
        <w:t>.</w:t>
      </w:r>
    </w:p>
    <w:p w14:paraId="634F5118" w14:textId="77777777" w:rsidR="00BB484E" w:rsidRDefault="00BB484E" w:rsidP="00374DA2">
      <w:pPr>
        <w:spacing w:after="0"/>
        <w:ind w:firstLine="0"/>
        <w:rPr>
          <w:noProof/>
        </w:rPr>
      </w:pPr>
    </w:p>
    <w:p w14:paraId="67CCB4D6" w14:textId="224C4644" w:rsidR="00A62F7A" w:rsidRPr="00092E39" w:rsidRDefault="000953A1" w:rsidP="00374DA2">
      <w:pPr>
        <w:spacing w:after="0"/>
        <w:ind w:firstLine="0"/>
        <w:jc w:val="center"/>
        <w:rPr>
          <w:noProof/>
        </w:rPr>
      </w:pPr>
      <w:r>
        <w:object w:dxaOrig="5136" w:dyaOrig="10092" w14:anchorId="019E9243">
          <v:shape id="_x0000_i1034" type="#_x0000_t75" style="width:256.8pt;height:504.6pt" o:ole="">
            <v:imagedata r:id="rId27" o:title=""/>
          </v:shape>
          <o:OLEObject Type="Embed" ProgID="Visio.Drawing.15" ShapeID="_x0000_i1034" DrawAspect="Content" ObjectID="_1702150187" r:id="rId28"/>
        </w:object>
      </w:r>
    </w:p>
    <w:p w14:paraId="4C563AD9" w14:textId="28926B7A" w:rsidR="00AC4F00" w:rsidRPr="004B1627" w:rsidRDefault="00AC4F00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2</w:t>
      </w:r>
      <w:r w:rsidR="00E512CE" w:rsidRPr="00253041">
        <w:rPr>
          <w:noProof/>
        </w:rPr>
        <w:t>.10</w:t>
      </w:r>
      <w:r>
        <w:rPr>
          <w:noProof/>
        </w:rPr>
        <w:t xml:space="preserve"> – Структурная схема </w:t>
      </w:r>
      <w:r w:rsidR="006A4212">
        <w:rPr>
          <w:noProof/>
          <w:lang w:val="en-US"/>
        </w:rPr>
        <w:t>read</w:t>
      </w:r>
      <w:r w:rsidR="006A4212" w:rsidRPr="006A4212">
        <w:rPr>
          <w:noProof/>
        </w:rPr>
        <w:t>_</w:t>
      </w:r>
      <w:r w:rsidR="006A4212">
        <w:rPr>
          <w:noProof/>
          <w:lang w:val="en-US"/>
        </w:rPr>
        <w:t>file</w:t>
      </w:r>
    </w:p>
    <w:p w14:paraId="143201D6" w14:textId="77777777" w:rsidR="006A4212" w:rsidRPr="00400C41" w:rsidRDefault="006A4212" w:rsidP="00374DA2">
      <w:pPr>
        <w:spacing w:after="0"/>
        <w:ind w:firstLine="709"/>
        <w:jc w:val="center"/>
        <w:rPr>
          <w:noProof/>
        </w:rPr>
      </w:pPr>
    </w:p>
    <w:p w14:paraId="097722EB" w14:textId="77777777" w:rsidR="006A4212" w:rsidRPr="004E238A" w:rsidRDefault="006A4212" w:rsidP="00374DA2">
      <w:pPr>
        <w:pStyle w:val="a6"/>
        <w:spacing w:after="0"/>
        <w:ind w:left="0" w:firstLine="709"/>
        <w:rPr>
          <w:noProof/>
        </w:rPr>
      </w:pPr>
      <w:r>
        <w:rPr>
          <w:noProof/>
        </w:rPr>
        <w:t>На рисунке 2.1</w:t>
      </w:r>
      <w:r w:rsidRPr="00EE6CD1">
        <w:rPr>
          <w:noProof/>
        </w:rPr>
        <w:t>1</w:t>
      </w:r>
      <w:r>
        <w:rPr>
          <w:noProof/>
        </w:rPr>
        <w:t xml:space="preserve"> представлена структруная схема </w:t>
      </w:r>
      <w:r>
        <w:rPr>
          <w:noProof/>
          <w:lang w:val="en-US"/>
        </w:rPr>
        <w:t>write</w:t>
      </w:r>
      <w:r w:rsidRPr="006A4212">
        <w:rPr>
          <w:noProof/>
        </w:rPr>
        <w:t>_</w:t>
      </w:r>
      <w:r>
        <w:rPr>
          <w:noProof/>
          <w:lang w:val="en-US"/>
        </w:rPr>
        <w:t>in</w:t>
      </w:r>
      <w:r w:rsidRPr="006A4212">
        <w:rPr>
          <w:noProof/>
        </w:rPr>
        <w:t>_</w:t>
      </w:r>
      <w:r>
        <w:rPr>
          <w:noProof/>
          <w:lang w:val="en-US"/>
        </w:rPr>
        <w:t>file</w:t>
      </w:r>
    </w:p>
    <w:p w14:paraId="43C9F2B4" w14:textId="4E262626" w:rsidR="006A4212" w:rsidRPr="006A4212" w:rsidRDefault="006A4212" w:rsidP="00374DA2">
      <w:pPr>
        <w:spacing w:after="0"/>
        <w:ind w:firstLine="709"/>
        <w:rPr>
          <w:noProof/>
          <w:lang w:val="en-US"/>
        </w:rPr>
      </w:pPr>
      <w:r>
        <w:rPr>
          <w:noProof/>
        </w:rPr>
        <w:t>Описание</w:t>
      </w:r>
      <w:r w:rsidRPr="006A4212">
        <w:rPr>
          <w:noProof/>
          <w:lang w:val="en-US"/>
        </w:rPr>
        <w:t xml:space="preserve"> </w:t>
      </w:r>
      <w:r>
        <w:rPr>
          <w:noProof/>
        </w:rPr>
        <w:t>блоков</w:t>
      </w:r>
      <w:r w:rsidRPr="006A4212">
        <w:rPr>
          <w:noProof/>
          <w:lang w:val="en-US"/>
        </w:rPr>
        <w:t xml:space="preserve"> </w:t>
      </w:r>
      <w:r>
        <w:rPr>
          <w:noProof/>
          <w:lang w:val="en-US"/>
        </w:rPr>
        <w:t>write</w:t>
      </w:r>
      <w:r w:rsidRPr="006A4212">
        <w:rPr>
          <w:noProof/>
          <w:lang w:val="en-US"/>
        </w:rPr>
        <w:t>_</w:t>
      </w:r>
      <w:r>
        <w:rPr>
          <w:noProof/>
          <w:lang w:val="en-US"/>
        </w:rPr>
        <w:t>in</w:t>
      </w:r>
      <w:r w:rsidRPr="006A4212">
        <w:rPr>
          <w:noProof/>
          <w:lang w:val="en-US"/>
        </w:rPr>
        <w:t>_</w:t>
      </w:r>
      <w:r>
        <w:rPr>
          <w:noProof/>
          <w:lang w:val="en-US"/>
        </w:rPr>
        <w:t>file</w:t>
      </w:r>
      <w:r w:rsidRPr="006A4212">
        <w:rPr>
          <w:noProof/>
          <w:lang w:val="en-US"/>
        </w:rPr>
        <w:t>:</w:t>
      </w:r>
    </w:p>
    <w:p w14:paraId="2503D976" w14:textId="77777777" w:rsidR="000953A1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1 – инициализация переменнных;</w:t>
      </w:r>
    </w:p>
    <w:p w14:paraId="1FBA3A7E" w14:textId="77777777" w:rsidR="000953A1" w:rsidRPr="005578F7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2 – проверка на содержание  в имени файла «</w:t>
      </w:r>
      <w:r w:rsidRPr="00510C58">
        <w:rPr>
          <w:noProof/>
        </w:rPr>
        <w:t>.</w:t>
      </w:r>
      <w:r>
        <w:rPr>
          <w:noProof/>
          <w:lang w:val="en-US"/>
        </w:rPr>
        <w:t>data</w:t>
      </w:r>
      <w:r>
        <w:rPr>
          <w:noProof/>
        </w:rPr>
        <w:t xml:space="preserve">». Если содержится – перейти к блоку </w:t>
      </w:r>
      <w:r w:rsidRPr="00510C58">
        <w:rPr>
          <w:noProof/>
        </w:rPr>
        <w:t xml:space="preserve">4. </w:t>
      </w:r>
      <w:r>
        <w:rPr>
          <w:noProof/>
        </w:rPr>
        <w:t>Если нет – перейти к блоку 3;</w:t>
      </w:r>
    </w:p>
    <w:p w14:paraId="4662B735" w14:textId="2D852BD9" w:rsidR="000953A1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3 – сохранение в текстовый файл;</w:t>
      </w:r>
    </w:p>
    <w:p w14:paraId="541B5860" w14:textId="453873E9" w:rsidR="000953A1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lastRenderedPageBreak/>
        <w:t>блок 4 – сохранение в бинарный файл;</w:t>
      </w:r>
    </w:p>
    <w:p w14:paraId="381A38D6" w14:textId="2FD1F53E" w:rsidR="000953A1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5 – файл можно открыть для записи ? Если да – перейти к блоку </w:t>
      </w:r>
      <w:r w:rsidRPr="000953A1">
        <w:rPr>
          <w:noProof/>
        </w:rPr>
        <w:t>6</w:t>
      </w:r>
      <w:r>
        <w:rPr>
          <w:noProof/>
        </w:rPr>
        <w:t xml:space="preserve">. В противном случае – перейти к блоку </w:t>
      </w:r>
      <w:r w:rsidRPr="000953A1">
        <w:rPr>
          <w:noProof/>
        </w:rPr>
        <w:t>7</w:t>
      </w:r>
      <w:r>
        <w:rPr>
          <w:noProof/>
        </w:rPr>
        <w:t>;</w:t>
      </w:r>
    </w:p>
    <w:p w14:paraId="61033B0A" w14:textId="3B26A915" w:rsidR="000953A1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6 – считывание элементов в очереди;</w:t>
      </w:r>
    </w:p>
    <w:p w14:paraId="53FCCB8B" w14:textId="77777777" w:rsidR="000953A1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7 – вывод сообщения об ошибке</w:t>
      </w:r>
      <w:r w:rsidRPr="00510C58">
        <w:rPr>
          <w:noProof/>
        </w:rPr>
        <w:t>;</w:t>
      </w:r>
    </w:p>
    <w:p w14:paraId="24197654" w14:textId="32716B40" w:rsidR="000953A1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</w:t>
      </w:r>
      <w:r w:rsidRPr="00510C58">
        <w:rPr>
          <w:noProof/>
        </w:rPr>
        <w:t>8</w:t>
      </w:r>
      <w:r>
        <w:rPr>
          <w:noProof/>
        </w:rPr>
        <w:t xml:space="preserve"> – запись информации в файл</w:t>
      </w:r>
      <w:r w:rsidRPr="000953A1">
        <w:rPr>
          <w:noProof/>
        </w:rPr>
        <w:t>;</w:t>
      </w:r>
    </w:p>
    <w:p w14:paraId="11460A1D" w14:textId="7F5EAEF2" w:rsidR="00904E58" w:rsidRDefault="000953A1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9 – список закончился ? Если да – завершить выполнение функции. Если нет – перейти к блоку 6</w:t>
      </w:r>
      <w:r w:rsidRPr="006A4212">
        <w:rPr>
          <w:noProof/>
        </w:rPr>
        <w:t>.</w:t>
      </w:r>
    </w:p>
    <w:p w14:paraId="6E6A6E80" w14:textId="77777777" w:rsidR="00695CF1" w:rsidRPr="00400C41" w:rsidRDefault="00695CF1" w:rsidP="00695CF1">
      <w:pPr>
        <w:pStyle w:val="a6"/>
        <w:tabs>
          <w:tab w:val="left" w:pos="851"/>
          <w:tab w:val="left" w:pos="993"/>
        </w:tabs>
        <w:spacing w:after="0"/>
        <w:ind w:left="709" w:firstLine="0"/>
        <w:rPr>
          <w:noProof/>
        </w:rPr>
      </w:pPr>
    </w:p>
    <w:p w14:paraId="03B28CF3" w14:textId="11567774" w:rsidR="006A4212" w:rsidRDefault="00695CF1" w:rsidP="00374DA2">
      <w:pPr>
        <w:pStyle w:val="a6"/>
        <w:spacing w:after="0"/>
        <w:ind w:left="0" w:firstLine="709"/>
        <w:jc w:val="center"/>
      </w:pPr>
      <w:r>
        <w:object w:dxaOrig="5088" w:dyaOrig="10860" w14:anchorId="1614FA16">
          <v:shape id="_x0000_i1035" type="#_x0000_t75" style="width:217.2pt;height:463.8pt" o:ole="">
            <v:imagedata r:id="rId29" o:title=""/>
          </v:shape>
          <o:OLEObject Type="Embed" ProgID="Visio.Drawing.15" ShapeID="_x0000_i1035" DrawAspect="Content" ObjectID="_1702150188" r:id="rId30"/>
        </w:object>
      </w:r>
    </w:p>
    <w:p w14:paraId="051D283B" w14:textId="199788D4" w:rsidR="00C14528" w:rsidRPr="006A4212" w:rsidRDefault="00C14528" w:rsidP="00374DA2">
      <w:pPr>
        <w:pStyle w:val="a6"/>
        <w:spacing w:after="0"/>
        <w:ind w:left="0" w:firstLine="0"/>
        <w:jc w:val="center"/>
        <w:rPr>
          <w:noProof/>
        </w:rPr>
      </w:pPr>
      <w:r>
        <w:rPr>
          <w:noProof/>
        </w:rPr>
        <w:t>Рисунок 2.1</w:t>
      </w:r>
      <w:r w:rsidR="00E512CE" w:rsidRPr="00E512CE">
        <w:rPr>
          <w:noProof/>
        </w:rPr>
        <w:t>1</w:t>
      </w:r>
      <w:r>
        <w:rPr>
          <w:noProof/>
        </w:rPr>
        <w:t xml:space="preserve"> – Структурная схема </w:t>
      </w:r>
      <w:r w:rsidR="006A4212">
        <w:rPr>
          <w:noProof/>
          <w:lang w:val="en-US"/>
        </w:rPr>
        <w:t>write</w:t>
      </w:r>
      <w:r w:rsidR="006A4212" w:rsidRPr="006A4212">
        <w:rPr>
          <w:noProof/>
        </w:rPr>
        <w:t>_</w:t>
      </w:r>
      <w:r w:rsidR="006A4212">
        <w:rPr>
          <w:noProof/>
          <w:lang w:val="en-US"/>
        </w:rPr>
        <w:t>in</w:t>
      </w:r>
      <w:r w:rsidR="006A4212" w:rsidRPr="006A4212">
        <w:rPr>
          <w:noProof/>
        </w:rPr>
        <w:t>_</w:t>
      </w:r>
      <w:r w:rsidR="006A4212">
        <w:rPr>
          <w:noProof/>
          <w:lang w:val="en-US"/>
        </w:rPr>
        <w:t>file</w:t>
      </w:r>
    </w:p>
    <w:p w14:paraId="3FE43FF0" w14:textId="77777777" w:rsidR="001E0F72" w:rsidRPr="001E0F72" w:rsidRDefault="001E0F72" w:rsidP="00374DA2">
      <w:pPr>
        <w:spacing w:after="0"/>
        <w:ind w:firstLine="709"/>
        <w:jc w:val="center"/>
        <w:rPr>
          <w:noProof/>
        </w:rPr>
      </w:pPr>
    </w:p>
    <w:p w14:paraId="56B7A0E9" w14:textId="613954AF" w:rsidR="002277C4" w:rsidRDefault="002277C4" w:rsidP="00374DA2">
      <w:pPr>
        <w:pStyle w:val="a6"/>
        <w:spacing w:after="0"/>
        <w:ind w:left="0" w:firstLine="709"/>
        <w:rPr>
          <w:noProof/>
        </w:rPr>
      </w:pPr>
      <w:r>
        <w:rPr>
          <w:noProof/>
        </w:rPr>
        <w:t>На рисунке 2.1</w:t>
      </w:r>
      <w:r w:rsidR="00DC7542" w:rsidRPr="00EE6CD1">
        <w:rPr>
          <w:noProof/>
        </w:rPr>
        <w:t>2</w:t>
      </w:r>
      <w:r>
        <w:rPr>
          <w:noProof/>
        </w:rPr>
        <w:t xml:space="preserve"> представлена структурная схема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int</w:t>
      </w:r>
      <w:r w:rsidR="007E1776" w:rsidRPr="007E1776">
        <w:rPr>
          <w:noProof/>
        </w:rPr>
        <w:t>.</w:t>
      </w:r>
    </w:p>
    <w:p w14:paraId="0649F051" w14:textId="435844D5" w:rsidR="008418D7" w:rsidRPr="00B83423" w:rsidRDefault="008418D7" w:rsidP="00374DA2">
      <w:pPr>
        <w:spacing w:after="0"/>
        <w:ind w:firstLine="709"/>
        <w:rPr>
          <w:noProof/>
        </w:rPr>
      </w:pPr>
      <w:r>
        <w:rPr>
          <w:noProof/>
        </w:rPr>
        <w:t xml:space="preserve">Описание блоков </w:t>
      </w:r>
      <w:r w:rsidR="00F75FAD">
        <w:rPr>
          <w:noProof/>
          <w:lang w:val="en-US"/>
        </w:rPr>
        <w:t>inp_int</w:t>
      </w:r>
      <w:r w:rsidRPr="00056939">
        <w:rPr>
          <w:noProof/>
        </w:rPr>
        <w:t>:</w:t>
      </w:r>
    </w:p>
    <w:p w14:paraId="5D950ADF" w14:textId="6AB51F25" w:rsidR="008418D7" w:rsidRDefault="008418D7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1 – </w:t>
      </w:r>
      <w:r w:rsidR="00510C58">
        <w:rPr>
          <w:noProof/>
          <w:lang w:val="en-US"/>
        </w:rPr>
        <w:t>bool int = true</w:t>
      </w:r>
      <w:r>
        <w:rPr>
          <w:noProof/>
        </w:rPr>
        <w:t>;</w:t>
      </w:r>
    </w:p>
    <w:p w14:paraId="0D3E0E7C" w14:textId="77777777" w:rsidR="00786C7A" w:rsidRDefault="0024635A" w:rsidP="00374DA2">
      <w:pPr>
        <w:pStyle w:val="a6"/>
        <w:tabs>
          <w:tab w:val="left" w:pos="851"/>
          <w:tab w:val="left" w:pos="993"/>
        </w:tabs>
        <w:spacing w:after="0"/>
        <w:ind w:left="709" w:firstLine="0"/>
        <w:jc w:val="center"/>
        <w:rPr>
          <w:noProof/>
        </w:rPr>
      </w:pPr>
      <w:r>
        <w:object w:dxaOrig="4681" w:dyaOrig="5436" w14:anchorId="51919E26">
          <v:shape id="_x0000_i1036" type="#_x0000_t75" style="width:234pt;height:271.8pt" o:ole="">
            <v:imagedata r:id="rId31" o:title=""/>
          </v:shape>
          <o:OLEObject Type="Embed" ProgID="Visio.Drawing.15" ShapeID="_x0000_i1036" DrawAspect="Content" ObjectID="_1702150189" r:id="rId32"/>
        </w:object>
      </w:r>
    </w:p>
    <w:p w14:paraId="6645D271" w14:textId="573624DC" w:rsidR="00765E34" w:rsidRPr="007A3F8A" w:rsidRDefault="00765E34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2.1</w:t>
      </w:r>
      <w:r w:rsidR="00E512CE" w:rsidRPr="00FE1796">
        <w:rPr>
          <w:noProof/>
        </w:rPr>
        <w:t>2</w:t>
      </w:r>
      <w:r>
        <w:rPr>
          <w:noProof/>
        </w:rPr>
        <w:t xml:space="preserve"> </w:t>
      </w:r>
      <w:r w:rsidR="00B83423">
        <w:rPr>
          <w:noProof/>
        </w:rPr>
        <w:t xml:space="preserve">– Структурная схема </w:t>
      </w:r>
      <w:r w:rsidR="00F75FAD">
        <w:rPr>
          <w:noProof/>
          <w:lang w:val="en-US"/>
        </w:rPr>
        <w:t>inp</w:t>
      </w:r>
      <w:r w:rsidR="00F75FAD" w:rsidRPr="00F75FAD">
        <w:rPr>
          <w:noProof/>
        </w:rPr>
        <w:t>_</w:t>
      </w:r>
      <w:r w:rsidR="00F75FAD">
        <w:rPr>
          <w:noProof/>
          <w:lang w:val="en-US"/>
        </w:rPr>
        <w:t>int</w:t>
      </w:r>
    </w:p>
    <w:p w14:paraId="3BA56A43" w14:textId="77777777" w:rsidR="00232FF4" w:rsidRPr="007A3F8A" w:rsidRDefault="00232FF4" w:rsidP="00374DA2">
      <w:pPr>
        <w:spacing w:after="0"/>
        <w:ind w:firstLine="709"/>
        <w:jc w:val="center"/>
        <w:rPr>
          <w:noProof/>
        </w:rPr>
      </w:pPr>
    </w:p>
    <w:p w14:paraId="1BECC7CE" w14:textId="3DF1F7AF" w:rsidR="00F75FAD" w:rsidRDefault="00F75FAD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>блок 2 –</w:t>
      </w:r>
      <w:r w:rsidRPr="00510C58">
        <w:rPr>
          <w:noProof/>
        </w:rPr>
        <w:t xml:space="preserve"> </w:t>
      </w:r>
      <w:r w:rsidR="00510C58">
        <w:rPr>
          <w:noProof/>
        </w:rPr>
        <w:t xml:space="preserve">ввод переменной типа </w:t>
      </w:r>
      <w:r w:rsidR="00510C58">
        <w:rPr>
          <w:noProof/>
          <w:lang w:val="en-US"/>
        </w:rPr>
        <w:t>int</w:t>
      </w:r>
      <w:r w:rsidRPr="00510C58">
        <w:rPr>
          <w:noProof/>
        </w:rPr>
        <w:t>;</w:t>
      </w:r>
    </w:p>
    <w:p w14:paraId="66F5D0F2" w14:textId="4B66A5E0" w:rsidR="008D08A0" w:rsidRDefault="002F0258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3 – проверка </w:t>
      </w:r>
      <w:r w:rsidR="00510C58">
        <w:rPr>
          <w:noProof/>
        </w:rPr>
        <w:t>на наличие ошибок в потоке. Если они есть – выполняется блок 4. Если нет – функция завершает своё выполнение</w:t>
      </w:r>
      <w:r>
        <w:rPr>
          <w:noProof/>
        </w:rPr>
        <w:t>;</w:t>
      </w:r>
    </w:p>
    <w:p w14:paraId="7D092098" w14:textId="498494C8" w:rsidR="00A23188" w:rsidRDefault="002F0258" w:rsidP="00374DA2">
      <w:pPr>
        <w:pStyle w:val="a6"/>
        <w:numPr>
          <w:ilvl w:val="0"/>
          <w:numId w:val="19"/>
        </w:numPr>
        <w:tabs>
          <w:tab w:val="left" w:pos="851"/>
          <w:tab w:val="left" w:pos="993"/>
        </w:tabs>
        <w:spacing w:after="0"/>
        <w:ind w:left="0" w:firstLine="709"/>
        <w:rPr>
          <w:noProof/>
        </w:rPr>
      </w:pPr>
      <w:r>
        <w:rPr>
          <w:noProof/>
        </w:rPr>
        <w:t xml:space="preserve">блок 4 – </w:t>
      </w:r>
      <w:r w:rsidR="00510C58">
        <w:rPr>
          <w:noProof/>
        </w:rPr>
        <w:t>обнуление флагов потока и возвращение к блоку 1</w:t>
      </w:r>
      <w:r w:rsidR="00F75FAD" w:rsidRPr="00F75FAD">
        <w:rPr>
          <w:noProof/>
        </w:rPr>
        <w:t>.</w:t>
      </w:r>
    </w:p>
    <w:p w14:paraId="708F3253" w14:textId="60109A12" w:rsidR="00196877" w:rsidRDefault="00196877" w:rsidP="00374DA2">
      <w:pPr>
        <w:spacing w:after="0"/>
        <w:ind w:firstLine="709"/>
        <w:rPr>
          <w:noProof/>
        </w:rPr>
      </w:pPr>
    </w:p>
    <w:p w14:paraId="77F38C76" w14:textId="77777777" w:rsidR="00022A0D" w:rsidRPr="00111B19" w:rsidRDefault="00022A0D" w:rsidP="00374DA2">
      <w:pPr>
        <w:spacing w:after="0"/>
        <w:ind w:firstLine="709"/>
        <w:rPr>
          <w:noProof/>
        </w:rPr>
      </w:pPr>
    </w:p>
    <w:p w14:paraId="0C2A09E8" w14:textId="77777777" w:rsidR="001D7799" w:rsidRPr="001D7799" w:rsidRDefault="001D7799" w:rsidP="00374DA2">
      <w:pPr>
        <w:pStyle w:val="a6"/>
        <w:keepNext/>
        <w:keepLines/>
        <w:numPr>
          <w:ilvl w:val="1"/>
          <w:numId w:val="12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681" w:name="_Toc90859813"/>
      <w:bookmarkStart w:id="682" w:name="_Toc90859876"/>
      <w:bookmarkStart w:id="683" w:name="_Toc90859940"/>
      <w:bookmarkStart w:id="684" w:name="_Toc90860005"/>
      <w:bookmarkStart w:id="685" w:name="_Toc90860071"/>
      <w:bookmarkStart w:id="686" w:name="_Toc90860136"/>
      <w:bookmarkStart w:id="687" w:name="_Toc90900515"/>
      <w:bookmarkStart w:id="688" w:name="_Toc90900620"/>
      <w:bookmarkStart w:id="689" w:name="_Toc90900687"/>
      <w:bookmarkStart w:id="690" w:name="_Toc90901222"/>
      <w:bookmarkStart w:id="691" w:name="_Toc90901791"/>
      <w:bookmarkStart w:id="692" w:name="_Toc90901925"/>
      <w:bookmarkStart w:id="693" w:name="_Toc90901989"/>
      <w:bookmarkStart w:id="694" w:name="_Toc90902053"/>
      <w:bookmarkStart w:id="695" w:name="_Toc90909835"/>
      <w:bookmarkStart w:id="696" w:name="_Toc90909995"/>
      <w:bookmarkStart w:id="697" w:name="_Toc90910064"/>
      <w:bookmarkStart w:id="698" w:name="_Toc90910208"/>
      <w:bookmarkStart w:id="699" w:name="_Toc90910324"/>
      <w:bookmarkStart w:id="700" w:name="_Toc90910610"/>
      <w:bookmarkStart w:id="701" w:name="_Toc90910673"/>
      <w:bookmarkStart w:id="702" w:name="_Toc90912029"/>
      <w:bookmarkStart w:id="703" w:name="_Toc90912092"/>
      <w:bookmarkStart w:id="704" w:name="_Toc90912156"/>
      <w:bookmarkStart w:id="705" w:name="_Toc91462069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</w:p>
    <w:p w14:paraId="5667313D" w14:textId="77777777" w:rsidR="001D7799" w:rsidRPr="001D7799" w:rsidRDefault="001D7799" w:rsidP="00374DA2">
      <w:pPr>
        <w:pStyle w:val="a6"/>
        <w:keepNext/>
        <w:keepLines/>
        <w:numPr>
          <w:ilvl w:val="1"/>
          <w:numId w:val="12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706" w:name="_Toc90859814"/>
      <w:bookmarkStart w:id="707" w:name="_Toc90859877"/>
      <w:bookmarkStart w:id="708" w:name="_Toc90859941"/>
      <w:bookmarkStart w:id="709" w:name="_Toc90860006"/>
      <w:bookmarkStart w:id="710" w:name="_Toc90860072"/>
      <w:bookmarkStart w:id="711" w:name="_Toc90860137"/>
      <w:bookmarkStart w:id="712" w:name="_Toc90900516"/>
      <w:bookmarkStart w:id="713" w:name="_Toc90900621"/>
      <w:bookmarkStart w:id="714" w:name="_Toc90900688"/>
      <w:bookmarkStart w:id="715" w:name="_Toc90901223"/>
      <w:bookmarkStart w:id="716" w:name="_Toc90901792"/>
      <w:bookmarkStart w:id="717" w:name="_Toc90901926"/>
      <w:bookmarkStart w:id="718" w:name="_Toc90901990"/>
      <w:bookmarkStart w:id="719" w:name="_Toc90902054"/>
      <w:bookmarkStart w:id="720" w:name="_Toc90909836"/>
      <w:bookmarkStart w:id="721" w:name="_Toc90909996"/>
      <w:bookmarkStart w:id="722" w:name="_Toc90910065"/>
      <w:bookmarkStart w:id="723" w:name="_Toc90910209"/>
      <w:bookmarkStart w:id="724" w:name="_Toc90910325"/>
      <w:bookmarkStart w:id="725" w:name="_Toc90910611"/>
      <w:bookmarkStart w:id="726" w:name="_Toc90910674"/>
      <w:bookmarkStart w:id="727" w:name="_Toc90912030"/>
      <w:bookmarkStart w:id="728" w:name="_Toc90912093"/>
      <w:bookmarkStart w:id="729" w:name="_Toc90912157"/>
      <w:bookmarkStart w:id="730" w:name="_Toc91462070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</w:p>
    <w:p w14:paraId="0B2216CD" w14:textId="13202FCD" w:rsidR="00730A76" w:rsidRPr="0053750F" w:rsidRDefault="004C47DE" w:rsidP="00374DA2">
      <w:pPr>
        <w:pStyle w:val="3"/>
        <w:rPr>
          <w:lang w:val="ru-RU"/>
        </w:rPr>
      </w:pPr>
      <w:bookmarkStart w:id="731" w:name="_Toc90902055"/>
      <w:bookmarkStart w:id="732" w:name="_Toc90909837"/>
      <w:bookmarkStart w:id="733" w:name="_Toc91462071"/>
      <w:r w:rsidRPr="0053750F">
        <w:rPr>
          <w:lang w:val="ru-RU"/>
        </w:rPr>
        <w:t>2.1</w:t>
      </w:r>
      <w:r w:rsidR="00A968C8" w:rsidRPr="00A968C8">
        <w:rPr>
          <w:lang w:val="ru-RU"/>
        </w:rPr>
        <w:t>8</w:t>
      </w:r>
      <w:r w:rsidRPr="0053750F">
        <w:rPr>
          <w:lang w:val="ru-RU"/>
        </w:rPr>
        <w:tab/>
        <w:t xml:space="preserve"> </w:t>
      </w:r>
      <w:r w:rsidR="003412D8" w:rsidRPr="0053750F">
        <w:rPr>
          <w:lang w:val="ru-RU"/>
        </w:rPr>
        <w:t>Обоснование состава технических и программных средств</w:t>
      </w:r>
      <w:bookmarkEnd w:id="731"/>
      <w:bookmarkEnd w:id="732"/>
      <w:bookmarkEnd w:id="733"/>
    </w:p>
    <w:p w14:paraId="00856BBB" w14:textId="77777777" w:rsidR="00C30461" w:rsidRPr="00056939" w:rsidRDefault="00C30461" w:rsidP="00374DA2">
      <w:pPr>
        <w:spacing w:after="0"/>
        <w:ind w:firstLine="709"/>
      </w:pPr>
    </w:p>
    <w:p w14:paraId="2548ED30" w14:textId="24C7D940" w:rsidR="003412D8" w:rsidRPr="009F62C9" w:rsidRDefault="006B7179" w:rsidP="00374DA2">
      <w:pPr>
        <w:spacing w:after="0"/>
        <w:ind w:firstLine="709"/>
      </w:pPr>
      <w:r w:rsidRPr="006B7179">
        <w:t xml:space="preserve">Для работы программы рекомендуется использовать </w:t>
      </w:r>
      <w:r w:rsidR="00D875B4" w:rsidRPr="00D875B4">
        <w:t>64</w:t>
      </w:r>
      <w:r w:rsidRPr="006B7179">
        <w:t xml:space="preserve">-разрядный компьютер архитектуры IBM PC с подключённым экраном, клавиатурой, под управлением ОС Windows </w:t>
      </w:r>
      <w:r w:rsidR="00D875B4" w:rsidRPr="00D875B4">
        <w:t>10</w:t>
      </w:r>
      <w:r w:rsidRPr="006B7179">
        <w:t xml:space="preserve"> или старше или любой другой ОС с установленным Wine версии не менее 5.19. Компьютер должен соответствовать минимальным требованиям, необходимым </w:t>
      </w:r>
      <w:r w:rsidRPr="006B7179">
        <w:lastRenderedPageBreak/>
        <w:t xml:space="preserve">для запуска упомянутых операционных систем, иметь </w:t>
      </w:r>
      <w:r w:rsidR="001E1D95">
        <w:t xml:space="preserve">256 </w:t>
      </w:r>
      <w:r w:rsidRPr="006B7179">
        <w:t xml:space="preserve">КБ дискового или иного пространства для хранения исполняемого файла и </w:t>
      </w:r>
      <w:r w:rsidR="00892CF3" w:rsidRPr="00892CF3">
        <w:t xml:space="preserve">7 </w:t>
      </w:r>
      <w:r w:rsidRPr="006B7179">
        <w:t xml:space="preserve">МБ свободной оперативной памяти для запуска. </w:t>
      </w:r>
    </w:p>
    <w:p w14:paraId="79C010DE" w14:textId="1158E8EC" w:rsidR="00A337DC" w:rsidRDefault="005F080D" w:rsidP="00374DA2">
      <w:pPr>
        <w:pStyle w:val="10"/>
        <w:numPr>
          <w:ilvl w:val="0"/>
          <w:numId w:val="21"/>
        </w:numPr>
        <w:spacing w:before="0"/>
        <w:ind w:left="0"/>
      </w:pPr>
      <w:bookmarkStart w:id="734" w:name="_Toc90902056"/>
      <w:bookmarkStart w:id="735" w:name="_Toc90909838"/>
      <w:bookmarkStart w:id="736" w:name="_Toc91462072"/>
      <w:r>
        <w:lastRenderedPageBreak/>
        <w:t>ВЫПОЛНЕНИЕ ПРОГРАММЫ</w:t>
      </w:r>
      <w:bookmarkEnd w:id="734"/>
      <w:bookmarkEnd w:id="735"/>
      <w:bookmarkEnd w:id="736"/>
    </w:p>
    <w:p w14:paraId="52AFB0B6" w14:textId="2590A3A0" w:rsidR="00BE690C" w:rsidRDefault="00BE690C" w:rsidP="00374DA2">
      <w:pPr>
        <w:spacing w:after="0"/>
      </w:pPr>
    </w:p>
    <w:p w14:paraId="38E20ABD" w14:textId="77777777" w:rsidR="00115307" w:rsidRPr="00BE690C" w:rsidRDefault="00115307" w:rsidP="00374DA2">
      <w:pPr>
        <w:spacing w:after="0"/>
      </w:pPr>
    </w:p>
    <w:p w14:paraId="65E98E6B" w14:textId="77777777" w:rsidR="00977ACF" w:rsidRPr="00977ACF" w:rsidRDefault="00977ACF" w:rsidP="00374DA2">
      <w:pPr>
        <w:pStyle w:val="a6"/>
        <w:keepNext/>
        <w:keepLines/>
        <w:numPr>
          <w:ilvl w:val="0"/>
          <w:numId w:val="14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737" w:name="_Toc90855350"/>
      <w:bookmarkStart w:id="738" w:name="_Toc90855457"/>
      <w:bookmarkStart w:id="739" w:name="_Toc90855549"/>
      <w:bookmarkStart w:id="740" w:name="_Toc90855587"/>
      <w:bookmarkStart w:id="741" w:name="_Toc90856517"/>
      <w:bookmarkStart w:id="742" w:name="_Toc90857210"/>
      <w:bookmarkStart w:id="743" w:name="_Toc90857453"/>
      <w:bookmarkStart w:id="744" w:name="_Toc90857636"/>
      <w:bookmarkStart w:id="745" w:name="_Toc90857913"/>
      <w:bookmarkStart w:id="746" w:name="_Toc90858006"/>
      <w:bookmarkStart w:id="747" w:name="_Toc90859817"/>
      <w:bookmarkStart w:id="748" w:name="_Toc90859880"/>
      <w:bookmarkStart w:id="749" w:name="_Toc90859944"/>
      <w:bookmarkStart w:id="750" w:name="_Toc90860009"/>
      <w:bookmarkStart w:id="751" w:name="_Toc90860075"/>
      <w:bookmarkStart w:id="752" w:name="_Toc90860140"/>
      <w:bookmarkStart w:id="753" w:name="_Toc90900519"/>
      <w:bookmarkStart w:id="754" w:name="_Toc90900624"/>
      <w:bookmarkStart w:id="755" w:name="_Toc90900691"/>
      <w:bookmarkStart w:id="756" w:name="_Toc90901226"/>
      <w:bookmarkStart w:id="757" w:name="_Toc90901795"/>
      <w:bookmarkStart w:id="758" w:name="_Toc90901929"/>
      <w:bookmarkStart w:id="759" w:name="_Toc90901993"/>
      <w:bookmarkStart w:id="760" w:name="_Toc90902057"/>
      <w:bookmarkStart w:id="761" w:name="_Toc90909839"/>
      <w:bookmarkStart w:id="762" w:name="_Toc90909999"/>
      <w:bookmarkStart w:id="763" w:name="_Toc90910068"/>
      <w:bookmarkStart w:id="764" w:name="_Toc90910212"/>
      <w:bookmarkStart w:id="765" w:name="_Toc90910328"/>
      <w:bookmarkStart w:id="766" w:name="_Toc90910614"/>
      <w:bookmarkStart w:id="767" w:name="_Toc90910677"/>
      <w:bookmarkStart w:id="768" w:name="_Toc90912033"/>
      <w:bookmarkStart w:id="769" w:name="_Toc90912096"/>
      <w:bookmarkStart w:id="770" w:name="_Toc90912160"/>
      <w:bookmarkStart w:id="771" w:name="_Toc91462073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</w:p>
    <w:p w14:paraId="0D316276" w14:textId="77777777" w:rsidR="0004059D" w:rsidRPr="0004059D" w:rsidRDefault="0004059D" w:rsidP="00374DA2">
      <w:pPr>
        <w:pStyle w:val="a6"/>
        <w:keepNext/>
        <w:keepLines/>
        <w:numPr>
          <w:ilvl w:val="0"/>
          <w:numId w:val="16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772" w:name="_Toc90856518"/>
      <w:bookmarkStart w:id="773" w:name="_Toc90857211"/>
      <w:bookmarkStart w:id="774" w:name="_Toc90857454"/>
      <w:bookmarkStart w:id="775" w:name="_Toc90857637"/>
      <w:bookmarkStart w:id="776" w:name="_Toc90857914"/>
      <w:bookmarkStart w:id="777" w:name="_Toc90858007"/>
      <w:bookmarkStart w:id="778" w:name="_Toc90859818"/>
      <w:bookmarkStart w:id="779" w:name="_Toc90859881"/>
      <w:bookmarkStart w:id="780" w:name="_Toc90859945"/>
      <w:bookmarkStart w:id="781" w:name="_Toc90860010"/>
      <w:bookmarkStart w:id="782" w:name="_Toc90860076"/>
      <w:bookmarkStart w:id="783" w:name="_Toc90860141"/>
      <w:bookmarkStart w:id="784" w:name="_Toc90900520"/>
      <w:bookmarkStart w:id="785" w:name="_Toc90900625"/>
      <w:bookmarkStart w:id="786" w:name="_Toc90900692"/>
      <w:bookmarkStart w:id="787" w:name="_Toc90901227"/>
      <w:bookmarkStart w:id="788" w:name="_Toc90901796"/>
      <w:bookmarkStart w:id="789" w:name="_Toc90901930"/>
      <w:bookmarkStart w:id="790" w:name="_Toc90901994"/>
      <w:bookmarkStart w:id="791" w:name="_Toc90902058"/>
      <w:bookmarkStart w:id="792" w:name="_Toc90909840"/>
      <w:bookmarkStart w:id="793" w:name="_Toc90910000"/>
      <w:bookmarkStart w:id="794" w:name="_Toc90910069"/>
      <w:bookmarkStart w:id="795" w:name="_Toc90910213"/>
      <w:bookmarkStart w:id="796" w:name="_Toc90910329"/>
      <w:bookmarkStart w:id="797" w:name="_Toc90910615"/>
      <w:bookmarkStart w:id="798" w:name="_Toc90910678"/>
      <w:bookmarkStart w:id="799" w:name="_Toc90912034"/>
      <w:bookmarkStart w:id="800" w:name="_Toc90912097"/>
      <w:bookmarkStart w:id="801" w:name="_Toc90912161"/>
      <w:bookmarkStart w:id="802" w:name="_Toc91462074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</w:p>
    <w:p w14:paraId="70F01A76" w14:textId="77777777" w:rsidR="00D23B44" w:rsidRPr="00D23B44" w:rsidRDefault="00D23B44" w:rsidP="00374DA2">
      <w:pPr>
        <w:pStyle w:val="a6"/>
        <w:keepNext/>
        <w:keepLines/>
        <w:numPr>
          <w:ilvl w:val="0"/>
          <w:numId w:val="15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803" w:name="_Toc90857212"/>
      <w:bookmarkStart w:id="804" w:name="_Toc90857455"/>
      <w:bookmarkStart w:id="805" w:name="_Toc90857638"/>
      <w:bookmarkStart w:id="806" w:name="_Toc90857915"/>
      <w:bookmarkStart w:id="807" w:name="_Toc90858008"/>
      <w:bookmarkStart w:id="808" w:name="_Toc90859819"/>
      <w:bookmarkStart w:id="809" w:name="_Toc90859882"/>
      <w:bookmarkStart w:id="810" w:name="_Toc90859946"/>
      <w:bookmarkStart w:id="811" w:name="_Toc90860011"/>
      <w:bookmarkStart w:id="812" w:name="_Toc90860077"/>
      <w:bookmarkStart w:id="813" w:name="_Toc90860142"/>
      <w:bookmarkStart w:id="814" w:name="_Toc90900521"/>
      <w:bookmarkStart w:id="815" w:name="_Toc90900626"/>
      <w:bookmarkStart w:id="816" w:name="_Toc90900693"/>
      <w:bookmarkStart w:id="817" w:name="_Toc90901228"/>
      <w:bookmarkStart w:id="818" w:name="_Toc90901797"/>
      <w:bookmarkStart w:id="819" w:name="_Toc90901931"/>
      <w:bookmarkStart w:id="820" w:name="_Toc90901995"/>
      <w:bookmarkStart w:id="821" w:name="_Toc90902059"/>
      <w:bookmarkStart w:id="822" w:name="_Toc90909841"/>
      <w:bookmarkStart w:id="823" w:name="_Toc90910001"/>
      <w:bookmarkStart w:id="824" w:name="_Toc90910070"/>
      <w:bookmarkStart w:id="825" w:name="_Toc90910214"/>
      <w:bookmarkStart w:id="826" w:name="_Toc90910330"/>
      <w:bookmarkStart w:id="827" w:name="_Toc90910616"/>
      <w:bookmarkStart w:id="828" w:name="_Toc90910679"/>
      <w:bookmarkStart w:id="829" w:name="_Toc90912035"/>
      <w:bookmarkStart w:id="830" w:name="_Toc90912098"/>
      <w:bookmarkStart w:id="831" w:name="_Toc90912162"/>
      <w:bookmarkStart w:id="832" w:name="_Toc91462075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</w:p>
    <w:p w14:paraId="26449628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833" w:name="_Toc90857213"/>
      <w:bookmarkStart w:id="834" w:name="_Toc90857456"/>
      <w:bookmarkStart w:id="835" w:name="_Toc90857639"/>
      <w:bookmarkStart w:id="836" w:name="_Toc90857916"/>
      <w:bookmarkStart w:id="837" w:name="_Toc90858009"/>
      <w:bookmarkStart w:id="838" w:name="_Toc90859820"/>
      <w:bookmarkStart w:id="839" w:name="_Toc90859883"/>
      <w:bookmarkStart w:id="840" w:name="_Toc90859947"/>
      <w:bookmarkStart w:id="841" w:name="_Toc90860012"/>
      <w:bookmarkStart w:id="842" w:name="_Toc90860078"/>
      <w:bookmarkStart w:id="843" w:name="_Toc90860143"/>
      <w:bookmarkStart w:id="844" w:name="_Toc90900522"/>
      <w:bookmarkStart w:id="845" w:name="_Toc90900627"/>
      <w:bookmarkStart w:id="846" w:name="_Toc90900694"/>
      <w:bookmarkStart w:id="847" w:name="_Toc90901229"/>
      <w:bookmarkStart w:id="848" w:name="_Toc90901798"/>
      <w:bookmarkStart w:id="849" w:name="_Toc90901932"/>
      <w:bookmarkStart w:id="850" w:name="_Toc90901996"/>
      <w:bookmarkStart w:id="851" w:name="_Toc90902060"/>
      <w:bookmarkStart w:id="852" w:name="_Toc90909842"/>
      <w:bookmarkStart w:id="853" w:name="_Toc90910002"/>
      <w:bookmarkStart w:id="854" w:name="_Toc90910071"/>
      <w:bookmarkStart w:id="855" w:name="_Toc90910215"/>
      <w:bookmarkStart w:id="856" w:name="_Toc90910331"/>
      <w:bookmarkStart w:id="857" w:name="_Toc90910617"/>
      <w:bookmarkStart w:id="858" w:name="_Toc90910680"/>
      <w:bookmarkStart w:id="859" w:name="_Toc90912036"/>
      <w:bookmarkStart w:id="860" w:name="_Toc90912099"/>
      <w:bookmarkStart w:id="861" w:name="_Toc90912163"/>
      <w:bookmarkStart w:id="862" w:name="_Toc91462076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</w:p>
    <w:p w14:paraId="5408DE4A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863" w:name="_Toc90857214"/>
      <w:bookmarkStart w:id="864" w:name="_Toc90857457"/>
      <w:bookmarkStart w:id="865" w:name="_Toc90857640"/>
      <w:bookmarkStart w:id="866" w:name="_Toc90857917"/>
      <w:bookmarkStart w:id="867" w:name="_Toc90858010"/>
      <w:bookmarkStart w:id="868" w:name="_Toc90859821"/>
      <w:bookmarkStart w:id="869" w:name="_Toc90859884"/>
      <w:bookmarkStart w:id="870" w:name="_Toc90859948"/>
      <w:bookmarkStart w:id="871" w:name="_Toc90860013"/>
      <w:bookmarkStart w:id="872" w:name="_Toc90860079"/>
      <w:bookmarkStart w:id="873" w:name="_Toc90860144"/>
      <w:bookmarkStart w:id="874" w:name="_Toc90900523"/>
      <w:bookmarkStart w:id="875" w:name="_Toc90900628"/>
      <w:bookmarkStart w:id="876" w:name="_Toc90900695"/>
      <w:bookmarkStart w:id="877" w:name="_Toc90901230"/>
      <w:bookmarkStart w:id="878" w:name="_Toc90901799"/>
      <w:bookmarkStart w:id="879" w:name="_Toc90901933"/>
      <w:bookmarkStart w:id="880" w:name="_Toc90901997"/>
      <w:bookmarkStart w:id="881" w:name="_Toc90902061"/>
      <w:bookmarkStart w:id="882" w:name="_Toc90909843"/>
      <w:bookmarkStart w:id="883" w:name="_Toc90910003"/>
      <w:bookmarkStart w:id="884" w:name="_Toc90910072"/>
      <w:bookmarkStart w:id="885" w:name="_Toc90910216"/>
      <w:bookmarkStart w:id="886" w:name="_Toc90910332"/>
      <w:bookmarkStart w:id="887" w:name="_Toc90910618"/>
      <w:bookmarkStart w:id="888" w:name="_Toc90910681"/>
      <w:bookmarkStart w:id="889" w:name="_Toc90912037"/>
      <w:bookmarkStart w:id="890" w:name="_Toc90912100"/>
      <w:bookmarkStart w:id="891" w:name="_Toc90912164"/>
      <w:bookmarkStart w:id="892" w:name="_Toc91462077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</w:p>
    <w:p w14:paraId="297F4712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893" w:name="_Toc90857215"/>
      <w:bookmarkStart w:id="894" w:name="_Toc90857458"/>
      <w:bookmarkStart w:id="895" w:name="_Toc90857641"/>
      <w:bookmarkStart w:id="896" w:name="_Toc90857918"/>
      <w:bookmarkStart w:id="897" w:name="_Toc90858011"/>
      <w:bookmarkStart w:id="898" w:name="_Toc90859822"/>
      <w:bookmarkStart w:id="899" w:name="_Toc90859885"/>
      <w:bookmarkStart w:id="900" w:name="_Toc90859949"/>
      <w:bookmarkStart w:id="901" w:name="_Toc90860014"/>
      <w:bookmarkStart w:id="902" w:name="_Toc90860080"/>
      <w:bookmarkStart w:id="903" w:name="_Toc90860145"/>
      <w:bookmarkStart w:id="904" w:name="_Toc90900524"/>
      <w:bookmarkStart w:id="905" w:name="_Toc90900629"/>
      <w:bookmarkStart w:id="906" w:name="_Toc90900696"/>
      <w:bookmarkStart w:id="907" w:name="_Toc90901231"/>
      <w:bookmarkStart w:id="908" w:name="_Toc90901800"/>
      <w:bookmarkStart w:id="909" w:name="_Toc90901934"/>
      <w:bookmarkStart w:id="910" w:name="_Toc90901998"/>
      <w:bookmarkStart w:id="911" w:name="_Toc90902062"/>
      <w:bookmarkStart w:id="912" w:name="_Toc90909844"/>
      <w:bookmarkStart w:id="913" w:name="_Toc90910004"/>
      <w:bookmarkStart w:id="914" w:name="_Toc90910073"/>
      <w:bookmarkStart w:id="915" w:name="_Toc90910217"/>
      <w:bookmarkStart w:id="916" w:name="_Toc90910333"/>
      <w:bookmarkStart w:id="917" w:name="_Toc90910619"/>
      <w:bookmarkStart w:id="918" w:name="_Toc90910682"/>
      <w:bookmarkStart w:id="919" w:name="_Toc90912038"/>
      <w:bookmarkStart w:id="920" w:name="_Toc90912101"/>
      <w:bookmarkStart w:id="921" w:name="_Toc90912165"/>
      <w:bookmarkStart w:id="922" w:name="_Toc91462078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</w:p>
    <w:p w14:paraId="40EC180D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923" w:name="_Toc90857216"/>
      <w:bookmarkStart w:id="924" w:name="_Toc90857459"/>
      <w:bookmarkStart w:id="925" w:name="_Toc90857642"/>
      <w:bookmarkStart w:id="926" w:name="_Toc90857919"/>
      <w:bookmarkStart w:id="927" w:name="_Toc90858012"/>
      <w:bookmarkStart w:id="928" w:name="_Toc90859823"/>
      <w:bookmarkStart w:id="929" w:name="_Toc90859886"/>
      <w:bookmarkStart w:id="930" w:name="_Toc90859950"/>
      <w:bookmarkStart w:id="931" w:name="_Toc90860015"/>
      <w:bookmarkStart w:id="932" w:name="_Toc90860081"/>
      <w:bookmarkStart w:id="933" w:name="_Toc90860146"/>
      <w:bookmarkStart w:id="934" w:name="_Toc90900525"/>
      <w:bookmarkStart w:id="935" w:name="_Toc90900630"/>
      <w:bookmarkStart w:id="936" w:name="_Toc90900697"/>
      <w:bookmarkStart w:id="937" w:name="_Toc90901232"/>
      <w:bookmarkStart w:id="938" w:name="_Toc90901801"/>
      <w:bookmarkStart w:id="939" w:name="_Toc90901935"/>
      <w:bookmarkStart w:id="940" w:name="_Toc90901999"/>
      <w:bookmarkStart w:id="941" w:name="_Toc90902063"/>
      <w:bookmarkStart w:id="942" w:name="_Toc90909845"/>
      <w:bookmarkStart w:id="943" w:name="_Toc90910005"/>
      <w:bookmarkStart w:id="944" w:name="_Toc90910074"/>
      <w:bookmarkStart w:id="945" w:name="_Toc90910218"/>
      <w:bookmarkStart w:id="946" w:name="_Toc90910334"/>
      <w:bookmarkStart w:id="947" w:name="_Toc90910620"/>
      <w:bookmarkStart w:id="948" w:name="_Toc90910683"/>
      <w:bookmarkStart w:id="949" w:name="_Toc90912039"/>
      <w:bookmarkStart w:id="950" w:name="_Toc90912102"/>
      <w:bookmarkStart w:id="951" w:name="_Toc90912166"/>
      <w:bookmarkStart w:id="952" w:name="_Toc91462079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</w:p>
    <w:p w14:paraId="52E102F7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953" w:name="_Toc90857217"/>
      <w:bookmarkStart w:id="954" w:name="_Toc90857460"/>
      <w:bookmarkStart w:id="955" w:name="_Toc90857643"/>
      <w:bookmarkStart w:id="956" w:name="_Toc90857920"/>
      <w:bookmarkStart w:id="957" w:name="_Toc90858013"/>
      <w:bookmarkStart w:id="958" w:name="_Toc90859824"/>
      <w:bookmarkStart w:id="959" w:name="_Toc90859887"/>
      <w:bookmarkStart w:id="960" w:name="_Toc90859951"/>
      <w:bookmarkStart w:id="961" w:name="_Toc90860016"/>
      <w:bookmarkStart w:id="962" w:name="_Toc90860082"/>
      <w:bookmarkStart w:id="963" w:name="_Toc90860147"/>
      <w:bookmarkStart w:id="964" w:name="_Toc90900526"/>
      <w:bookmarkStart w:id="965" w:name="_Toc90900631"/>
      <w:bookmarkStart w:id="966" w:name="_Toc90900698"/>
      <w:bookmarkStart w:id="967" w:name="_Toc90901233"/>
      <w:bookmarkStart w:id="968" w:name="_Toc90901802"/>
      <w:bookmarkStart w:id="969" w:name="_Toc90901936"/>
      <w:bookmarkStart w:id="970" w:name="_Toc90902000"/>
      <w:bookmarkStart w:id="971" w:name="_Toc90902064"/>
      <w:bookmarkStart w:id="972" w:name="_Toc90909846"/>
      <w:bookmarkStart w:id="973" w:name="_Toc90910006"/>
      <w:bookmarkStart w:id="974" w:name="_Toc90910075"/>
      <w:bookmarkStart w:id="975" w:name="_Toc90910219"/>
      <w:bookmarkStart w:id="976" w:name="_Toc90910335"/>
      <w:bookmarkStart w:id="977" w:name="_Toc90910621"/>
      <w:bookmarkStart w:id="978" w:name="_Toc90910684"/>
      <w:bookmarkStart w:id="979" w:name="_Toc90912040"/>
      <w:bookmarkStart w:id="980" w:name="_Toc90912103"/>
      <w:bookmarkStart w:id="981" w:name="_Toc90912167"/>
      <w:bookmarkStart w:id="982" w:name="_Toc91462080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</w:p>
    <w:p w14:paraId="116F1682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983" w:name="_Toc90857218"/>
      <w:bookmarkStart w:id="984" w:name="_Toc90857461"/>
      <w:bookmarkStart w:id="985" w:name="_Toc90857644"/>
      <w:bookmarkStart w:id="986" w:name="_Toc90857921"/>
      <w:bookmarkStart w:id="987" w:name="_Toc90858014"/>
      <w:bookmarkStart w:id="988" w:name="_Toc90859825"/>
      <w:bookmarkStart w:id="989" w:name="_Toc90859888"/>
      <w:bookmarkStart w:id="990" w:name="_Toc90859952"/>
      <w:bookmarkStart w:id="991" w:name="_Toc90860017"/>
      <w:bookmarkStart w:id="992" w:name="_Toc90860083"/>
      <w:bookmarkStart w:id="993" w:name="_Toc90860148"/>
      <w:bookmarkStart w:id="994" w:name="_Toc90900527"/>
      <w:bookmarkStart w:id="995" w:name="_Toc90900632"/>
      <w:bookmarkStart w:id="996" w:name="_Toc90900699"/>
      <w:bookmarkStart w:id="997" w:name="_Toc90901234"/>
      <w:bookmarkStart w:id="998" w:name="_Toc90901803"/>
      <w:bookmarkStart w:id="999" w:name="_Toc90901937"/>
      <w:bookmarkStart w:id="1000" w:name="_Toc90902001"/>
      <w:bookmarkStart w:id="1001" w:name="_Toc90902065"/>
      <w:bookmarkStart w:id="1002" w:name="_Toc90909847"/>
      <w:bookmarkStart w:id="1003" w:name="_Toc90910007"/>
      <w:bookmarkStart w:id="1004" w:name="_Toc90910076"/>
      <w:bookmarkStart w:id="1005" w:name="_Toc90910220"/>
      <w:bookmarkStart w:id="1006" w:name="_Toc90910336"/>
      <w:bookmarkStart w:id="1007" w:name="_Toc90910622"/>
      <w:bookmarkStart w:id="1008" w:name="_Toc90910685"/>
      <w:bookmarkStart w:id="1009" w:name="_Toc90912041"/>
      <w:bookmarkStart w:id="1010" w:name="_Toc90912104"/>
      <w:bookmarkStart w:id="1011" w:name="_Toc90912168"/>
      <w:bookmarkStart w:id="1012" w:name="_Toc91462081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</w:p>
    <w:p w14:paraId="5BD1F3AA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013" w:name="_Toc90857219"/>
      <w:bookmarkStart w:id="1014" w:name="_Toc90857462"/>
      <w:bookmarkStart w:id="1015" w:name="_Toc90857645"/>
      <w:bookmarkStart w:id="1016" w:name="_Toc90857922"/>
      <w:bookmarkStart w:id="1017" w:name="_Toc90858015"/>
      <w:bookmarkStart w:id="1018" w:name="_Toc90859826"/>
      <w:bookmarkStart w:id="1019" w:name="_Toc90859889"/>
      <w:bookmarkStart w:id="1020" w:name="_Toc90859953"/>
      <w:bookmarkStart w:id="1021" w:name="_Toc90860018"/>
      <w:bookmarkStart w:id="1022" w:name="_Toc90860084"/>
      <w:bookmarkStart w:id="1023" w:name="_Toc90860149"/>
      <w:bookmarkStart w:id="1024" w:name="_Toc90900528"/>
      <w:bookmarkStart w:id="1025" w:name="_Toc90900633"/>
      <w:bookmarkStart w:id="1026" w:name="_Toc90900700"/>
      <w:bookmarkStart w:id="1027" w:name="_Toc90901235"/>
      <w:bookmarkStart w:id="1028" w:name="_Toc90901804"/>
      <w:bookmarkStart w:id="1029" w:name="_Toc90901938"/>
      <w:bookmarkStart w:id="1030" w:name="_Toc90902002"/>
      <w:bookmarkStart w:id="1031" w:name="_Toc90902066"/>
      <w:bookmarkStart w:id="1032" w:name="_Toc90909848"/>
      <w:bookmarkStart w:id="1033" w:name="_Toc90910008"/>
      <w:bookmarkStart w:id="1034" w:name="_Toc90910077"/>
      <w:bookmarkStart w:id="1035" w:name="_Toc90910221"/>
      <w:bookmarkStart w:id="1036" w:name="_Toc90910337"/>
      <w:bookmarkStart w:id="1037" w:name="_Toc90910623"/>
      <w:bookmarkStart w:id="1038" w:name="_Toc90910686"/>
      <w:bookmarkStart w:id="1039" w:name="_Toc90912042"/>
      <w:bookmarkStart w:id="1040" w:name="_Toc90912105"/>
      <w:bookmarkStart w:id="1041" w:name="_Toc90912169"/>
      <w:bookmarkStart w:id="1042" w:name="_Toc9146208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</w:p>
    <w:p w14:paraId="0CE8B989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043" w:name="_Toc90857220"/>
      <w:bookmarkStart w:id="1044" w:name="_Toc90857463"/>
      <w:bookmarkStart w:id="1045" w:name="_Toc90857646"/>
      <w:bookmarkStart w:id="1046" w:name="_Toc90857923"/>
      <w:bookmarkStart w:id="1047" w:name="_Toc90858016"/>
      <w:bookmarkStart w:id="1048" w:name="_Toc90859827"/>
      <w:bookmarkStart w:id="1049" w:name="_Toc90859890"/>
      <w:bookmarkStart w:id="1050" w:name="_Toc90859954"/>
      <w:bookmarkStart w:id="1051" w:name="_Toc90860019"/>
      <w:bookmarkStart w:id="1052" w:name="_Toc90860085"/>
      <w:bookmarkStart w:id="1053" w:name="_Toc90860150"/>
      <w:bookmarkStart w:id="1054" w:name="_Toc90900529"/>
      <w:bookmarkStart w:id="1055" w:name="_Toc90900634"/>
      <w:bookmarkStart w:id="1056" w:name="_Toc90900701"/>
      <w:bookmarkStart w:id="1057" w:name="_Toc90901236"/>
      <w:bookmarkStart w:id="1058" w:name="_Toc90901805"/>
      <w:bookmarkStart w:id="1059" w:name="_Toc90901939"/>
      <w:bookmarkStart w:id="1060" w:name="_Toc90902003"/>
      <w:bookmarkStart w:id="1061" w:name="_Toc90902067"/>
      <w:bookmarkStart w:id="1062" w:name="_Toc90909849"/>
      <w:bookmarkStart w:id="1063" w:name="_Toc90910009"/>
      <w:bookmarkStart w:id="1064" w:name="_Toc90910078"/>
      <w:bookmarkStart w:id="1065" w:name="_Toc90910222"/>
      <w:bookmarkStart w:id="1066" w:name="_Toc90910338"/>
      <w:bookmarkStart w:id="1067" w:name="_Toc90910624"/>
      <w:bookmarkStart w:id="1068" w:name="_Toc90910687"/>
      <w:bookmarkStart w:id="1069" w:name="_Toc90912043"/>
      <w:bookmarkStart w:id="1070" w:name="_Toc90912106"/>
      <w:bookmarkStart w:id="1071" w:name="_Toc90912170"/>
      <w:bookmarkStart w:id="1072" w:name="_Toc91462083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</w:p>
    <w:p w14:paraId="5E6FBB9C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073" w:name="_Toc90857221"/>
      <w:bookmarkStart w:id="1074" w:name="_Toc90857464"/>
      <w:bookmarkStart w:id="1075" w:name="_Toc90857647"/>
      <w:bookmarkStart w:id="1076" w:name="_Toc90857924"/>
      <w:bookmarkStart w:id="1077" w:name="_Toc90858017"/>
      <w:bookmarkStart w:id="1078" w:name="_Toc90859828"/>
      <w:bookmarkStart w:id="1079" w:name="_Toc90859891"/>
      <w:bookmarkStart w:id="1080" w:name="_Toc90859955"/>
      <w:bookmarkStart w:id="1081" w:name="_Toc90860020"/>
      <w:bookmarkStart w:id="1082" w:name="_Toc90860086"/>
      <w:bookmarkStart w:id="1083" w:name="_Toc90860151"/>
      <w:bookmarkStart w:id="1084" w:name="_Toc90900530"/>
      <w:bookmarkStart w:id="1085" w:name="_Toc90900635"/>
      <w:bookmarkStart w:id="1086" w:name="_Toc90900702"/>
      <w:bookmarkStart w:id="1087" w:name="_Toc90901237"/>
      <w:bookmarkStart w:id="1088" w:name="_Toc90901806"/>
      <w:bookmarkStart w:id="1089" w:name="_Toc90901940"/>
      <w:bookmarkStart w:id="1090" w:name="_Toc90902004"/>
      <w:bookmarkStart w:id="1091" w:name="_Toc90902068"/>
      <w:bookmarkStart w:id="1092" w:name="_Toc90909850"/>
      <w:bookmarkStart w:id="1093" w:name="_Toc90910010"/>
      <w:bookmarkStart w:id="1094" w:name="_Toc90910079"/>
      <w:bookmarkStart w:id="1095" w:name="_Toc90910223"/>
      <w:bookmarkStart w:id="1096" w:name="_Toc90910339"/>
      <w:bookmarkStart w:id="1097" w:name="_Toc90910625"/>
      <w:bookmarkStart w:id="1098" w:name="_Toc90910688"/>
      <w:bookmarkStart w:id="1099" w:name="_Toc90912044"/>
      <w:bookmarkStart w:id="1100" w:name="_Toc90912107"/>
      <w:bookmarkStart w:id="1101" w:name="_Toc90912171"/>
      <w:bookmarkStart w:id="1102" w:name="_Toc91462084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</w:p>
    <w:p w14:paraId="0299B6A4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103" w:name="_Toc90857222"/>
      <w:bookmarkStart w:id="1104" w:name="_Toc90857465"/>
      <w:bookmarkStart w:id="1105" w:name="_Toc90857648"/>
      <w:bookmarkStart w:id="1106" w:name="_Toc90857925"/>
      <w:bookmarkStart w:id="1107" w:name="_Toc90858018"/>
      <w:bookmarkStart w:id="1108" w:name="_Toc90859829"/>
      <w:bookmarkStart w:id="1109" w:name="_Toc90859892"/>
      <w:bookmarkStart w:id="1110" w:name="_Toc90859956"/>
      <w:bookmarkStart w:id="1111" w:name="_Toc90860021"/>
      <w:bookmarkStart w:id="1112" w:name="_Toc90860087"/>
      <w:bookmarkStart w:id="1113" w:name="_Toc90860152"/>
      <w:bookmarkStart w:id="1114" w:name="_Toc90900531"/>
      <w:bookmarkStart w:id="1115" w:name="_Toc90900636"/>
      <w:bookmarkStart w:id="1116" w:name="_Toc90900703"/>
      <w:bookmarkStart w:id="1117" w:name="_Toc90901238"/>
      <w:bookmarkStart w:id="1118" w:name="_Toc90901807"/>
      <w:bookmarkStart w:id="1119" w:name="_Toc90901941"/>
      <w:bookmarkStart w:id="1120" w:name="_Toc90902005"/>
      <w:bookmarkStart w:id="1121" w:name="_Toc90902069"/>
      <w:bookmarkStart w:id="1122" w:name="_Toc90909851"/>
      <w:bookmarkStart w:id="1123" w:name="_Toc90910011"/>
      <w:bookmarkStart w:id="1124" w:name="_Toc90910080"/>
      <w:bookmarkStart w:id="1125" w:name="_Toc90910224"/>
      <w:bookmarkStart w:id="1126" w:name="_Toc90910340"/>
      <w:bookmarkStart w:id="1127" w:name="_Toc90910626"/>
      <w:bookmarkStart w:id="1128" w:name="_Toc90910689"/>
      <w:bookmarkStart w:id="1129" w:name="_Toc90912045"/>
      <w:bookmarkStart w:id="1130" w:name="_Toc90912108"/>
      <w:bookmarkStart w:id="1131" w:name="_Toc90912172"/>
      <w:bookmarkStart w:id="1132" w:name="_Toc91462085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</w:p>
    <w:p w14:paraId="508D979F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133" w:name="_Toc90857223"/>
      <w:bookmarkStart w:id="1134" w:name="_Toc90857466"/>
      <w:bookmarkStart w:id="1135" w:name="_Toc90857649"/>
      <w:bookmarkStart w:id="1136" w:name="_Toc90857926"/>
      <w:bookmarkStart w:id="1137" w:name="_Toc90858019"/>
      <w:bookmarkStart w:id="1138" w:name="_Toc90859830"/>
      <w:bookmarkStart w:id="1139" w:name="_Toc90859893"/>
      <w:bookmarkStart w:id="1140" w:name="_Toc90859957"/>
      <w:bookmarkStart w:id="1141" w:name="_Toc90860022"/>
      <w:bookmarkStart w:id="1142" w:name="_Toc90860088"/>
      <w:bookmarkStart w:id="1143" w:name="_Toc90860153"/>
      <w:bookmarkStart w:id="1144" w:name="_Toc90900532"/>
      <w:bookmarkStart w:id="1145" w:name="_Toc90900637"/>
      <w:bookmarkStart w:id="1146" w:name="_Toc90900704"/>
      <w:bookmarkStart w:id="1147" w:name="_Toc90901239"/>
      <w:bookmarkStart w:id="1148" w:name="_Toc90901808"/>
      <w:bookmarkStart w:id="1149" w:name="_Toc90901942"/>
      <w:bookmarkStart w:id="1150" w:name="_Toc90902006"/>
      <w:bookmarkStart w:id="1151" w:name="_Toc90902070"/>
      <w:bookmarkStart w:id="1152" w:name="_Toc90909852"/>
      <w:bookmarkStart w:id="1153" w:name="_Toc90910012"/>
      <w:bookmarkStart w:id="1154" w:name="_Toc90910081"/>
      <w:bookmarkStart w:id="1155" w:name="_Toc90910225"/>
      <w:bookmarkStart w:id="1156" w:name="_Toc90910341"/>
      <w:bookmarkStart w:id="1157" w:name="_Toc90910627"/>
      <w:bookmarkStart w:id="1158" w:name="_Toc90910690"/>
      <w:bookmarkStart w:id="1159" w:name="_Toc90912046"/>
      <w:bookmarkStart w:id="1160" w:name="_Toc90912109"/>
      <w:bookmarkStart w:id="1161" w:name="_Toc90912173"/>
      <w:bookmarkStart w:id="1162" w:name="_Toc91462086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</w:p>
    <w:p w14:paraId="5AA8A3A8" w14:textId="77777777" w:rsidR="00D23B44" w:rsidRPr="00D23B44" w:rsidRDefault="00D23B44" w:rsidP="00374DA2">
      <w:pPr>
        <w:pStyle w:val="a6"/>
        <w:keepNext/>
        <w:keepLines/>
        <w:numPr>
          <w:ilvl w:val="1"/>
          <w:numId w:val="15"/>
        </w:numPr>
        <w:spacing w:after="0"/>
        <w:ind w:left="0" w:firstLine="709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163" w:name="_Toc90857224"/>
      <w:bookmarkStart w:id="1164" w:name="_Toc90857467"/>
      <w:bookmarkStart w:id="1165" w:name="_Toc90857650"/>
      <w:bookmarkStart w:id="1166" w:name="_Toc90857927"/>
      <w:bookmarkStart w:id="1167" w:name="_Toc90858020"/>
      <w:bookmarkStart w:id="1168" w:name="_Toc90859831"/>
      <w:bookmarkStart w:id="1169" w:name="_Toc90859894"/>
      <w:bookmarkStart w:id="1170" w:name="_Toc90859958"/>
      <w:bookmarkStart w:id="1171" w:name="_Toc90860023"/>
      <w:bookmarkStart w:id="1172" w:name="_Toc90860089"/>
      <w:bookmarkStart w:id="1173" w:name="_Toc90860154"/>
      <w:bookmarkStart w:id="1174" w:name="_Toc90900533"/>
      <w:bookmarkStart w:id="1175" w:name="_Toc90900638"/>
      <w:bookmarkStart w:id="1176" w:name="_Toc90900705"/>
      <w:bookmarkStart w:id="1177" w:name="_Toc90901240"/>
      <w:bookmarkStart w:id="1178" w:name="_Toc90901809"/>
      <w:bookmarkStart w:id="1179" w:name="_Toc90901943"/>
      <w:bookmarkStart w:id="1180" w:name="_Toc90902007"/>
      <w:bookmarkStart w:id="1181" w:name="_Toc90902071"/>
      <w:bookmarkStart w:id="1182" w:name="_Toc90909853"/>
      <w:bookmarkStart w:id="1183" w:name="_Toc90910013"/>
      <w:bookmarkStart w:id="1184" w:name="_Toc90910082"/>
      <w:bookmarkStart w:id="1185" w:name="_Toc90910226"/>
      <w:bookmarkStart w:id="1186" w:name="_Toc90910342"/>
      <w:bookmarkStart w:id="1187" w:name="_Toc90910628"/>
      <w:bookmarkStart w:id="1188" w:name="_Toc90910691"/>
      <w:bookmarkStart w:id="1189" w:name="_Toc90912047"/>
      <w:bookmarkStart w:id="1190" w:name="_Toc90912110"/>
      <w:bookmarkStart w:id="1191" w:name="_Toc90912174"/>
      <w:bookmarkStart w:id="1192" w:name="_Toc91462087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</w:p>
    <w:p w14:paraId="246B52D1" w14:textId="77777777" w:rsidR="00711F20" w:rsidRPr="00711F20" w:rsidRDefault="00711F20" w:rsidP="00374DA2">
      <w:pPr>
        <w:pStyle w:val="a6"/>
        <w:keepNext/>
        <w:keepLines/>
        <w:numPr>
          <w:ilvl w:val="0"/>
          <w:numId w:val="17"/>
        </w:numPr>
        <w:spacing w:after="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1193" w:name="_Toc90857468"/>
      <w:bookmarkStart w:id="1194" w:name="_Toc90857651"/>
      <w:bookmarkStart w:id="1195" w:name="_Toc90857928"/>
      <w:bookmarkStart w:id="1196" w:name="_Toc90858021"/>
      <w:bookmarkStart w:id="1197" w:name="_Toc90859832"/>
      <w:bookmarkStart w:id="1198" w:name="_Toc90859895"/>
      <w:bookmarkStart w:id="1199" w:name="_Toc90859959"/>
      <w:bookmarkStart w:id="1200" w:name="_Toc90860024"/>
      <w:bookmarkStart w:id="1201" w:name="_Toc90860090"/>
      <w:bookmarkStart w:id="1202" w:name="_Toc90860155"/>
      <w:bookmarkStart w:id="1203" w:name="_Toc90900534"/>
      <w:bookmarkStart w:id="1204" w:name="_Toc90900639"/>
      <w:bookmarkStart w:id="1205" w:name="_Toc90900706"/>
      <w:bookmarkStart w:id="1206" w:name="_Toc90901241"/>
      <w:bookmarkStart w:id="1207" w:name="_Toc90901810"/>
      <w:bookmarkStart w:id="1208" w:name="_Toc90901944"/>
      <w:bookmarkStart w:id="1209" w:name="_Toc90902008"/>
      <w:bookmarkStart w:id="1210" w:name="_Toc90902072"/>
      <w:bookmarkStart w:id="1211" w:name="_Toc90909854"/>
      <w:bookmarkStart w:id="1212" w:name="_Toc90910014"/>
      <w:bookmarkStart w:id="1213" w:name="_Toc90910083"/>
      <w:bookmarkStart w:id="1214" w:name="_Toc90910227"/>
      <w:bookmarkStart w:id="1215" w:name="_Toc90910343"/>
      <w:bookmarkStart w:id="1216" w:name="_Toc90910629"/>
      <w:bookmarkStart w:id="1217" w:name="_Toc90910692"/>
      <w:bookmarkStart w:id="1218" w:name="_Toc90912048"/>
      <w:bookmarkStart w:id="1219" w:name="_Toc90912111"/>
      <w:bookmarkStart w:id="1220" w:name="_Toc90912175"/>
      <w:bookmarkStart w:id="1221" w:name="_Toc91462088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</w:p>
    <w:p w14:paraId="6FCA505F" w14:textId="06461ED8" w:rsidR="00BE690C" w:rsidRPr="00C771AC" w:rsidRDefault="007B6B0A" w:rsidP="00374DA2">
      <w:pPr>
        <w:pStyle w:val="3"/>
        <w:rPr>
          <w:lang w:val="ru-RU"/>
        </w:rPr>
      </w:pPr>
      <w:bookmarkStart w:id="1222" w:name="_Toc90902073"/>
      <w:bookmarkStart w:id="1223" w:name="_Toc90909855"/>
      <w:bookmarkStart w:id="1224" w:name="_Toc91462089"/>
      <w:r w:rsidRPr="0053750F">
        <w:rPr>
          <w:lang w:val="ru-RU"/>
        </w:rPr>
        <w:t>3.1</w:t>
      </w:r>
      <w:r w:rsidRPr="0053750F">
        <w:rPr>
          <w:lang w:val="ru-RU"/>
        </w:rPr>
        <w:tab/>
      </w:r>
      <w:r w:rsidR="00A337DC" w:rsidRPr="0053750F">
        <w:rPr>
          <w:lang w:val="ru-RU"/>
        </w:rPr>
        <w:t>Условия выполнения программы</w:t>
      </w:r>
      <w:bookmarkEnd w:id="1222"/>
      <w:bookmarkEnd w:id="1223"/>
      <w:bookmarkEnd w:id="1224"/>
    </w:p>
    <w:p w14:paraId="3C2A8907" w14:textId="77777777" w:rsidR="00C771AC" w:rsidRDefault="00C771AC" w:rsidP="00374DA2">
      <w:pPr>
        <w:spacing w:after="0"/>
        <w:ind w:firstLine="709"/>
      </w:pPr>
    </w:p>
    <w:p w14:paraId="2B355204" w14:textId="3FB4784C" w:rsidR="007F685E" w:rsidRDefault="007F685E" w:rsidP="00374DA2">
      <w:pPr>
        <w:spacing w:after="0"/>
        <w:ind w:firstLine="709"/>
      </w:pPr>
      <w:r>
        <w:t xml:space="preserve">Минимально необходимые системные требования представлены в таблице </w:t>
      </w:r>
      <w:r w:rsidR="00426740">
        <w:fldChar w:fldCharType="begin"/>
      </w:r>
      <w:r w:rsidR="00426740">
        <w:instrText xml:space="preserve"> REF _Ref90638760 \p \h </w:instrText>
      </w:r>
      <w:r w:rsidR="002E71A0">
        <w:instrText xml:space="preserve"> \* MERGEFORMAT </w:instrText>
      </w:r>
      <w:r w:rsidR="00426740">
        <w:fldChar w:fldCharType="separate"/>
      </w:r>
      <w:r w:rsidR="00315C5D">
        <w:t>ниже</w:t>
      </w:r>
      <w:r w:rsidR="00426740">
        <w:fldChar w:fldCharType="end"/>
      </w:r>
      <w:r>
        <w:t xml:space="preserve"> (</w:t>
      </w:r>
      <w:r w:rsidR="00426740">
        <w:fldChar w:fldCharType="begin"/>
      </w:r>
      <w:r w:rsidR="00426740">
        <w:instrText xml:space="preserve"> REF _Ref90638765 \h </w:instrText>
      </w:r>
      <w:r w:rsidR="002E71A0">
        <w:instrText xml:space="preserve"> \* MERGEFORMAT </w:instrText>
      </w:r>
      <w:r w:rsidR="00426740">
        <w:fldChar w:fldCharType="separate"/>
      </w:r>
      <w:r w:rsidR="00315C5D">
        <w:t xml:space="preserve">Таблица </w:t>
      </w:r>
      <w:r w:rsidR="00315C5D">
        <w:rPr>
          <w:noProof/>
        </w:rPr>
        <w:t>3</w:t>
      </w:r>
      <w:r w:rsidR="00315C5D">
        <w:t>.</w:t>
      </w:r>
      <w:r w:rsidR="00315C5D">
        <w:rPr>
          <w:noProof/>
        </w:rPr>
        <w:t>1</w:t>
      </w:r>
      <w:r w:rsidR="00426740">
        <w:fldChar w:fldCharType="end"/>
      </w:r>
      <w:r>
        <w:t>).</w:t>
      </w:r>
    </w:p>
    <w:p w14:paraId="06485265" w14:textId="77777777" w:rsidR="00016E1E" w:rsidRDefault="00016E1E" w:rsidP="00374DA2">
      <w:pPr>
        <w:spacing w:after="0"/>
        <w:ind w:firstLine="709"/>
      </w:pPr>
    </w:p>
    <w:p w14:paraId="37982458" w14:textId="442DA1DC" w:rsidR="00426740" w:rsidRDefault="00426740" w:rsidP="00115307">
      <w:pPr>
        <w:pStyle w:val="a8"/>
      </w:pPr>
      <w:bookmarkStart w:id="1225" w:name="_Ref90638765"/>
      <w:bookmarkStart w:id="1226" w:name="_Ref90638760"/>
      <w:r>
        <w:t xml:space="preserve">Таблица </w:t>
      </w:r>
      <w:fldSimple w:instr=" STYLEREF 1 \s ">
        <w:r w:rsidR="00315C5D">
          <w:rPr>
            <w:noProof/>
          </w:rPr>
          <w:t>3</w:t>
        </w:r>
      </w:fldSimple>
      <w:r>
        <w:t>.</w:t>
      </w:r>
      <w:fldSimple w:instr=" SEQ Таблица \* ARABIC \s 1 ">
        <w:r w:rsidR="00315C5D">
          <w:rPr>
            <w:noProof/>
          </w:rPr>
          <w:t>1</w:t>
        </w:r>
      </w:fldSimple>
      <w:bookmarkEnd w:id="1225"/>
      <w:r>
        <w:t xml:space="preserve"> – Системные требования</w:t>
      </w:r>
      <w:bookmarkEnd w:id="12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964"/>
        <w:gridCol w:w="6231"/>
      </w:tblGrid>
      <w:tr w:rsidR="007F685E" w14:paraId="1A95B28C" w14:textId="77777777" w:rsidTr="00016E1E">
        <w:tc>
          <w:tcPr>
            <w:tcW w:w="3964" w:type="dxa"/>
          </w:tcPr>
          <w:p w14:paraId="62B702FB" w14:textId="77777777" w:rsidR="007F685E" w:rsidRPr="007F685E" w:rsidRDefault="007F685E" w:rsidP="00016E1E">
            <w:pPr>
              <w:ind w:firstLine="0"/>
            </w:pPr>
            <w:r>
              <w:t>Операционная система</w:t>
            </w:r>
          </w:p>
        </w:tc>
        <w:tc>
          <w:tcPr>
            <w:tcW w:w="6231" w:type="dxa"/>
          </w:tcPr>
          <w:p w14:paraId="21FA4E2C" w14:textId="16300B88" w:rsidR="007F685E" w:rsidRPr="00B46DD1" w:rsidRDefault="00B46DD1" w:rsidP="00016E1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Windows </w:t>
            </w:r>
            <w:r w:rsidR="00D875B4">
              <w:rPr>
                <w:lang w:val="en-US"/>
              </w:rPr>
              <w:t>10</w:t>
            </w:r>
            <w:r>
              <w:rPr>
                <w:lang w:val="en-US"/>
              </w:rPr>
              <w:t xml:space="preserve"> x</w:t>
            </w:r>
            <w:r w:rsidR="00D875B4">
              <w:rPr>
                <w:lang w:val="en-US"/>
              </w:rPr>
              <w:t>64</w:t>
            </w:r>
          </w:p>
        </w:tc>
      </w:tr>
      <w:tr w:rsidR="007F685E" w14:paraId="4D770136" w14:textId="77777777" w:rsidTr="00016E1E">
        <w:tc>
          <w:tcPr>
            <w:tcW w:w="3964" w:type="dxa"/>
          </w:tcPr>
          <w:p w14:paraId="7BEF600D" w14:textId="77777777" w:rsidR="007F685E" w:rsidRDefault="007F685E" w:rsidP="00016E1E">
            <w:pPr>
              <w:ind w:firstLine="0"/>
            </w:pPr>
            <w:r>
              <w:t>Процессор</w:t>
            </w:r>
          </w:p>
        </w:tc>
        <w:tc>
          <w:tcPr>
            <w:tcW w:w="6231" w:type="dxa"/>
          </w:tcPr>
          <w:p w14:paraId="2944BF98" w14:textId="0C02C341" w:rsidR="007F685E" w:rsidRPr="007F685E" w:rsidRDefault="007F685E" w:rsidP="00016E1E">
            <w:pPr>
              <w:ind w:firstLine="0"/>
            </w:pPr>
            <w:r>
              <w:t xml:space="preserve">Одноядерный процессор, </w:t>
            </w:r>
            <w:r>
              <w:rPr>
                <w:lang w:val="en-US"/>
              </w:rPr>
              <w:t>x</w:t>
            </w:r>
            <w:r w:rsidRPr="007F685E">
              <w:t>86_</w:t>
            </w:r>
            <w:r w:rsidR="00D875B4" w:rsidRPr="00D875B4">
              <w:t>64</w:t>
            </w:r>
            <w:r w:rsidRPr="007F685E">
              <w:t xml:space="preserve">, </w:t>
            </w:r>
            <w:r>
              <w:t xml:space="preserve">не менее </w:t>
            </w:r>
            <w:r w:rsidRPr="007F685E">
              <w:t>1</w:t>
            </w:r>
            <w:r>
              <w:t>ГГц</w:t>
            </w:r>
          </w:p>
        </w:tc>
      </w:tr>
      <w:tr w:rsidR="007F685E" w14:paraId="63B52030" w14:textId="77777777" w:rsidTr="00016E1E">
        <w:tc>
          <w:tcPr>
            <w:tcW w:w="3964" w:type="dxa"/>
          </w:tcPr>
          <w:p w14:paraId="69764A09" w14:textId="77777777" w:rsidR="007F685E" w:rsidRDefault="007F685E" w:rsidP="00016E1E">
            <w:pPr>
              <w:ind w:firstLine="0"/>
            </w:pPr>
            <w:r>
              <w:t>ОЗУ</w:t>
            </w:r>
          </w:p>
        </w:tc>
        <w:tc>
          <w:tcPr>
            <w:tcW w:w="6231" w:type="dxa"/>
          </w:tcPr>
          <w:p w14:paraId="7A0317CE" w14:textId="328A858C" w:rsidR="007F685E" w:rsidRDefault="00F91479" w:rsidP="00016E1E">
            <w:pPr>
              <w:ind w:firstLine="0"/>
            </w:pPr>
            <w:r>
              <w:t xml:space="preserve">Не менее </w:t>
            </w:r>
            <w:r w:rsidR="00366151">
              <w:t>7</w:t>
            </w:r>
            <w:r>
              <w:t xml:space="preserve"> </w:t>
            </w:r>
            <w:r w:rsidR="00977ACF">
              <w:t>М</w:t>
            </w:r>
            <w:r>
              <w:t>Б</w:t>
            </w:r>
          </w:p>
        </w:tc>
      </w:tr>
      <w:tr w:rsidR="007F685E" w14:paraId="1701EBA0" w14:textId="77777777" w:rsidTr="00016E1E">
        <w:tc>
          <w:tcPr>
            <w:tcW w:w="3964" w:type="dxa"/>
          </w:tcPr>
          <w:p w14:paraId="36A0B013" w14:textId="77777777" w:rsidR="007F685E" w:rsidRDefault="007F685E" w:rsidP="00016E1E">
            <w:pPr>
              <w:ind w:firstLine="0"/>
            </w:pPr>
            <w:r>
              <w:t>Место на внешнем носителе</w:t>
            </w:r>
          </w:p>
        </w:tc>
        <w:tc>
          <w:tcPr>
            <w:tcW w:w="6231" w:type="dxa"/>
          </w:tcPr>
          <w:p w14:paraId="4D8F8C30" w14:textId="77777777" w:rsidR="007F685E" w:rsidRPr="00F91479" w:rsidRDefault="00F91479" w:rsidP="00016E1E">
            <w:pPr>
              <w:ind w:firstLine="0"/>
            </w:pPr>
            <w:r>
              <w:t>Не менее 256 КБ</w:t>
            </w:r>
          </w:p>
        </w:tc>
      </w:tr>
    </w:tbl>
    <w:p w14:paraId="4A1A6766" w14:textId="562FC7C7" w:rsidR="006B6AD2" w:rsidRDefault="006B6AD2" w:rsidP="00374DA2">
      <w:pPr>
        <w:spacing w:after="0"/>
        <w:rPr>
          <w:lang w:val="en-US"/>
        </w:rPr>
      </w:pPr>
      <w:bookmarkStart w:id="1227" w:name="_Toc90902074"/>
      <w:bookmarkStart w:id="1228" w:name="_Toc90909856"/>
    </w:p>
    <w:p w14:paraId="020FFAF5" w14:textId="77777777" w:rsidR="006B6AD2" w:rsidRPr="006B6AD2" w:rsidRDefault="006B6AD2" w:rsidP="00374DA2">
      <w:pPr>
        <w:spacing w:after="0"/>
        <w:rPr>
          <w:lang w:val="en-US"/>
        </w:rPr>
      </w:pPr>
    </w:p>
    <w:p w14:paraId="6CF4A1DD" w14:textId="56F4022D" w:rsidR="00115BA3" w:rsidRPr="00115BA3" w:rsidRDefault="007B6B0A" w:rsidP="00374DA2">
      <w:pPr>
        <w:pStyle w:val="3"/>
      </w:pPr>
      <w:bookmarkStart w:id="1229" w:name="_Toc91462090"/>
      <w:r>
        <w:t>3.2</w:t>
      </w:r>
      <w:r>
        <w:tab/>
      </w:r>
      <w:r w:rsidR="00A337DC">
        <w:t>Загрузка и запуск программы</w:t>
      </w:r>
      <w:bookmarkEnd w:id="1227"/>
      <w:bookmarkEnd w:id="1228"/>
      <w:bookmarkEnd w:id="1229"/>
    </w:p>
    <w:p w14:paraId="3644BE52" w14:textId="77777777" w:rsidR="00C771AC" w:rsidRDefault="00C771AC" w:rsidP="00374DA2">
      <w:pPr>
        <w:spacing w:after="0"/>
        <w:ind w:firstLine="709"/>
      </w:pPr>
    </w:p>
    <w:p w14:paraId="1585B703" w14:textId="2F1AE80B" w:rsidR="00D0572A" w:rsidRDefault="00C1764C" w:rsidP="00374DA2">
      <w:pPr>
        <w:spacing w:after="0"/>
        <w:ind w:firstLine="709"/>
      </w:pPr>
      <w:r>
        <w:t>Запустить программу можно двумя способами:</w:t>
      </w:r>
    </w:p>
    <w:p w14:paraId="14021AA9" w14:textId="511F003D" w:rsidR="006E6880" w:rsidRPr="006E6880" w:rsidRDefault="00115BA3" w:rsidP="00374DA2">
      <w:pPr>
        <w:pStyle w:val="a6"/>
        <w:numPr>
          <w:ilvl w:val="0"/>
          <w:numId w:val="9"/>
        </w:numPr>
        <w:spacing w:after="0"/>
        <w:ind w:firstLine="709"/>
      </w:pPr>
      <w:r>
        <w:rPr>
          <w:lang w:val="en-US"/>
        </w:rPr>
        <w:t>c</w:t>
      </w:r>
      <w:r w:rsidR="00C1764C">
        <w:t xml:space="preserve"> помощью проводника</w:t>
      </w:r>
      <w:r w:rsidRPr="00115BA3">
        <w:t>;</w:t>
      </w:r>
    </w:p>
    <w:p w14:paraId="0A68808F" w14:textId="76FEC36F" w:rsidR="00C1764C" w:rsidRDefault="006E6880" w:rsidP="00374DA2">
      <w:pPr>
        <w:pStyle w:val="a6"/>
        <w:numPr>
          <w:ilvl w:val="0"/>
          <w:numId w:val="9"/>
        </w:numPr>
        <w:spacing w:after="0"/>
        <w:ind w:firstLine="709"/>
      </w:pPr>
      <w:r>
        <w:rPr>
          <w:noProof/>
          <w:lang w:val="en-US"/>
        </w:rPr>
        <w:drawing>
          <wp:anchor distT="0" distB="0" distL="114300" distR="114300" simplePos="0" relativeHeight="252142592" behindDoc="0" locked="0" layoutInCell="1" allowOverlap="1" wp14:anchorId="54EFB285" wp14:editId="13897C23">
            <wp:simplePos x="0" y="0"/>
            <wp:positionH relativeFrom="page">
              <wp:posOffset>2298700</wp:posOffset>
            </wp:positionH>
            <wp:positionV relativeFrom="paragraph">
              <wp:posOffset>610870</wp:posOffset>
            </wp:positionV>
            <wp:extent cx="3467100" cy="1082040"/>
            <wp:effectExtent l="0" t="0" r="0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8" b="1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BA3">
        <w:rPr>
          <w:lang w:val="en-US"/>
        </w:rPr>
        <w:t>c</w:t>
      </w:r>
      <w:r w:rsidR="00C1764C">
        <w:t xml:space="preserve"> помощью </w:t>
      </w:r>
      <w:r w:rsidR="009E487A">
        <w:t>командной строки</w:t>
      </w:r>
      <w:r w:rsidR="00C1764C">
        <w:t>, введя название программы</w:t>
      </w:r>
      <w:r w:rsidR="00CE4A9B">
        <w:t>, что представлено на рисунке 3.1.</w:t>
      </w:r>
    </w:p>
    <w:p w14:paraId="269C7C9A" w14:textId="77777777" w:rsidR="005F1E45" w:rsidRDefault="005F1E45" w:rsidP="005F1E45">
      <w:pPr>
        <w:pStyle w:val="a6"/>
        <w:spacing w:after="0"/>
        <w:ind w:left="709" w:firstLine="0"/>
      </w:pPr>
    </w:p>
    <w:p w14:paraId="05275706" w14:textId="7577E19E" w:rsidR="00886ADC" w:rsidRDefault="006E6880" w:rsidP="00374DA2">
      <w:pPr>
        <w:spacing w:after="0"/>
        <w:ind w:firstLine="709"/>
        <w:jc w:val="center"/>
      </w:pPr>
      <w:r>
        <w:t>Рисунок 3.1 – Запуск программы с помощью консоли</w:t>
      </w:r>
    </w:p>
    <w:p w14:paraId="131772EC" w14:textId="77777777" w:rsidR="00477229" w:rsidRPr="006E6880" w:rsidRDefault="00477229" w:rsidP="00374DA2">
      <w:pPr>
        <w:spacing w:after="0"/>
        <w:ind w:firstLine="709"/>
        <w:jc w:val="center"/>
      </w:pPr>
    </w:p>
    <w:p w14:paraId="66189549" w14:textId="6F09CCF6" w:rsidR="00C1764C" w:rsidRDefault="000A0310" w:rsidP="00374DA2">
      <w:pPr>
        <w:spacing w:after="0"/>
        <w:ind w:firstLine="709"/>
      </w:pPr>
      <w:r>
        <w:t>После</w:t>
      </w:r>
      <w:r w:rsidR="008C08B5">
        <w:t xml:space="preserve"> запуска программы пользователю будет предложено выбрать один из пунктов</w:t>
      </w:r>
      <w:r w:rsidR="00914AB6" w:rsidRPr="00914AB6">
        <w:t xml:space="preserve"> </w:t>
      </w:r>
      <w:r w:rsidR="00914AB6">
        <w:t>стартового</w:t>
      </w:r>
      <w:r w:rsidR="008C08B5">
        <w:t xml:space="preserve"> меню</w:t>
      </w:r>
      <w:r w:rsidR="005202BD">
        <w:t xml:space="preserve"> (рисунок 3.2)</w:t>
      </w:r>
      <w:r>
        <w:t>.</w:t>
      </w:r>
      <w:r w:rsidR="00D02DE8">
        <w:t xml:space="preserve"> Навигация по меню осуществляется с </w:t>
      </w:r>
      <w:r w:rsidR="00D02DE8">
        <w:lastRenderedPageBreak/>
        <w:t xml:space="preserve">помощью стрелочек. Подтверждение выбора производиться с помощью клавиши </w:t>
      </w:r>
      <w:r w:rsidR="00D02DE8">
        <w:rPr>
          <w:lang w:val="en-US"/>
        </w:rPr>
        <w:t>ENTER</w:t>
      </w:r>
      <w:r w:rsidR="00D02DE8" w:rsidRPr="00D02DE8">
        <w:t xml:space="preserve">. </w:t>
      </w:r>
    </w:p>
    <w:p w14:paraId="4EC6F1AF" w14:textId="2FAF057F" w:rsidR="000438CF" w:rsidRDefault="00A53253" w:rsidP="00374DA2">
      <w:pPr>
        <w:spacing w:after="0"/>
        <w:ind w:firstLine="709"/>
        <w:rPr>
          <w:noProof/>
        </w:rPr>
      </w:pPr>
      <w:r>
        <w:t>При выборе определенного пункта меню, приложение перейдет в один из режимов работы, представленных на рисунках 3.2 – 3.</w:t>
      </w:r>
      <w:r w:rsidR="00CA2EFC">
        <w:t>4</w:t>
      </w:r>
      <w:r>
        <w:t>.</w:t>
      </w:r>
      <w:r w:rsidR="00547907" w:rsidRPr="00547907">
        <w:rPr>
          <w:noProof/>
        </w:rPr>
        <w:t xml:space="preserve"> </w:t>
      </w:r>
    </w:p>
    <w:p w14:paraId="6872A0FE" w14:textId="77777777" w:rsidR="00016E1E" w:rsidRDefault="00016E1E" w:rsidP="00374DA2">
      <w:pPr>
        <w:spacing w:after="0"/>
        <w:ind w:firstLine="709"/>
        <w:rPr>
          <w:noProof/>
        </w:rPr>
      </w:pPr>
    </w:p>
    <w:p w14:paraId="79DF98D6" w14:textId="57BCD093" w:rsidR="000438CF" w:rsidRDefault="000438CF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3C7C3693" wp14:editId="308FC919">
            <wp:extent cx="4603423" cy="15240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65546" b="79132"/>
                    <a:stretch/>
                  </pic:blipFill>
                  <pic:spPr bwMode="auto">
                    <a:xfrm>
                      <a:off x="0" y="0"/>
                      <a:ext cx="4608464" cy="152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1E98D" w14:textId="75764695" w:rsidR="00CA2EFC" w:rsidRDefault="000438CF" w:rsidP="00374DA2">
      <w:pPr>
        <w:spacing w:after="0"/>
        <w:ind w:firstLine="709"/>
        <w:jc w:val="center"/>
      </w:pPr>
      <w:r>
        <w:t>Рисунок 3.</w:t>
      </w:r>
      <w:r w:rsidRPr="000438CF">
        <w:t>2</w:t>
      </w:r>
      <w:r>
        <w:t xml:space="preserve"> – Стартовое меню программы</w:t>
      </w:r>
    </w:p>
    <w:p w14:paraId="557EA8B4" w14:textId="77777777" w:rsidR="00CA2EFC" w:rsidRDefault="00CA2EFC" w:rsidP="00374DA2">
      <w:pPr>
        <w:spacing w:after="0"/>
        <w:ind w:firstLine="709"/>
        <w:jc w:val="center"/>
      </w:pPr>
    </w:p>
    <w:p w14:paraId="2D136E17" w14:textId="2EB57478" w:rsidR="00914AB6" w:rsidRDefault="0034717B" w:rsidP="00374DA2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2745E373" wp14:editId="0978AC4A">
            <wp:extent cx="5824855" cy="318383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0764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2C9" w14:textId="771AF4DA" w:rsidR="00914AB6" w:rsidRDefault="00914AB6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3.3 – Выбран пункт меню «О программе»</w:t>
      </w:r>
    </w:p>
    <w:p w14:paraId="60304BE0" w14:textId="77777777" w:rsidR="00CA2EFC" w:rsidRDefault="00CA2EFC" w:rsidP="00374DA2">
      <w:pPr>
        <w:spacing w:after="0"/>
        <w:ind w:firstLine="709"/>
        <w:rPr>
          <w:noProof/>
        </w:rPr>
      </w:pPr>
    </w:p>
    <w:p w14:paraId="1846A5CC" w14:textId="6D767243" w:rsidR="00CA2EFC" w:rsidRDefault="00914AB6" w:rsidP="00374DA2">
      <w:pPr>
        <w:spacing w:after="0"/>
        <w:ind w:firstLine="709"/>
        <w:rPr>
          <w:noProof/>
        </w:rPr>
      </w:pPr>
      <w:r>
        <w:rPr>
          <w:noProof/>
        </w:rPr>
        <w:t xml:space="preserve">Для того , чтобы начать использовать программу – необходимо </w:t>
      </w:r>
      <w:r w:rsidR="00CA2EFC">
        <w:rPr>
          <w:noProof/>
        </w:rPr>
        <w:t>использовать существующий файл для импорта в программу или создать новый список. Это продемонстриванно на рисунке 3.4 .</w:t>
      </w:r>
    </w:p>
    <w:p w14:paraId="77D9EACC" w14:textId="77777777" w:rsidR="00CA2EFC" w:rsidRDefault="00547907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89764B" wp14:editId="3AF60FD6">
            <wp:extent cx="5508287" cy="1150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47085" b="84086"/>
                    <a:stretch/>
                  </pic:blipFill>
                  <pic:spPr bwMode="auto">
                    <a:xfrm>
                      <a:off x="0" y="0"/>
                      <a:ext cx="5512325" cy="115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ECBD4" w14:textId="0D2A085B" w:rsidR="00CA2EFC" w:rsidRDefault="00CA2EFC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3.4 – Меню выбора создания или использования списка.</w:t>
      </w:r>
    </w:p>
    <w:p w14:paraId="208F5337" w14:textId="35783BC0" w:rsidR="00CA2EFC" w:rsidRDefault="00CA2EFC" w:rsidP="00374DA2">
      <w:pPr>
        <w:spacing w:after="0"/>
        <w:ind w:firstLine="709"/>
        <w:jc w:val="center"/>
        <w:rPr>
          <w:noProof/>
        </w:rPr>
      </w:pPr>
    </w:p>
    <w:p w14:paraId="6098F543" w14:textId="3E18D896" w:rsidR="00CA2EFC" w:rsidRDefault="00CA2EFC" w:rsidP="00374DA2">
      <w:pPr>
        <w:spacing w:after="0"/>
        <w:ind w:firstLine="709"/>
        <w:rPr>
          <w:noProof/>
        </w:rPr>
      </w:pPr>
      <w:r>
        <w:rPr>
          <w:noProof/>
        </w:rPr>
        <w:t xml:space="preserve">В случае выбора второго пункта – программа </w:t>
      </w:r>
      <w:r w:rsidR="00605764">
        <w:rPr>
          <w:noProof/>
        </w:rPr>
        <w:t xml:space="preserve">объявит о создании нового списка и направит пользователя в главное меню программы. В случае выбора первого пункта </w:t>
      </w:r>
      <w:r w:rsidR="00605764">
        <w:rPr>
          <w:noProof/>
        </w:rPr>
        <w:softHyphen/>
        <w:t xml:space="preserve">– программа попросит ввести имя файла , и определить расширение файла , что представленно на рисунках 3.5 и 3.6 </w:t>
      </w:r>
    </w:p>
    <w:p w14:paraId="5A39D073" w14:textId="77777777" w:rsidR="005F1E45" w:rsidRDefault="005F1E45" w:rsidP="00374DA2">
      <w:pPr>
        <w:spacing w:after="0"/>
        <w:ind w:firstLine="709"/>
        <w:rPr>
          <w:noProof/>
        </w:rPr>
      </w:pPr>
    </w:p>
    <w:p w14:paraId="39CA8D11" w14:textId="2A929D25" w:rsidR="00605764" w:rsidRDefault="00547907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37E592B6" wp14:editId="234AF1C6">
            <wp:extent cx="4796219" cy="130302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56444" b="82963"/>
                    <a:stretch/>
                  </pic:blipFill>
                  <pic:spPr bwMode="auto">
                    <a:xfrm>
                      <a:off x="0" y="0"/>
                      <a:ext cx="4807780" cy="130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60610" w14:textId="250625F1" w:rsidR="008A438A" w:rsidRDefault="00605764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 xml:space="preserve">Рисунок 3.5 – </w:t>
      </w:r>
      <w:r w:rsidR="008A438A">
        <w:rPr>
          <w:noProof/>
        </w:rPr>
        <w:t>В</w:t>
      </w:r>
      <w:r>
        <w:rPr>
          <w:noProof/>
        </w:rPr>
        <w:t>вод имени файла</w:t>
      </w:r>
    </w:p>
    <w:p w14:paraId="0C396322" w14:textId="77777777" w:rsidR="008A438A" w:rsidRDefault="008A438A" w:rsidP="00374DA2">
      <w:pPr>
        <w:spacing w:after="0"/>
        <w:ind w:firstLine="709"/>
        <w:jc w:val="center"/>
        <w:rPr>
          <w:noProof/>
        </w:rPr>
      </w:pPr>
    </w:p>
    <w:p w14:paraId="76809AC7" w14:textId="109CC6A7" w:rsidR="008A438A" w:rsidRDefault="00547907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2F1B8D0C" wp14:editId="14E305DE">
            <wp:extent cx="3489960" cy="15439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72041" b="82192"/>
                    <a:stretch/>
                  </pic:blipFill>
                  <pic:spPr bwMode="auto">
                    <a:xfrm>
                      <a:off x="0" y="0"/>
                      <a:ext cx="3525484" cy="155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AA17" w14:textId="0FFCE7A5" w:rsidR="008A438A" w:rsidRDefault="008A438A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3.6 – Выбор расширения файла</w:t>
      </w:r>
    </w:p>
    <w:p w14:paraId="744F5D5C" w14:textId="77777777" w:rsidR="002C6C52" w:rsidRDefault="002C6C52" w:rsidP="00374DA2">
      <w:pPr>
        <w:spacing w:after="0"/>
        <w:ind w:firstLine="709"/>
        <w:jc w:val="center"/>
        <w:rPr>
          <w:noProof/>
        </w:rPr>
      </w:pPr>
    </w:p>
    <w:p w14:paraId="3248B12B" w14:textId="235B91F3" w:rsidR="008A438A" w:rsidRDefault="008A438A" w:rsidP="00374DA2">
      <w:pPr>
        <w:spacing w:after="0"/>
        <w:ind w:firstLine="709"/>
        <w:rPr>
          <w:noProof/>
        </w:rPr>
      </w:pPr>
      <w:r>
        <w:rPr>
          <w:noProof/>
        </w:rPr>
        <w:t>В случае удачно</w:t>
      </w:r>
      <w:r w:rsidR="002C6C52">
        <w:rPr>
          <w:noProof/>
        </w:rPr>
        <w:t>го считывания информации из файла пользователю будет выведено сообщение о количестве считанных записей , что продемонстриванно на рисунке 3.7</w:t>
      </w:r>
    </w:p>
    <w:p w14:paraId="72EAE194" w14:textId="0B384821" w:rsidR="008A438A" w:rsidRDefault="00547907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C453B5" wp14:editId="208A0188">
            <wp:extent cx="3979164" cy="1653540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56139" b="73759"/>
                    <a:stretch/>
                  </pic:blipFill>
                  <pic:spPr bwMode="auto">
                    <a:xfrm>
                      <a:off x="0" y="0"/>
                      <a:ext cx="3986523" cy="165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3CE84" w14:textId="477FE18E" w:rsidR="002C6C52" w:rsidRDefault="002C6C52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3.7 – Сообщение о успешно считанной информации</w:t>
      </w:r>
    </w:p>
    <w:p w14:paraId="74D484C6" w14:textId="38EBDDAD" w:rsidR="002C6C52" w:rsidRDefault="002C6C52" w:rsidP="00374DA2">
      <w:pPr>
        <w:spacing w:after="0"/>
        <w:ind w:firstLine="709"/>
        <w:jc w:val="center"/>
        <w:rPr>
          <w:noProof/>
        </w:rPr>
      </w:pPr>
    </w:p>
    <w:p w14:paraId="4BA40E30" w14:textId="6A399C03" w:rsidR="002C6C52" w:rsidRPr="00412953" w:rsidRDefault="002C6C52" w:rsidP="00374DA2">
      <w:pPr>
        <w:spacing w:after="0"/>
        <w:ind w:firstLine="709"/>
      </w:pPr>
      <w:r>
        <w:rPr>
          <w:noProof/>
        </w:rPr>
        <w:t>Далее пользователь попадает в главное меню программы.</w:t>
      </w:r>
      <w:r w:rsidR="00464420" w:rsidRPr="00464420">
        <w:t xml:space="preserve"> </w:t>
      </w:r>
      <w:r w:rsidR="00464420">
        <w:t xml:space="preserve">Навигация по меню осуществляется с помощью стрелочек. Подтверждение выбора производиться с помощью клавиши </w:t>
      </w:r>
      <w:r w:rsidR="00464420">
        <w:rPr>
          <w:lang w:val="en-US"/>
        </w:rPr>
        <w:t>ENTER</w:t>
      </w:r>
      <w:r w:rsidR="00464420" w:rsidRPr="00D02DE8">
        <w:t xml:space="preserve">. </w:t>
      </w:r>
      <w:r w:rsidR="00464420">
        <w:t xml:space="preserve">Для выхода из программы/подпрограммы (где возможно) используется клавиша </w:t>
      </w:r>
      <w:r w:rsidR="00464420">
        <w:rPr>
          <w:lang w:val="en-US"/>
        </w:rPr>
        <w:t>ESC</w:t>
      </w:r>
    </w:p>
    <w:p w14:paraId="3F2308E4" w14:textId="77777777" w:rsidR="005F1E45" w:rsidRDefault="005F1E45" w:rsidP="00374DA2">
      <w:pPr>
        <w:spacing w:after="0"/>
        <w:ind w:firstLine="709"/>
        <w:rPr>
          <w:noProof/>
        </w:rPr>
      </w:pPr>
    </w:p>
    <w:p w14:paraId="005BFC40" w14:textId="77EA4F23" w:rsidR="00A53253" w:rsidRDefault="00CE1D3C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15C49F16" wp14:editId="743F3BF3">
            <wp:extent cx="5403182" cy="24155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0029" b="61399"/>
                    <a:stretch/>
                  </pic:blipFill>
                  <pic:spPr bwMode="auto">
                    <a:xfrm>
                      <a:off x="0" y="0"/>
                      <a:ext cx="5413289" cy="242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E9B64" w14:textId="3960FA1C" w:rsidR="00477229" w:rsidRDefault="00477229" w:rsidP="00374DA2">
      <w:pPr>
        <w:spacing w:after="0"/>
        <w:ind w:firstLine="709"/>
        <w:jc w:val="center"/>
      </w:pPr>
      <w:r>
        <w:t>Рисунок 3.</w:t>
      </w:r>
      <w:r w:rsidR="002C6C52">
        <w:t>9</w:t>
      </w:r>
      <w:r>
        <w:t xml:space="preserve"> – Главное меню программы</w:t>
      </w:r>
    </w:p>
    <w:p w14:paraId="5867D086" w14:textId="77777777" w:rsidR="00464420" w:rsidRDefault="00464420" w:rsidP="00374DA2">
      <w:pPr>
        <w:spacing w:after="0"/>
        <w:ind w:firstLine="709"/>
        <w:jc w:val="center"/>
      </w:pPr>
    </w:p>
    <w:p w14:paraId="7E28D7A1" w14:textId="684DDFFF" w:rsidR="00DD41AE" w:rsidRDefault="00BF0D4F" w:rsidP="00374DA2">
      <w:pPr>
        <w:spacing w:after="0"/>
        <w:ind w:firstLine="709"/>
      </w:pPr>
      <w:r>
        <w:t>На рисунке 3.</w:t>
      </w:r>
      <w:r w:rsidR="00464420">
        <w:t>10</w:t>
      </w:r>
      <w:r w:rsidR="00AD6054">
        <w:t xml:space="preserve"> и 3.11</w:t>
      </w:r>
      <w:r>
        <w:t xml:space="preserve"> представлено добавлени</w:t>
      </w:r>
      <w:r w:rsidR="00AD6054">
        <w:t>е</w:t>
      </w:r>
      <w:r>
        <w:t xml:space="preserve"> элемента.</w:t>
      </w:r>
    </w:p>
    <w:p w14:paraId="783C55BA" w14:textId="2D0EC90C" w:rsidR="00464420" w:rsidRDefault="00464420" w:rsidP="00374DA2">
      <w:pPr>
        <w:spacing w:after="0"/>
        <w:ind w:firstLine="709"/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3861888" behindDoc="0" locked="0" layoutInCell="1" allowOverlap="1" wp14:anchorId="53304B7D" wp14:editId="25FCBABE">
            <wp:simplePos x="0" y="0"/>
            <wp:positionH relativeFrom="margin">
              <wp:posOffset>1842770</wp:posOffset>
            </wp:positionH>
            <wp:positionV relativeFrom="paragraph">
              <wp:posOffset>311150</wp:posOffset>
            </wp:positionV>
            <wp:extent cx="2840990" cy="2258060"/>
            <wp:effectExtent l="0" t="0" r="0" b="889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49FEA" w14:textId="75BEA00B" w:rsidR="00464420" w:rsidRPr="004B1627" w:rsidRDefault="00464420" w:rsidP="00374DA2">
      <w:pPr>
        <w:spacing w:after="0"/>
        <w:ind w:firstLine="709"/>
      </w:pPr>
    </w:p>
    <w:p w14:paraId="2CB749D6" w14:textId="15D03659" w:rsidR="0034717B" w:rsidRDefault="007D1690" w:rsidP="00374DA2">
      <w:pPr>
        <w:spacing w:after="0"/>
        <w:ind w:firstLine="709"/>
        <w:jc w:val="center"/>
      </w:pPr>
      <w:r>
        <w:t>Рисунок 3.</w:t>
      </w:r>
      <w:r w:rsidR="00AD6054">
        <w:t>10</w:t>
      </w:r>
      <w:r>
        <w:t xml:space="preserve"> – Добавление элемента</w:t>
      </w:r>
    </w:p>
    <w:p w14:paraId="11787C63" w14:textId="7FC7BD54" w:rsidR="007D1690" w:rsidRDefault="0034717B" w:rsidP="00374DA2">
      <w:pPr>
        <w:spacing w:after="0"/>
        <w:ind w:firstLine="709"/>
        <w:jc w:val="center"/>
      </w:pPr>
      <w:r>
        <w:br/>
      </w:r>
      <w:r>
        <w:rPr>
          <w:noProof/>
        </w:rPr>
        <w:drawing>
          <wp:inline distT="0" distB="0" distL="0" distR="0" wp14:anchorId="720C34F9" wp14:editId="443EC842">
            <wp:extent cx="6480175" cy="11353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74774"/>
                    <a:stretch/>
                  </pic:blipFill>
                  <pic:spPr bwMode="auto">
                    <a:xfrm>
                      <a:off x="0" y="0"/>
                      <a:ext cx="6480175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240B" w14:textId="0F582877" w:rsidR="00AD6054" w:rsidRDefault="00AD6054" w:rsidP="00374DA2">
      <w:pPr>
        <w:spacing w:after="0"/>
        <w:ind w:firstLine="709"/>
        <w:jc w:val="center"/>
      </w:pPr>
      <w:r>
        <w:t>Рисунок 3.11 – Вывод добавленного элемента</w:t>
      </w:r>
    </w:p>
    <w:p w14:paraId="4415138E" w14:textId="77777777" w:rsidR="00AD6054" w:rsidRDefault="00AD6054" w:rsidP="00374DA2">
      <w:pPr>
        <w:spacing w:after="0"/>
        <w:ind w:firstLine="709"/>
        <w:jc w:val="center"/>
      </w:pPr>
    </w:p>
    <w:p w14:paraId="45B5AD16" w14:textId="48165B2E" w:rsidR="00AF6132" w:rsidRDefault="00BF0D4F" w:rsidP="00374DA2">
      <w:pPr>
        <w:spacing w:after="0"/>
        <w:ind w:firstLine="709"/>
        <w:rPr>
          <w:noProof/>
        </w:rPr>
      </w:pPr>
      <w:r>
        <w:t>На рисунке 3.</w:t>
      </w:r>
      <w:r w:rsidR="00AD6054">
        <w:t>12</w:t>
      </w:r>
      <w:r>
        <w:t xml:space="preserve"> представлен результат вызова функции печати после добавления одного элемента</w:t>
      </w:r>
      <w:r w:rsidR="00DD41AE" w:rsidRPr="00DD41AE">
        <w:rPr>
          <w:noProof/>
        </w:rPr>
        <w:t xml:space="preserve"> </w:t>
      </w:r>
    </w:p>
    <w:p w14:paraId="1CB4D425" w14:textId="77777777" w:rsidR="005F1E45" w:rsidRDefault="005F1E45" w:rsidP="00374DA2">
      <w:pPr>
        <w:spacing w:after="0"/>
        <w:ind w:firstLine="709"/>
        <w:rPr>
          <w:noProof/>
        </w:rPr>
      </w:pPr>
    </w:p>
    <w:p w14:paraId="6349C5E6" w14:textId="75D34973" w:rsidR="004B4765" w:rsidRDefault="00DD41AE" w:rsidP="00374DA2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5D387460" wp14:editId="10E2DCB4">
            <wp:extent cx="5280660" cy="25007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31818"/>
                    <a:stretch/>
                  </pic:blipFill>
                  <pic:spPr bwMode="auto">
                    <a:xfrm>
                      <a:off x="0" y="0"/>
                      <a:ext cx="5370869" cy="254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6536E" w14:textId="5531CA28" w:rsidR="00084BD8" w:rsidRDefault="00F763C6" w:rsidP="00374DA2">
      <w:pPr>
        <w:spacing w:after="0"/>
        <w:ind w:firstLine="0"/>
        <w:jc w:val="center"/>
        <w:rPr>
          <w:noProof/>
        </w:rPr>
      </w:pPr>
      <w:r>
        <w:t>Рисунок 3.</w:t>
      </w:r>
      <w:r w:rsidR="00AF6132">
        <w:t>12</w:t>
      </w:r>
      <w:r>
        <w:t>– Результат добавления элемента и вызова функции печати</w:t>
      </w:r>
    </w:p>
    <w:p w14:paraId="150B75A4" w14:textId="36EE972D" w:rsidR="004D0889" w:rsidRDefault="004D0889" w:rsidP="00374DA2">
      <w:pPr>
        <w:spacing w:after="0"/>
        <w:ind w:firstLine="709"/>
      </w:pPr>
      <w:r>
        <w:lastRenderedPageBreak/>
        <w:t>На рисунк</w:t>
      </w:r>
      <w:r w:rsidR="00772351">
        <w:t>ах</w:t>
      </w:r>
      <w:r>
        <w:t xml:space="preserve"> 3.</w:t>
      </w:r>
      <w:r w:rsidR="00681496">
        <w:t>13-3.17</w:t>
      </w:r>
      <w:r>
        <w:t xml:space="preserve"> представлено меню редактирования существующей записи. Редактирование производится путем </w:t>
      </w:r>
      <w:r w:rsidR="00681496">
        <w:t xml:space="preserve">ввода </w:t>
      </w:r>
      <w:r w:rsidR="00681496">
        <w:rPr>
          <w:lang w:val="en-US"/>
        </w:rPr>
        <w:t>id</w:t>
      </w:r>
      <w:r w:rsidR="00681496" w:rsidRPr="00681496">
        <w:t xml:space="preserve"> </w:t>
      </w:r>
      <w:r w:rsidR="00681496">
        <w:t>элемента</w:t>
      </w:r>
      <w:r>
        <w:t>.</w:t>
      </w:r>
      <w:r w:rsidR="00681496">
        <w:t xml:space="preserve"> Далее у пользователя уточняется, действительно ли он хочет изменить данный элемент. Если пользователь соглашается – ему необходимо уточнить, какое именно поле элемента он хочет изменить. После ввода новой информации – изменённый элемент выводится на экран.</w:t>
      </w:r>
    </w:p>
    <w:p w14:paraId="7A2A694B" w14:textId="77777777" w:rsidR="005F1E45" w:rsidRDefault="005F1E45" w:rsidP="00374DA2">
      <w:pPr>
        <w:spacing w:after="0"/>
        <w:ind w:firstLine="709"/>
      </w:pPr>
    </w:p>
    <w:p w14:paraId="191BBF4E" w14:textId="5886D56C" w:rsidR="00681496" w:rsidRDefault="00CA161B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1CCFE1D" wp14:editId="1308E539">
            <wp:extent cx="6470073" cy="1253836"/>
            <wp:effectExtent l="0" t="0" r="698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56" b="72142"/>
                    <a:stretch/>
                  </pic:blipFill>
                  <pic:spPr bwMode="auto">
                    <a:xfrm>
                      <a:off x="0" y="0"/>
                      <a:ext cx="6470073" cy="125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161B">
        <w:rPr>
          <w:noProof/>
        </w:rPr>
        <w:t xml:space="preserve"> </w:t>
      </w:r>
    </w:p>
    <w:p w14:paraId="47B67204" w14:textId="223BB97B" w:rsidR="00681496" w:rsidRPr="00681496" w:rsidRDefault="00681496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 xml:space="preserve">Рисунок 3.13 – Ввод </w:t>
      </w:r>
      <w:r>
        <w:rPr>
          <w:noProof/>
          <w:lang w:val="en-US"/>
        </w:rPr>
        <w:t>id</w:t>
      </w:r>
      <w:r w:rsidRPr="00681496">
        <w:rPr>
          <w:noProof/>
        </w:rPr>
        <w:t xml:space="preserve"> </w:t>
      </w:r>
      <w:r>
        <w:rPr>
          <w:noProof/>
        </w:rPr>
        <w:t>элемента для изменения</w:t>
      </w:r>
    </w:p>
    <w:p w14:paraId="6543AB23" w14:textId="77777777" w:rsidR="00681496" w:rsidRDefault="00681496" w:rsidP="00374DA2">
      <w:pPr>
        <w:spacing w:after="0"/>
        <w:ind w:firstLine="0"/>
        <w:jc w:val="center"/>
        <w:rPr>
          <w:noProof/>
        </w:rPr>
      </w:pPr>
    </w:p>
    <w:p w14:paraId="7AF4729C" w14:textId="684775F4" w:rsidR="00681496" w:rsidRDefault="00CA161B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945F2DF" wp14:editId="56928C87">
            <wp:extent cx="3449137" cy="1156854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65578" b="83378"/>
                    <a:stretch/>
                  </pic:blipFill>
                  <pic:spPr bwMode="auto">
                    <a:xfrm>
                      <a:off x="0" y="0"/>
                      <a:ext cx="3472355" cy="116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4FC6B" w14:textId="727F1C59" w:rsidR="00681496" w:rsidRDefault="00681496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3.14 – Уточнение об изменении элемента</w:t>
      </w:r>
    </w:p>
    <w:p w14:paraId="4DE24ACA" w14:textId="77777777" w:rsidR="00681496" w:rsidRDefault="00681496" w:rsidP="00374DA2">
      <w:pPr>
        <w:spacing w:after="0"/>
        <w:ind w:firstLine="0"/>
        <w:jc w:val="center"/>
        <w:rPr>
          <w:noProof/>
        </w:rPr>
      </w:pPr>
    </w:p>
    <w:p w14:paraId="6EE4D7E0" w14:textId="0A7993C8" w:rsidR="00681496" w:rsidRDefault="00CA161B" w:rsidP="00374DA2">
      <w:pPr>
        <w:spacing w:after="0"/>
        <w:ind w:firstLine="0"/>
        <w:jc w:val="center"/>
        <w:rPr>
          <w:noProof/>
        </w:rPr>
      </w:pPr>
      <w:r w:rsidRPr="00CA16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4D7228" wp14:editId="556DDB33">
            <wp:extent cx="3840685" cy="1925782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62264" b="72758"/>
                    <a:stretch/>
                  </pic:blipFill>
                  <pic:spPr bwMode="auto">
                    <a:xfrm>
                      <a:off x="0" y="0"/>
                      <a:ext cx="3857615" cy="193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71A06" w14:textId="513B64F7" w:rsidR="00681496" w:rsidRDefault="005823CC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3.15 – Выбор поля для изменения</w:t>
      </w:r>
    </w:p>
    <w:p w14:paraId="7E992BF5" w14:textId="77777777" w:rsidR="005823CC" w:rsidRDefault="005823CC" w:rsidP="00374DA2">
      <w:pPr>
        <w:spacing w:after="0"/>
        <w:ind w:firstLine="0"/>
        <w:jc w:val="center"/>
        <w:rPr>
          <w:noProof/>
        </w:rPr>
      </w:pPr>
    </w:p>
    <w:p w14:paraId="2150B92C" w14:textId="244D990E" w:rsidR="00681496" w:rsidRDefault="00CA161B" w:rsidP="00374DA2">
      <w:pPr>
        <w:spacing w:after="0"/>
        <w:ind w:firstLine="0"/>
        <w:jc w:val="center"/>
        <w:rPr>
          <w:noProof/>
        </w:rPr>
      </w:pPr>
      <w:r w:rsidRPr="00CA161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7F4BA9B" wp14:editId="4C278CB3">
            <wp:extent cx="2528455" cy="1374442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79155" b="83686"/>
                    <a:stretch/>
                  </pic:blipFill>
                  <pic:spPr bwMode="auto">
                    <a:xfrm>
                      <a:off x="0" y="0"/>
                      <a:ext cx="2547808" cy="138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6263" w14:textId="4B4F7526" w:rsidR="005823CC" w:rsidRDefault="005823CC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3.16 – Ввод новой информации для выбранного поля</w:t>
      </w:r>
    </w:p>
    <w:p w14:paraId="4D7B0E17" w14:textId="15F01C4F" w:rsidR="008D7E91" w:rsidRDefault="00CA161B" w:rsidP="00374DA2">
      <w:pPr>
        <w:spacing w:after="0"/>
        <w:ind w:firstLine="0"/>
        <w:jc w:val="center"/>
        <w:rPr>
          <w:noProof/>
        </w:rPr>
      </w:pPr>
      <w:r w:rsidRPr="00CA16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F98177" wp14:editId="04855D02">
            <wp:extent cx="6480175" cy="1115291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75220"/>
                    <a:stretch/>
                  </pic:blipFill>
                  <pic:spPr bwMode="auto">
                    <a:xfrm>
                      <a:off x="0" y="0"/>
                      <a:ext cx="6480175" cy="111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7E91">
        <w:rPr>
          <w:noProof/>
        </w:rPr>
        <w:t>Рисунок 3.</w:t>
      </w:r>
      <w:r w:rsidR="005823CC">
        <w:rPr>
          <w:noProof/>
        </w:rPr>
        <w:t>17</w:t>
      </w:r>
      <w:r w:rsidR="008D7E91">
        <w:rPr>
          <w:noProof/>
        </w:rPr>
        <w:t xml:space="preserve"> </w:t>
      </w:r>
      <w:r w:rsidR="005A546E">
        <w:rPr>
          <w:noProof/>
        </w:rPr>
        <w:t>–</w:t>
      </w:r>
      <w:r w:rsidR="008D7E91">
        <w:rPr>
          <w:noProof/>
        </w:rPr>
        <w:t xml:space="preserve"> </w:t>
      </w:r>
      <w:r w:rsidR="005823CC">
        <w:rPr>
          <w:noProof/>
        </w:rPr>
        <w:t>Вывод отредактированного элемента на экран</w:t>
      </w:r>
    </w:p>
    <w:p w14:paraId="2B574D82" w14:textId="77777777" w:rsidR="009F48C7" w:rsidRPr="005578F7" w:rsidRDefault="009F48C7" w:rsidP="00374DA2">
      <w:pPr>
        <w:spacing w:after="0"/>
        <w:ind w:firstLine="0"/>
        <w:jc w:val="center"/>
        <w:rPr>
          <w:noProof/>
        </w:rPr>
      </w:pPr>
    </w:p>
    <w:p w14:paraId="75921A33" w14:textId="3255187A" w:rsidR="008D7E91" w:rsidRDefault="001446F5" w:rsidP="00374DA2">
      <w:pPr>
        <w:spacing w:after="0"/>
        <w:ind w:firstLine="709"/>
        <w:rPr>
          <w:noProof/>
        </w:rPr>
      </w:pPr>
      <w:r>
        <w:rPr>
          <w:noProof/>
        </w:rPr>
        <w:t>На рисунке 3.</w:t>
      </w:r>
      <w:r w:rsidR="005823CC">
        <w:rPr>
          <w:noProof/>
        </w:rPr>
        <w:t>18</w:t>
      </w:r>
      <w:r>
        <w:rPr>
          <w:noProof/>
        </w:rPr>
        <w:t xml:space="preserve"> представлен результат редактирования записи.</w:t>
      </w:r>
      <w:r w:rsidR="00CA161B" w:rsidRPr="00CA161B">
        <w:rPr>
          <w:noProof/>
        </w:rPr>
        <w:t xml:space="preserve"> </w:t>
      </w:r>
      <w:r w:rsidR="00CA161B">
        <w:rPr>
          <w:noProof/>
        </w:rPr>
        <w:drawing>
          <wp:inline distT="0" distB="0" distL="0" distR="0" wp14:anchorId="1A9C0BE0" wp14:editId="60B92F58">
            <wp:extent cx="6480175" cy="364374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9044"/>
                    <a:stretch/>
                  </pic:blipFill>
                  <pic:spPr bwMode="auto">
                    <a:xfrm>
                      <a:off x="0" y="0"/>
                      <a:ext cx="6480175" cy="364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80113" w14:textId="39007922" w:rsidR="001464CD" w:rsidRPr="001464CD" w:rsidRDefault="001464CD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</w:t>
      </w:r>
      <w:r w:rsidR="005823CC">
        <w:rPr>
          <w:noProof/>
        </w:rPr>
        <w:t>18</w:t>
      </w:r>
      <w:r>
        <w:rPr>
          <w:noProof/>
        </w:rPr>
        <w:t xml:space="preserve"> – Результат редактирования полей</w:t>
      </w:r>
    </w:p>
    <w:p w14:paraId="7F628301" w14:textId="3E7DB69B" w:rsidR="00CB36D2" w:rsidRDefault="00CB36D2" w:rsidP="00374DA2">
      <w:pPr>
        <w:spacing w:after="0"/>
        <w:ind w:firstLine="709"/>
        <w:jc w:val="center"/>
        <w:rPr>
          <w:noProof/>
        </w:rPr>
      </w:pPr>
    </w:p>
    <w:p w14:paraId="77D32AF4" w14:textId="77777777" w:rsidR="005823CC" w:rsidRDefault="005823CC" w:rsidP="00374DA2">
      <w:pPr>
        <w:spacing w:after="0"/>
        <w:ind w:firstLine="709"/>
        <w:jc w:val="center"/>
        <w:rPr>
          <w:noProof/>
        </w:rPr>
      </w:pPr>
    </w:p>
    <w:p w14:paraId="6EEDCDBD" w14:textId="5C64DC69" w:rsidR="005823CC" w:rsidRDefault="000733B2" w:rsidP="00374DA2">
      <w:pPr>
        <w:spacing w:after="0"/>
        <w:ind w:firstLine="709"/>
        <w:rPr>
          <w:noProof/>
        </w:rPr>
      </w:pPr>
      <w:r>
        <w:rPr>
          <w:noProof/>
        </w:rPr>
        <w:lastRenderedPageBreak/>
        <w:t>На рисунк</w:t>
      </w:r>
      <w:r w:rsidR="005823CC">
        <w:rPr>
          <w:noProof/>
        </w:rPr>
        <w:t>ах</w:t>
      </w:r>
      <w:r>
        <w:rPr>
          <w:noProof/>
        </w:rPr>
        <w:t xml:space="preserve"> 3.</w:t>
      </w:r>
      <w:r w:rsidR="005823CC">
        <w:rPr>
          <w:noProof/>
        </w:rPr>
        <w:t>19-3.2</w:t>
      </w:r>
      <w:r w:rsidR="00AC3E8F">
        <w:rPr>
          <w:noProof/>
        </w:rPr>
        <w:t>1</w:t>
      </w:r>
      <w:r>
        <w:rPr>
          <w:noProof/>
        </w:rPr>
        <w:t xml:space="preserve"> представлено меню удаления элемента. При вызове данного меню </w:t>
      </w:r>
      <w:r w:rsidR="005823CC">
        <w:rPr>
          <w:noProof/>
        </w:rPr>
        <w:t>программа задаёт вопрос о том , что именно пользователь хочет удалить</w:t>
      </w:r>
      <w:r w:rsidR="00AC3E8F">
        <w:rPr>
          <w:noProof/>
        </w:rPr>
        <w:t xml:space="preserve"> – весь список или конкретный элемент. В случае выбора второго пункта – программа просит ввести </w:t>
      </w:r>
      <w:r w:rsidR="00AC3E8F">
        <w:rPr>
          <w:noProof/>
          <w:lang w:val="en-US"/>
        </w:rPr>
        <w:t>id</w:t>
      </w:r>
      <w:r w:rsidR="00AC3E8F" w:rsidRPr="00AC3E8F">
        <w:rPr>
          <w:noProof/>
        </w:rPr>
        <w:t xml:space="preserve"> </w:t>
      </w:r>
      <w:r w:rsidR="00AC3E8F">
        <w:rPr>
          <w:noProof/>
        </w:rPr>
        <w:t>элемента и затем выводит его на экран. Далее пользователю задаётся вопрос о том , действительно ли он хочет удалить данный элемент. В случае положительного ответа – элемент выводится на экран и удаляется из списка  .</w:t>
      </w:r>
    </w:p>
    <w:p w14:paraId="24689864" w14:textId="77777777" w:rsidR="005F1E45" w:rsidRPr="00AC3E8F" w:rsidRDefault="005F1E45" w:rsidP="00374DA2">
      <w:pPr>
        <w:spacing w:after="0"/>
        <w:ind w:firstLine="709"/>
        <w:rPr>
          <w:noProof/>
        </w:rPr>
      </w:pPr>
    </w:p>
    <w:p w14:paraId="401EFC08" w14:textId="33FAC618" w:rsidR="005823CC" w:rsidRDefault="005B0B68" w:rsidP="00374DA2">
      <w:pPr>
        <w:spacing w:after="0"/>
        <w:ind w:firstLine="709"/>
        <w:jc w:val="center"/>
        <w:rPr>
          <w:noProof/>
        </w:rPr>
      </w:pPr>
      <w:r w:rsidRPr="005B0B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E8F2F4" wp14:editId="074E9923">
            <wp:extent cx="3739773" cy="114992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61063" b="82762"/>
                    <a:stretch/>
                  </pic:blipFill>
                  <pic:spPr bwMode="auto">
                    <a:xfrm>
                      <a:off x="0" y="0"/>
                      <a:ext cx="3761365" cy="115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0B68">
        <w:rPr>
          <w:noProof/>
        </w:rPr>
        <w:t xml:space="preserve"> </w:t>
      </w:r>
    </w:p>
    <w:p w14:paraId="368E5911" w14:textId="45344465" w:rsidR="005823CC" w:rsidRDefault="00AC3E8F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3.19 – Меню удаления</w:t>
      </w:r>
    </w:p>
    <w:p w14:paraId="02F14E58" w14:textId="77777777" w:rsidR="00AC3E8F" w:rsidRDefault="00AC3E8F" w:rsidP="00374DA2">
      <w:pPr>
        <w:spacing w:after="0"/>
        <w:ind w:firstLine="709"/>
        <w:jc w:val="center"/>
        <w:rPr>
          <w:noProof/>
        </w:rPr>
      </w:pPr>
    </w:p>
    <w:p w14:paraId="459A36CB" w14:textId="0DFBAC8F" w:rsidR="005823CC" w:rsidRDefault="005B0B68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1B7905F4" wp14:editId="6100A43E">
            <wp:extent cx="5882154" cy="1194719"/>
            <wp:effectExtent l="0" t="0" r="444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70757"/>
                    <a:stretch/>
                  </pic:blipFill>
                  <pic:spPr bwMode="auto">
                    <a:xfrm>
                      <a:off x="0" y="0"/>
                      <a:ext cx="5901212" cy="119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79317" w14:textId="30F4C410" w:rsidR="005823CC" w:rsidRPr="00AC3E8F" w:rsidRDefault="00AC3E8F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 xml:space="preserve">Рисунок 3.20 – Ввод </w:t>
      </w:r>
      <w:r>
        <w:rPr>
          <w:noProof/>
          <w:lang w:val="en-US"/>
        </w:rPr>
        <w:t>id</w:t>
      </w:r>
      <w:r w:rsidRPr="00AC3E8F">
        <w:rPr>
          <w:noProof/>
        </w:rPr>
        <w:t xml:space="preserve"> </w:t>
      </w:r>
      <w:r>
        <w:rPr>
          <w:noProof/>
        </w:rPr>
        <w:t>элемента и последующий вывод элемента на экран</w:t>
      </w:r>
    </w:p>
    <w:p w14:paraId="1FCAADD4" w14:textId="77777777" w:rsidR="005823CC" w:rsidRDefault="005823CC" w:rsidP="00374DA2">
      <w:pPr>
        <w:spacing w:after="0"/>
        <w:ind w:firstLine="709"/>
        <w:jc w:val="center"/>
        <w:rPr>
          <w:noProof/>
        </w:rPr>
      </w:pPr>
    </w:p>
    <w:p w14:paraId="1FCD8A1F" w14:textId="5767D66F" w:rsidR="00C45027" w:rsidRPr="009E7123" w:rsidRDefault="005B0B68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4AFD6B16" wp14:editId="5B204480">
            <wp:extent cx="6057336" cy="1275626"/>
            <wp:effectExtent l="0" t="0" r="63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69680"/>
                    <a:stretch/>
                  </pic:blipFill>
                  <pic:spPr bwMode="auto">
                    <a:xfrm>
                      <a:off x="0" y="0"/>
                      <a:ext cx="6069640" cy="127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B03C" w14:textId="70B408A7" w:rsidR="001464CD" w:rsidRDefault="00CB36D2" w:rsidP="00374DA2">
      <w:pPr>
        <w:spacing w:after="0"/>
        <w:ind w:firstLine="0"/>
        <w:jc w:val="center"/>
      </w:pPr>
      <w:r>
        <w:t>Рисунок 3.</w:t>
      </w:r>
      <w:r w:rsidR="00AC3E8F">
        <w:t>21</w:t>
      </w:r>
      <w:r>
        <w:t xml:space="preserve"> – </w:t>
      </w:r>
      <w:r w:rsidR="00AC3E8F">
        <w:t>Подтверждение удаления элемента</w:t>
      </w:r>
    </w:p>
    <w:p w14:paraId="25ABD951" w14:textId="69ACB0A9" w:rsidR="009E7123" w:rsidRDefault="009E7123" w:rsidP="00374DA2">
      <w:pPr>
        <w:spacing w:after="0"/>
        <w:ind w:firstLine="0"/>
        <w:jc w:val="center"/>
      </w:pPr>
    </w:p>
    <w:p w14:paraId="428C734B" w14:textId="77777777" w:rsidR="005F1E45" w:rsidRDefault="0062310C" w:rsidP="00374DA2">
      <w:pPr>
        <w:spacing w:after="0"/>
        <w:ind w:firstLine="709"/>
        <w:rPr>
          <w:noProof/>
        </w:rPr>
      </w:pPr>
      <w:r>
        <w:t>На рисунке 3.</w:t>
      </w:r>
      <w:r w:rsidR="00AC3E8F">
        <w:t>22</w:t>
      </w:r>
      <w:r>
        <w:t xml:space="preserve"> представлен результат удаления элемента</w:t>
      </w:r>
      <w:r w:rsidR="005B0B68" w:rsidRPr="005B0B68">
        <w:rPr>
          <w:noProof/>
        </w:rPr>
        <w:t xml:space="preserve"> </w:t>
      </w:r>
    </w:p>
    <w:p w14:paraId="0E970202" w14:textId="73E20FFE" w:rsidR="009E7123" w:rsidRPr="00BA1B47" w:rsidRDefault="005B0B68" w:rsidP="005F1E45">
      <w:pPr>
        <w:spacing w:after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79DE7A6" wp14:editId="71BC9937">
            <wp:extent cx="5989320" cy="32973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20737"/>
                    <a:stretch/>
                  </pic:blipFill>
                  <pic:spPr bwMode="auto">
                    <a:xfrm>
                      <a:off x="0" y="0"/>
                      <a:ext cx="5996287" cy="330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E28D8" w14:textId="03821EE5" w:rsidR="005823CC" w:rsidRDefault="00CB36D2" w:rsidP="00374DA2">
      <w:pPr>
        <w:spacing w:after="0"/>
        <w:ind w:firstLine="0"/>
        <w:jc w:val="center"/>
      </w:pPr>
      <w:r>
        <w:t>Рисунок 3.</w:t>
      </w:r>
      <w:r w:rsidR="00AC3E8F">
        <w:t>22</w:t>
      </w:r>
      <w:r>
        <w:t xml:space="preserve"> – Результат удаления элемента</w:t>
      </w:r>
    </w:p>
    <w:p w14:paraId="35DF1B28" w14:textId="77777777" w:rsidR="005823CC" w:rsidRDefault="005823CC" w:rsidP="00374DA2">
      <w:pPr>
        <w:spacing w:after="0"/>
        <w:ind w:firstLine="0"/>
        <w:jc w:val="center"/>
      </w:pPr>
    </w:p>
    <w:p w14:paraId="02154D5D" w14:textId="6B4EC0D3" w:rsidR="005823CC" w:rsidRDefault="0025305B" w:rsidP="00374DA2">
      <w:pPr>
        <w:spacing w:after="0"/>
        <w:ind w:firstLine="0"/>
        <w:jc w:val="center"/>
        <w:rPr>
          <w:noProof/>
        </w:rPr>
      </w:pPr>
      <w:r>
        <w:t>На рисунк</w:t>
      </w:r>
      <w:r w:rsidR="00091E55">
        <w:t>ах</w:t>
      </w:r>
      <w:r>
        <w:t xml:space="preserve"> 3.</w:t>
      </w:r>
      <w:r w:rsidR="00AC3E8F">
        <w:t>23</w:t>
      </w:r>
      <w:r w:rsidR="00091E55">
        <w:t xml:space="preserve"> и 3.24</w:t>
      </w:r>
      <w:r>
        <w:t xml:space="preserve"> представлен вызов функции сохранения </w:t>
      </w:r>
      <w:r w:rsidR="00AC3E8F">
        <w:t>списка</w:t>
      </w:r>
      <w:r>
        <w:t>.</w:t>
      </w:r>
      <w:r w:rsidR="005B0B68" w:rsidRPr="005B0B68">
        <w:rPr>
          <w:noProof/>
        </w:rPr>
        <w:t xml:space="preserve"> </w:t>
      </w:r>
    </w:p>
    <w:p w14:paraId="47484395" w14:textId="77777777" w:rsidR="005F1E45" w:rsidRDefault="005F1E45" w:rsidP="00374DA2">
      <w:pPr>
        <w:spacing w:after="0"/>
        <w:ind w:firstLine="0"/>
        <w:jc w:val="center"/>
        <w:rPr>
          <w:noProof/>
        </w:rPr>
      </w:pPr>
    </w:p>
    <w:p w14:paraId="7C0D8582" w14:textId="77777777" w:rsidR="00AC3E8F" w:rsidRDefault="005B0B68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103B67E" wp14:editId="17C88862">
            <wp:extent cx="4512831" cy="962891"/>
            <wp:effectExtent l="0" t="0" r="254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58416" b="87226"/>
                    <a:stretch/>
                  </pic:blipFill>
                  <pic:spPr bwMode="auto">
                    <a:xfrm>
                      <a:off x="0" y="0"/>
                      <a:ext cx="4542266" cy="969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0B68">
        <w:rPr>
          <w:noProof/>
        </w:rPr>
        <w:t xml:space="preserve"> </w:t>
      </w:r>
    </w:p>
    <w:p w14:paraId="6633D29D" w14:textId="00FD5EE4" w:rsidR="00AC3E8F" w:rsidRDefault="00091E55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3.23 – Ввод имени сохраняемого файла</w:t>
      </w:r>
    </w:p>
    <w:p w14:paraId="0DA9B62E" w14:textId="77777777" w:rsidR="00AC3E8F" w:rsidRDefault="00AC3E8F" w:rsidP="00374DA2">
      <w:pPr>
        <w:spacing w:after="0"/>
        <w:ind w:firstLine="0"/>
        <w:jc w:val="center"/>
        <w:rPr>
          <w:noProof/>
        </w:rPr>
      </w:pPr>
    </w:p>
    <w:p w14:paraId="19FECEAA" w14:textId="6D23B37D" w:rsidR="00B33E9B" w:rsidRDefault="005B0B68" w:rsidP="00374DA2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5C573E22" wp14:editId="3535C008">
            <wp:extent cx="3647184" cy="1212273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62372" b="81993"/>
                    <a:stretch/>
                  </pic:blipFill>
                  <pic:spPr bwMode="auto">
                    <a:xfrm>
                      <a:off x="0" y="0"/>
                      <a:ext cx="3662254" cy="121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9DE02" w14:textId="72DFBDA3" w:rsidR="00CC4E87" w:rsidRDefault="00CC4E87" w:rsidP="00374DA2">
      <w:pPr>
        <w:tabs>
          <w:tab w:val="left" w:pos="0"/>
        </w:tabs>
        <w:spacing w:after="0"/>
        <w:ind w:firstLine="0"/>
        <w:jc w:val="center"/>
        <w:rPr>
          <w:noProof/>
        </w:rPr>
      </w:pPr>
      <w:r>
        <w:rPr>
          <w:noProof/>
        </w:rPr>
        <w:t>Рисунок 3.</w:t>
      </w:r>
      <w:r w:rsidR="00091E55">
        <w:rPr>
          <w:noProof/>
        </w:rPr>
        <w:t>24</w:t>
      </w:r>
      <w:r>
        <w:rPr>
          <w:noProof/>
        </w:rPr>
        <w:t xml:space="preserve"> – </w:t>
      </w:r>
      <w:r w:rsidR="00091E55">
        <w:rPr>
          <w:noProof/>
        </w:rPr>
        <w:t>Выбор расширения и сохранение файла «</w:t>
      </w:r>
      <w:r w:rsidR="00091E55">
        <w:rPr>
          <w:noProof/>
          <w:lang w:val="en-US"/>
        </w:rPr>
        <w:t>date</w:t>
      </w:r>
      <w:r w:rsidR="00091E55" w:rsidRPr="00091E55">
        <w:rPr>
          <w:noProof/>
        </w:rPr>
        <w:t>.</w:t>
      </w:r>
      <w:r w:rsidR="00091E55">
        <w:rPr>
          <w:noProof/>
          <w:lang w:val="en-US"/>
        </w:rPr>
        <w:t>txt</w:t>
      </w:r>
      <w:r w:rsidR="00091E55">
        <w:rPr>
          <w:noProof/>
        </w:rPr>
        <w:t>»</w:t>
      </w:r>
    </w:p>
    <w:p w14:paraId="0C7B136C" w14:textId="77777777" w:rsidR="00091E55" w:rsidRPr="00091E55" w:rsidRDefault="00091E55" w:rsidP="00374DA2">
      <w:pPr>
        <w:tabs>
          <w:tab w:val="left" w:pos="0"/>
        </w:tabs>
        <w:spacing w:after="0"/>
        <w:ind w:firstLine="0"/>
        <w:jc w:val="center"/>
      </w:pPr>
    </w:p>
    <w:p w14:paraId="43F6EC9B" w14:textId="43B0D87A" w:rsidR="00091E55" w:rsidRDefault="008C09B8" w:rsidP="00374DA2">
      <w:pPr>
        <w:spacing w:after="0"/>
        <w:rPr>
          <w:noProof/>
        </w:rPr>
      </w:pPr>
      <w:r>
        <w:t>На рисунк</w:t>
      </w:r>
      <w:r w:rsidR="00DB7BA3">
        <w:t>ах</w:t>
      </w:r>
      <w:r>
        <w:t xml:space="preserve"> 3.</w:t>
      </w:r>
      <w:r w:rsidR="00DB7BA3">
        <w:t>25-3.27</w:t>
      </w:r>
      <w:r>
        <w:t xml:space="preserve"> представлен результат вызова функции загрузки данных</w:t>
      </w:r>
      <w:r w:rsidR="00265FE3">
        <w:t>.</w:t>
      </w:r>
      <w:r w:rsidR="005B0B68" w:rsidRPr="005B0B68">
        <w:rPr>
          <w:noProof/>
        </w:rPr>
        <w:t xml:space="preserve"> </w:t>
      </w:r>
      <w:r w:rsidR="00BF4A39">
        <w:rPr>
          <w:noProof/>
        </w:rPr>
        <w:t>После ввода имени и выбора расширения файла, пользователю необходимо выбрать добавить список из файла к текущему списку или заменить текущий список.</w:t>
      </w:r>
    </w:p>
    <w:p w14:paraId="726DA865" w14:textId="77777777" w:rsidR="005F1E45" w:rsidRDefault="005F1E45" w:rsidP="00374DA2">
      <w:pPr>
        <w:spacing w:after="0"/>
        <w:rPr>
          <w:noProof/>
        </w:rPr>
      </w:pPr>
    </w:p>
    <w:p w14:paraId="1AC7F3D4" w14:textId="14B80BAF" w:rsidR="00091E55" w:rsidRDefault="00DB7BA3" w:rsidP="00374DA2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73A4E65A" wp14:editId="36A7E1D4">
            <wp:extent cx="3940522" cy="775854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58737" b="85136"/>
                    <a:stretch/>
                  </pic:blipFill>
                  <pic:spPr bwMode="auto">
                    <a:xfrm>
                      <a:off x="0" y="0"/>
                      <a:ext cx="3961421" cy="77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C6751" w14:textId="4CDAE999" w:rsidR="00091E55" w:rsidRPr="00DB7BA3" w:rsidRDefault="00DB7BA3" w:rsidP="00374DA2">
      <w:pPr>
        <w:spacing w:after="0"/>
        <w:jc w:val="center"/>
        <w:rPr>
          <w:noProof/>
        </w:rPr>
      </w:pPr>
      <w:r>
        <w:rPr>
          <w:noProof/>
        </w:rPr>
        <w:t xml:space="preserve">Рисунок </w:t>
      </w:r>
      <w:r w:rsidR="00091E55">
        <w:rPr>
          <w:noProof/>
        </w:rPr>
        <w:t>3</w:t>
      </w:r>
      <w:r w:rsidR="00091E55" w:rsidRPr="00DB7BA3">
        <w:rPr>
          <w:noProof/>
        </w:rPr>
        <w:t>.25</w:t>
      </w:r>
      <w:r>
        <w:rPr>
          <w:noProof/>
        </w:rPr>
        <w:t xml:space="preserve"> – Ввод имени файла для открытия</w:t>
      </w:r>
    </w:p>
    <w:p w14:paraId="17DD7A22" w14:textId="77777777" w:rsidR="00091E55" w:rsidRDefault="00091E55" w:rsidP="00374DA2">
      <w:pPr>
        <w:spacing w:after="0"/>
        <w:jc w:val="center"/>
        <w:rPr>
          <w:noProof/>
        </w:rPr>
      </w:pPr>
    </w:p>
    <w:p w14:paraId="05EB10CA" w14:textId="1D66EDA0" w:rsidR="00091E55" w:rsidRDefault="005B0B68" w:rsidP="00374DA2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4BA2366E" wp14:editId="4692C5FD">
            <wp:extent cx="3862645" cy="1136072"/>
            <wp:effectExtent l="0" t="0" r="508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65472" b="85379"/>
                    <a:stretch/>
                  </pic:blipFill>
                  <pic:spPr bwMode="auto">
                    <a:xfrm>
                      <a:off x="0" y="0"/>
                      <a:ext cx="3895178" cy="11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B58B4" w14:textId="1C5ED2CC" w:rsidR="00091E55" w:rsidRPr="00DB7BA3" w:rsidRDefault="00DB7BA3" w:rsidP="00374DA2">
      <w:pPr>
        <w:spacing w:after="0"/>
        <w:jc w:val="center"/>
        <w:rPr>
          <w:noProof/>
        </w:rPr>
      </w:pPr>
      <w:r>
        <w:rPr>
          <w:noProof/>
        </w:rPr>
        <w:t xml:space="preserve">Рисунок </w:t>
      </w:r>
      <w:r w:rsidR="00091E55">
        <w:rPr>
          <w:noProof/>
          <w:lang w:val="en-US"/>
        </w:rPr>
        <w:t>3.26</w:t>
      </w:r>
      <w:r>
        <w:rPr>
          <w:noProof/>
        </w:rPr>
        <w:t xml:space="preserve"> – Выбор расширения файла</w:t>
      </w:r>
    </w:p>
    <w:p w14:paraId="5BE1527F" w14:textId="77777777" w:rsidR="00091E55" w:rsidRDefault="00091E55" w:rsidP="00374DA2">
      <w:pPr>
        <w:spacing w:after="0"/>
        <w:jc w:val="center"/>
        <w:rPr>
          <w:noProof/>
        </w:rPr>
      </w:pPr>
    </w:p>
    <w:p w14:paraId="3D67FA7B" w14:textId="10B6CCE6" w:rsidR="00091E55" w:rsidRDefault="005B0B68" w:rsidP="00374DA2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5620EFD5" wp14:editId="01F964A6">
            <wp:extent cx="4181682" cy="1503218"/>
            <wp:effectExtent l="0" t="0" r="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50933" b="74605"/>
                    <a:stretch/>
                  </pic:blipFill>
                  <pic:spPr bwMode="auto">
                    <a:xfrm>
                      <a:off x="0" y="0"/>
                      <a:ext cx="4203814" cy="151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A0B64" w14:textId="353A41E1" w:rsidR="001A3E0F" w:rsidRPr="001A3E0F" w:rsidRDefault="004C2E46" w:rsidP="00374DA2">
      <w:pPr>
        <w:spacing w:after="0"/>
        <w:jc w:val="center"/>
        <w:rPr>
          <w:noProof/>
        </w:rPr>
      </w:pPr>
      <w:r>
        <w:rPr>
          <w:noProof/>
        </w:rPr>
        <w:t>Рисунок 3.</w:t>
      </w:r>
      <w:r w:rsidR="00091E55" w:rsidRPr="00BF4A39">
        <w:rPr>
          <w:noProof/>
        </w:rPr>
        <w:t>27</w:t>
      </w:r>
      <w:r>
        <w:rPr>
          <w:noProof/>
        </w:rPr>
        <w:t xml:space="preserve"> – </w:t>
      </w:r>
      <w:r w:rsidR="00BF4A39">
        <w:rPr>
          <w:noProof/>
        </w:rPr>
        <w:t xml:space="preserve">Меню выбора добавления списка к текущему или его полная замена </w:t>
      </w:r>
    </w:p>
    <w:p w14:paraId="02854B6C" w14:textId="77777777" w:rsidR="00464B16" w:rsidRDefault="00464B16" w:rsidP="00374DA2">
      <w:pPr>
        <w:spacing w:after="0"/>
        <w:ind w:firstLine="0"/>
        <w:rPr>
          <w:noProof/>
        </w:rPr>
      </w:pPr>
    </w:p>
    <w:p w14:paraId="3004D01E" w14:textId="77777777" w:rsidR="005F1E45" w:rsidRDefault="00885AE0" w:rsidP="00374DA2">
      <w:pPr>
        <w:spacing w:after="0"/>
        <w:ind w:firstLine="0"/>
        <w:rPr>
          <w:noProof/>
        </w:rPr>
      </w:pPr>
      <w:r>
        <w:rPr>
          <w:noProof/>
        </w:rPr>
        <w:t>На рисунке 3.</w:t>
      </w:r>
      <w:r w:rsidR="00BF4A39">
        <w:rPr>
          <w:noProof/>
        </w:rPr>
        <w:t>28</w:t>
      </w:r>
      <w:r>
        <w:rPr>
          <w:noProof/>
        </w:rPr>
        <w:t xml:space="preserve"> представлен результат загрузки данных из файла.</w:t>
      </w:r>
      <w:r w:rsidR="005B0B68" w:rsidRPr="005B0B68">
        <w:rPr>
          <w:noProof/>
        </w:rPr>
        <w:t xml:space="preserve"> </w:t>
      </w:r>
    </w:p>
    <w:p w14:paraId="516CFC22" w14:textId="449F5821" w:rsidR="006D191E" w:rsidRPr="006D191E" w:rsidRDefault="005B0B68" w:rsidP="00374DA2">
      <w:pPr>
        <w:spacing w:after="0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EF4CD92" wp14:editId="7515C48F">
            <wp:extent cx="6480175" cy="354676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21199"/>
                    <a:stretch/>
                  </pic:blipFill>
                  <pic:spPr bwMode="auto">
                    <a:xfrm>
                      <a:off x="0" y="0"/>
                      <a:ext cx="6480175" cy="354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0DAA3" w14:textId="4F34161A" w:rsidR="00CB36D2" w:rsidRDefault="0064661D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3.</w:t>
      </w:r>
      <w:r w:rsidR="00BF4A39">
        <w:rPr>
          <w:noProof/>
        </w:rPr>
        <w:t>28</w:t>
      </w:r>
      <w:r>
        <w:rPr>
          <w:noProof/>
        </w:rPr>
        <w:t xml:space="preserve"> – Результат загрузки данных из файла</w:t>
      </w:r>
    </w:p>
    <w:p w14:paraId="09A5DC5D" w14:textId="20C0D9D2" w:rsidR="002D16D2" w:rsidRDefault="002D16D2" w:rsidP="00374DA2">
      <w:pPr>
        <w:spacing w:after="0"/>
        <w:ind w:firstLine="709"/>
        <w:jc w:val="center"/>
      </w:pPr>
    </w:p>
    <w:p w14:paraId="21711A3E" w14:textId="77777777" w:rsidR="00016E1E" w:rsidRPr="0064661D" w:rsidRDefault="00016E1E" w:rsidP="00374DA2">
      <w:pPr>
        <w:spacing w:after="0"/>
        <w:ind w:firstLine="709"/>
        <w:jc w:val="center"/>
      </w:pPr>
    </w:p>
    <w:p w14:paraId="65751DC7" w14:textId="5FDF0A41" w:rsidR="00132019" w:rsidRPr="000B2F9C" w:rsidRDefault="00D24D8A" w:rsidP="00374DA2">
      <w:pPr>
        <w:pStyle w:val="3"/>
        <w:rPr>
          <w:lang w:val="ru-RU"/>
        </w:rPr>
      </w:pPr>
      <w:bookmarkStart w:id="1230" w:name="_Toc90857471"/>
      <w:bookmarkStart w:id="1231" w:name="_Toc90902075"/>
      <w:bookmarkStart w:id="1232" w:name="_Toc90909857"/>
      <w:bookmarkStart w:id="1233" w:name="_Toc91462091"/>
      <w:bookmarkEnd w:id="1230"/>
      <w:r w:rsidRPr="0053750F">
        <w:rPr>
          <w:lang w:val="ru-RU"/>
        </w:rPr>
        <w:t>3.3</w:t>
      </w:r>
      <w:r w:rsidRPr="0053750F">
        <w:rPr>
          <w:lang w:val="ru-RU"/>
        </w:rPr>
        <w:tab/>
      </w:r>
      <w:r w:rsidR="00A337DC" w:rsidRPr="0053750F">
        <w:rPr>
          <w:lang w:val="ru-RU"/>
        </w:rPr>
        <w:t>Проверка работоспособности программы</w:t>
      </w:r>
      <w:bookmarkEnd w:id="1231"/>
      <w:bookmarkEnd w:id="1232"/>
      <w:bookmarkEnd w:id="1233"/>
    </w:p>
    <w:p w14:paraId="0D02D42D" w14:textId="77777777" w:rsidR="00016E1E" w:rsidRDefault="00016E1E" w:rsidP="00374DA2">
      <w:pPr>
        <w:spacing w:after="0"/>
        <w:ind w:firstLine="709"/>
      </w:pPr>
    </w:p>
    <w:p w14:paraId="24171A26" w14:textId="78E1E45E" w:rsidR="00EB38A6" w:rsidRPr="0053750F" w:rsidRDefault="004E1F05" w:rsidP="00374DA2">
      <w:pPr>
        <w:spacing w:after="0"/>
        <w:ind w:firstLine="709"/>
        <w:rPr>
          <w:noProof/>
        </w:rPr>
      </w:pPr>
      <w:r w:rsidRPr="004E1F05">
        <w:t xml:space="preserve">Для проверки работоспособности программы </w:t>
      </w:r>
      <w:r w:rsidR="0086388A" w:rsidRPr="0086388A">
        <w:rPr>
          <w:noProof/>
        </w:rPr>
        <w:t>был</w:t>
      </w:r>
      <w:r w:rsidR="000B2F9C">
        <w:rPr>
          <w:noProof/>
        </w:rPr>
        <w:t>о произведено тестирование функций программы. Результаты представленны на рисунках ниже.</w:t>
      </w:r>
    </w:p>
    <w:p w14:paraId="04BBD191" w14:textId="3C90346F" w:rsidR="000B2F9C" w:rsidRDefault="00CE1F70" w:rsidP="00374DA2">
      <w:pPr>
        <w:spacing w:after="0"/>
      </w:pPr>
      <w:r>
        <w:t>Был произведен вывод элементов в режиме скроллинга. Вывод программы при данном режиме представлен на рисунке 3.</w:t>
      </w:r>
      <w:r w:rsidR="000B2F9C">
        <w:t>29</w:t>
      </w:r>
      <w:r>
        <w:t>.</w:t>
      </w:r>
    </w:p>
    <w:p w14:paraId="688CF752" w14:textId="47F09EE1" w:rsidR="000E394C" w:rsidRDefault="000B2F9C" w:rsidP="00374DA2">
      <w:pPr>
        <w:spacing w:after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185D25F" wp14:editId="6888CB0F">
            <wp:extent cx="6012180" cy="3286226"/>
            <wp:effectExtent l="0" t="0" r="762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26681" cy="329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845">
        <w:t>Рисунок 3.</w:t>
      </w:r>
      <w:r w:rsidRPr="000B2F9C">
        <w:t>29</w:t>
      </w:r>
      <w:r w:rsidR="00CF4845">
        <w:t xml:space="preserve"> – Результаты скроллинга на 1 страницу</w:t>
      </w:r>
      <w:r w:rsidR="00A05C84">
        <w:t xml:space="preserve"> вправо</w:t>
      </w:r>
    </w:p>
    <w:p w14:paraId="265CD2D4" w14:textId="77777777" w:rsidR="007D5691" w:rsidRDefault="007D5691" w:rsidP="00374DA2">
      <w:pPr>
        <w:spacing w:after="0"/>
        <w:ind w:firstLine="709"/>
        <w:jc w:val="center"/>
      </w:pPr>
    </w:p>
    <w:p w14:paraId="37AA9D3A" w14:textId="058559F8" w:rsidR="000B2F9C" w:rsidRDefault="00A05C84" w:rsidP="00374DA2">
      <w:pPr>
        <w:spacing w:after="0"/>
        <w:ind w:firstLine="709"/>
        <w:rPr>
          <w:noProof/>
        </w:rPr>
      </w:pPr>
      <w:r>
        <w:t xml:space="preserve">Для демонстрации работы функции поиска было </w:t>
      </w:r>
      <w:r w:rsidR="000B2F9C">
        <w:t xml:space="preserve">выбран пункт «Поиск записи». </w:t>
      </w:r>
      <w:r w:rsidR="000B2F9C">
        <w:rPr>
          <w:noProof/>
        </w:rPr>
        <w:t>Для этого была выбрана порода животного «Полярная сова». Результат поиска представлен на рисунках 3.30-3.32 .</w:t>
      </w:r>
    </w:p>
    <w:p w14:paraId="67D934F7" w14:textId="77777777" w:rsidR="005F1E45" w:rsidRDefault="005F1E45" w:rsidP="00374DA2">
      <w:pPr>
        <w:spacing w:after="0"/>
        <w:ind w:firstLine="709"/>
      </w:pPr>
    </w:p>
    <w:p w14:paraId="275E8274" w14:textId="77777777" w:rsidR="000B2F9C" w:rsidRDefault="000B2F9C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73C63B10" wp14:editId="16D4CAAD">
            <wp:extent cx="3339520" cy="185650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65722" b="72564"/>
                    <a:stretch/>
                  </pic:blipFill>
                  <pic:spPr bwMode="auto">
                    <a:xfrm>
                      <a:off x="0" y="0"/>
                      <a:ext cx="3370391" cy="187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F6172" w14:textId="3DCA3454" w:rsidR="000B2F9C" w:rsidRDefault="000B2F9C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3.30 – Меню выбора поля для поиска</w:t>
      </w:r>
    </w:p>
    <w:p w14:paraId="1C0A534B" w14:textId="77777777" w:rsidR="000B2F9C" w:rsidRDefault="000B2F9C" w:rsidP="00374DA2">
      <w:pPr>
        <w:spacing w:after="0"/>
        <w:ind w:firstLine="709"/>
        <w:jc w:val="center"/>
        <w:rPr>
          <w:noProof/>
        </w:rPr>
      </w:pPr>
    </w:p>
    <w:p w14:paraId="532A27E8" w14:textId="77777777" w:rsidR="000B2F9C" w:rsidRDefault="000B2F9C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7C701E0B" wp14:editId="0FDD440F">
            <wp:extent cx="2095500" cy="869157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79733" b="87897"/>
                    <a:stretch/>
                  </pic:blipFill>
                  <pic:spPr bwMode="auto">
                    <a:xfrm>
                      <a:off x="0" y="0"/>
                      <a:ext cx="2122045" cy="88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9C9F3" w14:textId="50C8E81F" w:rsidR="000B2F9C" w:rsidRDefault="000B2F9C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3.31 – Ввод данных для поиска</w:t>
      </w:r>
    </w:p>
    <w:p w14:paraId="10D51A84" w14:textId="77777777" w:rsidR="000B2F9C" w:rsidRDefault="000B2F9C" w:rsidP="00374DA2">
      <w:pPr>
        <w:spacing w:after="0"/>
        <w:ind w:firstLine="709"/>
        <w:jc w:val="center"/>
        <w:rPr>
          <w:noProof/>
        </w:rPr>
      </w:pPr>
    </w:p>
    <w:p w14:paraId="5A66E602" w14:textId="77777777" w:rsidR="000B2F9C" w:rsidRDefault="000B2F9C" w:rsidP="00374DA2">
      <w:pPr>
        <w:spacing w:after="0"/>
        <w:ind w:firstLine="709"/>
        <w:rPr>
          <w:noProof/>
        </w:rPr>
      </w:pPr>
      <w:r>
        <w:rPr>
          <w:noProof/>
        </w:rPr>
        <w:drawing>
          <wp:inline distT="0" distB="0" distL="0" distR="0" wp14:anchorId="782FB296" wp14:editId="58E30A52">
            <wp:extent cx="6043165" cy="117070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72108"/>
                    <a:stretch/>
                  </pic:blipFill>
                  <pic:spPr bwMode="auto">
                    <a:xfrm>
                      <a:off x="0" y="0"/>
                      <a:ext cx="6053007" cy="117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2D370" w14:textId="60FBB13F" w:rsidR="000B2F9C" w:rsidRPr="0053750F" w:rsidRDefault="000B2F9C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3.32 – Результат поиска</w:t>
      </w:r>
    </w:p>
    <w:p w14:paraId="5EE3FBA2" w14:textId="717D9CF2" w:rsidR="009314ED" w:rsidRDefault="009314ED" w:rsidP="00374DA2">
      <w:pPr>
        <w:spacing w:after="0"/>
        <w:ind w:firstLine="0"/>
        <w:jc w:val="center"/>
        <w:rPr>
          <w:noProof/>
        </w:rPr>
      </w:pPr>
    </w:p>
    <w:p w14:paraId="2563804C" w14:textId="5CE95E50" w:rsidR="000B2F9C" w:rsidRDefault="005F754B" w:rsidP="00374DA2">
      <w:pPr>
        <w:spacing w:after="0"/>
        <w:ind w:firstLine="0"/>
        <w:rPr>
          <w:noProof/>
        </w:rPr>
      </w:pPr>
      <w:r>
        <w:rPr>
          <w:noProof/>
        </w:rPr>
        <w:t>Был выбран пункт меню «сортировка»</w:t>
      </w:r>
      <w:r w:rsidR="009314ED">
        <w:rPr>
          <w:noProof/>
        </w:rPr>
        <w:t xml:space="preserve">. Работа программы в данном режиме продемонстрирована </w:t>
      </w:r>
      <w:r w:rsidR="000B2F9C">
        <w:rPr>
          <w:noProof/>
        </w:rPr>
        <w:t>на рисунках 3.33-3.35</w:t>
      </w:r>
    </w:p>
    <w:p w14:paraId="7FD41061" w14:textId="77777777" w:rsidR="005F1E45" w:rsidRDefault="005F1E45" w:rsidP="00374DA2">
      <w:pPr>
        <w:spacing w:after="0"/>
        <w:ind w:firstLine="0"/>
        <w:rPr>
          <w:noProof/>
        </w:rPr>
      </w:pPr>
    </w:p>
    <w:p w14:paraId="396FC5E9" w14:textId="283AA4F3" w:rsidR="00345D18" w:rsidRDefault="00CE532E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5D62E09" wp14:editId="36102DAF">
            <wp:extent cx="3071598" cy="1039091"/>
            <wp:effectExtent l="0" t="0" r="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71244" b="85994"/>
                    <a:stretch/>
                  </pic:blipFill>
                  <pic:spPr bwMode="auto">
                    <a:xfrm>
                      <a:off x="0" y="0"/>
                      <a:ext cx="3087011" cy="104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6BBF1" w14:textId="67AE3A45" w:rsidR="00345D18" w:rsidRDefault="00345D18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3.33 – Выбор режима сортировки</w:t>
      </w:r>
    </w:p>
    <w:p w14:paraId="21FE580A" w14:textId="77777777" w:rsidR="00345D18" w:rsidRDefault="00345D18" w:rsidP="00374DA2">
      <w:pPr>
        <w:spacing w:after="0"/>
        <w:ind w:firstLine="0"/>
        <w:jc w:val="center"/>
        <w:rPr>
          <w:noProof/>
        </w:rPr>
      </w:pPr>
    </w:p>
    <w:p w14:paraId="490F618E" w14:textId="1008448E" w:rsidR="005F754B" w:rsidRDefault="00CE532E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00DDF51" wp14:editId="25E92EC0">
            <wp:extent cx="2995940" cy="1558636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65685" b="74297"/>
                    <a:stretch/>
                  </pic:blipFill>
                  <pic:spPr bwMode="auto">
                    <a:xfrm>
                      <a:off x="0" y="0"/>
                      <a:ext cx="3006833" cy="156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18A07" w14:textId="4BB22350" w:rsidR="00A65358" w:rsidRDefault="00A65358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3.</w:t>
      </w:r>
      <w:r w:rsidR="00345D18">
        <w:rPr>
          <w:noProof/>
        </w:rPr>
        <w:t>34</w:t>
      </w:r>
      <w:r>
        <w:rPr>
          <w:noProof/>
        </w:rPr>
        <w:t xml:space="preserve"> – Выбор поля для сортировки</w:t>
      </w:r>
    </w:p>
    <w:p w14:paraId="0540BC84" w14:textId="45AA02BA" w:rsidR="000E394C" w:rsidRDefault="000E394C" w:rsidP="00374DA2">
      <w:pPr>
        <w:spacing w:after="0"/>
        <w:ind w:firstLine="709"/>
        <w:jc w:val="center"/>
        <w:rPr>
          <w:noProof/>
        </w:rPr>
      </w:pPr>
    </w:p>
    <w:p w14:paraId="263775A9" w14:textId="7F2526C5" w:rsidR="00345D18" w:rsidRDefault="00345D18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6145A059" wp14:editId="0BCA0BAE">
            <wp:extent cx="3176379" cy="886691"/>
            <wp:effectExtent l="0" t="0" r="508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r="69747" b="87841"/>
                    <a:stretch/>
                  </pic:blipFill>
                  <pic:spPr bwMode="auto">
                    <a:xfrm>
                      <a:off x="0" y="0"/>
                      <a:ext cx="3200218" cy="89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D5F75" w14:textId="68AC909B" w:rsidR="00345D18" w:rsidRDefault="00345D18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3.35 – Уведомления о выполнении сортировки</w:t>
      </w:r>
    </w:p>
    <w:p w14:paraId="3F348544" w14:textId="77777777" w:rsidR="005F1E45" w:rsidRDefault="005F1E45" w:rsidP="00374DA2">
      <w:pPr>
        <w:spacing w:after="0"/>
        <w:ind w:firstLine="709"/>
        <w:jc w:val="center"/>
        <w:rPr>
          <w:noProof/>
        </w:rPr>
      </w:pPr>
    </w:p>
    <w:p w14:paraId="78EACEF1" w14:textId="77777777" w:rsidR="005F1E45" w:rsidRDefault="00EF345E" w:rsidP="005F1E45">
      <w:pPr>
        <w:spacing w:after="0"/>
        <w:ind w:firstLine="709"/>
        <w:rPr>
          <w:noProof/>
        </w:rPr>
      </w:pPr>
      <w:r>
        <w:lastRenderedPageBreak/>
        <w:t>Был подтвержден выбор поля сортировки</w:t>
      </w:r>
      <w:r w:rsidR="00FE129A">
        <w:t>. Тип сортировки был выбран «по убыванию»</w:t>
      </w:r>
      <w:r>
        <w:t xml:space="preserve"> после чего была выведена отсортированная таблица</w:t>
      </w:r>
      <w:r w:rsidR="006832FC">
        <w:t xml:space="preserve"> (рисунок 3.</w:t>
      </w:r>
      <w:r w:rsidR="00345D18">
        <w:t>36 и 3.37</w:t>
      </w:r>
      <w:r w:rsidR="006832FC">
        <w:t>)</w:t>
      </w:r>
      <w:r>
        <w:t>.</w:t>
      </w:r>
      <w:r w:rsidR="00CE532E" w:rsidRPr="00CE532E">
        <w:rPr>
          <w:noProof/>
        </w:rPr>
        <w:t xml:space="preserve">  </w:t>
      </w:r>
    </w:p>
    <w:p w14:paraId="41F20E2C" w14:textId="77777777" w:rsidR="005F1E45" w:rsidRDefault="005F1E45" w:rsidP="005F1E45">
      <w:pPr>
        <w:spacing w:after="0"/>
        <w:ind w:firstLine="709"/>
        <w:rPr>
          <w:noProof/>
        </w:rPr>
      </w:pPr>
    </w:p>
    <w:p w14:paraId="577899D2" w14:textId="6311EE5B" w:rsidR="00345D18" w:rsidRDefault="00CE532E" w:rsidP="005F1E45">
      <w:pPr>
        <w:spacing w:after="0"/>
        <w:ind w:firstLine="709"/>
        <w:rPr>
          <w:noProof/>
        </w:rPr>
      </w:pPr>
      <w:r>
        <w:rPr>
          <w:noProof/>
        </w:rPr>
        <w:drawing>
          <wp:inline distT="0" distB="0" distL="0" distR="0" wp14:anchorId="6BF22822" wp14:editId="4A5601EE">
            <wp:extent cx="5793526" cy="315236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21660"/>
                    <a:stretch/>
                  </pic:blipFill>
                  <pic:spPr bwMode="auto">
                    <a:xfrm>
                      <a:off x="0" y="0"/>
                      <a:ext cx="5803000" cy="315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BACD0" w14:textId="3161EACC" w:rsidR="00345D18" w:rsidRDefault="00345D18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3.36 – Вывод таблицы после сортировки (страница 1)</w:t>
      </w:r>
    </w:p>
    <w:p w14:paraId="14796C01" w14:textId="77777777" w:rsidR="00345D18" w:rsidRDefault="00345D18" w:rsidP="00374DA2">
      <w:pPr>
        <w:spacing w:after="0"/>
        <w:ind w:firstLine="709"/>
        <w:jc w:val="center"/>
        <w:rPr>
          <w:noProof/>
        </w:rPr>
      </w:pPr>
    </w:p>
    <w:p w14:paraId="70779B0E" w14:textId="77777777" w:rsidR="00345D18" w:rsidRDefault="00CE532E" w:rsidP="00374DA2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171F30BA" wp14:editId="59F39F0C">
            <wp:extent cx="5273360" cy="2880607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21353"/>
                    <a:stretch/>
                  </pic:blipFill>
                  <pic:spPr bwMode="auto">
                    <a:xfrm>
                      <a:off x="0" y="0"/>
                      <a:ext cx="5293263" cy="289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11851" w14:textId="124C6768" w:rsidR="00345D18" w:rsidRDefault="00345D18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3.37 – Вывод таблицы после сортировки (страница 2)</w:t>
      </w:r>
    </w:p>
    <w:p w14:paraId="71F332FA" w14:textId="77777777" w:rsidR="00E6614C" w:rsidRDefault="00E6614C" w:rsidP="00374DA2">
      <w:pPr>
        <w:spacing w:after="0"/>
        <w:ind w:firstLine="0"/>
      </w:pPr>
    </w:p>
    <w:p w14:paraId="65E5F9AB" w14:textId="7E168426" w:rsidR="00DF37C6" w:rsidRDefault="00CE7153" w:rsidP="00374DA2">
      <w:pPr>
        <w:spacing w:after="0"/>
        <w:ind w:firstLine="709"/>
        <w:rPr>
          <w:noProof/>
        </w:rPr>
      </w:pPr>
      <w:r>
        <w:lastRenderedPageBreak/>
        <w:t>Далее был выбран пункт меню «</w:t>
      </w:r>
      <w:r w:rsidR="00DF37C6" w:rsidRPr="00DF37C6">
        <w:t>Подсчёт суммы и веса употреблённых продуктов всеми видами пород животных</w:t>
      </w:r>
      <w:r>
        <w:t>»</w:t>
      </w:r>
      <w:r w:rsidR="00857497" w:rsidRPr="00857497">
        <w:t xml:space="preserve"> </w:t>
      </w:r>
      <w:r w:rsidR="00857497">
        <w:t xml:space="preserve">после чего </w:t>
      </w:r>
      <w:r w:rsidR="00DF37C6">
        <w:t xml:space="preserve">программа попросила пользователя ввести дату начала и окончания временного промежутка. </w:t>
      </w:r>
      <w:r w:rsidR="00CE532E" w:rsidRPr="00CE532E">
        <w:rPr>
          <w:noProof/>
        </w:rPr>
        <w:t xml:space="preserve"> </w:t>
      </w:r>
    </w:p>
    <w:p w14:paraId="40D8A1A9" w14:textId="77777777" w:rsidR="005F1E45" w:rsidRDefault="005F1E45" w:rsidP="00374DA2">
      <w:pPr>
        <w:spacing w:after="0"/>
        <w:ind w:firstLine="709"/>
        <w:rPr>
          <w:noProof/>
        </w:rPr>
      </w:pPr>
    </w:p>
    <w:p w14:paraId="2FEF9B8E" w14:textId="42A7F8C7" w:rsidR="00DF37C6" w:rsidRDefault="00CE532E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43AF5E9A" wp14:editId="4083E1F8">
            <wp:extent cx="1884218" cy="1596627"/>
            <wp:effectExtent l="0" t="0" r="190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r="79689" b="75220"/>
                    <a:stretch/>
                  </pic:blipFill>
                  <pic:spPr bwMode="auto">
                    <a:xfrm>
                      <a:off x="0" y="0"/>
                      <a:ext cx="1892324" cy="160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FB419" w14:textId="7BD8A66B" w:rsidR="00DF37C6" w:rsidRDefault="00DF37C6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3.38 – Ввод даты начала и конца времменного промежутка</w:t>
      </w:r>
    </w:p>
    <w:p w14:paraId="41753E7F" w14:textId="51EE6EBA" w:rsidR="00DF37C6" w:rsidRDefault="00DF37C6" w:rsidP="00374DA2">
      <w:pPr>
        <w:spacing w:after="0"/>
        <w:ind w:firstLine="709"/>
        <w:jc w:val="center"/>
        <w:rPr>
          <w:noProof/>
        </w:rPr>
      </w:pPr>
    </w:p>
    <w:p w14:paraId="431AB5C7" w14:textId="32349556" w:rsidR="00DF37C6" w:rsidRDefault="00DF37C6" w:rsidP="00374DA2">
      <w:pPr>
        <w:spacing w:after="0"/>
        <w:ind w:firstLine="709"/>
        <w:rPr>
          <w:noProof/>
        </w:rPr>
      </w:pPr>
      <w:r>
        <w:rPr>
          <w:noProof/>
        </w:rPr>
        <w:t xml:space="preserve">Далее программа подсчитывает сумму стоимости и вес употреблённых продуктов всеми видами пород животных, за указаннй </w:t>
      </w:r>
      <w:r w:rsidR="00AE514D">
        <w:rPr>
          <w:noProof/>
        </w:rPr>
        <w:t>пользователем период, а также просит пользователя ввести название файла, в который будут сохранены выведенные данные.</w:t>
      </w:r>
    </w:p>
    <w:p w14:paraId="2651C2F6" w14:textId="77777777" w:rsidR="005F1E45" w:rsidRDefault="005F1E45" w:rsidP="00374DA2">
      <w:pPr>
        <w:spacing w:after="0"/>
        <w:ind w:firstLine="709"/>
        <w:rPr>
          <w:noProof/>
        </w:rPr>
      </w:pPr>
    </w:p>
    <w:p w14:paraId="6874A3A6" w14:textId="146E5BD5" w:rsidR="00DF37C6" w:rsidRDefault="00CE532E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4937171E" wp14:editId="49A92EF3">
            <wp:extent cx="4284407" cy="2874818"/>
            <wp:effectExtent l="0" t="0" r="190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43098" b="45029"/>
                    <a:stretch/>
                  </pic:blipFill>
                  <pic:spPr bwMode="auto">
                    <a:xfrm>
                      <a:off x="0" y="0"/>
                      <a:ext cx="4312664" cy="289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5B352" w14:textId="7A509AAB" w:rsidR="00AE514D" w:rsidRDefault="00AE514D" w:rsidP="00374DA2">
      <w:pPr>
        <w:spacing w:after="0"/>
        <w:ind w:firstLine="709"/>
        <w:jc w:val="center"/>
        <w:rPr>
          <w:noProof/>
        </w:rPr>
      </w:pPr>
      <w:r>
        <w:rPr>
          <w:noProof/>
        </w:rPr>
        <w:t>Рисунок 3.39 -Вывод данных на экран и сохранение данных в файл</w:t>
      </w:r>
    </w:p>
    <w:p w14:paraId="014A9ACB" w14:textId="6D124BC0" w:rsidR="00AE514D" w:rsidRDefault="00AE514D" w:rsidP="00374DA2">
      <w:pPr>
        <w:spacing w:after="0"/>
        <w:ind w:firstLine="709"/>
        <w:jc w:val="center"/>
        <w:rPr>
          <w:noProof/>
        </w:rPr>
      </w:pPr>
    </w:p>
    <w:p w14:paraId="71F10207" w14:textId="2672998A" w:rsidR="00AE514D" w:rsidRPr="00AE514D" w:rsidRDefault="00AE514D" w:rsidP="00374DA2">
      <w:pPr>
        <w:spacing w:after="0"/>
        <w:ind w:firstLine="709"/>
        <w:rPr>
          <w:noProof/>
        </w:rPr>
      </w:pPr>
      <w:r>
        <w:rPr>
          <w:noProof/>
        </w:rPr>
        <w:t>На рисунке 3.40 показано содержимое результирующего файла «</w:t>
      </w:r>
      <w:r>
        <w:rPr>
          <w:noProof/>
          <w:lang w:val="en-US"/>
        </w:rPr>
        <w:t>inf</w:t>
      </w:r>
      <w:r w:rsidRPr="00AE514D">
        <w:rPr>
          <w:noProof/>
        </w:rPr>
        <w:t>.</w:t>
      </w:r>
      <w:r>
        <w:rPr>
          <w:noProof/>
          <w:lang w:val="en-US"/>
        </w:rPr>
        <w:t>txt</w:t>
      </w:r>
      <w:r>
        <w:rPr>
          <w:noProof/>
        </w:rPr>
        <w:t>»</w:t>
      </w:r>
    </w:p>
    <w:p w14:paraId="642ED08E" w14:textId="00416963" w:rsidR="00CE7153" w:rsidRPr="00CE532E" w:rsidRDefault="00CE532E" w:rsidP="00374DA2">
      <w:pPr>
        <w:spacing w:after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F93752A" wp14:editId="4CAEE84A">
            <wp:extent cx="2057400" cy="3329982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r="72405"/>
                    <a:stretch/>
                  </pic:blipFill>
                  <pic:spPr bwMode="auto">
                    <a:xfrm>
                      <a:off x="0" y="0"/>
                      <a:ext cx="2063218" cy="333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728D5" w14:textId="31E35C17" w:rsidR="00430C46" w:rsidRPr="007A3F8A" w:rsidRDefault="00430C46" w:rsidP="00374DA2">
      <w:pPr>
        <w:spacing w:after="0"/>
        <w:ind w:firstLine="0"/>
        <w:jc w:val="center"/>
        <w:rPr>
          <w:noProof/>
        </w:rPr>
      </w:pPr>
      <w:r>
        <w:rPr>
          <w:noProof/>
        </w:rPr>
        <w:t>Рисунок 3.</w:t>
      </w:r>
      <w:r w:rsidR="00AE514D">
        <w:rPr>
          <w:noProof/>
        </w:rPr>
        <w:t>40</w:t>
      </w:r>
      <w:r>
        <w:rPr>
          <w:noProof/>
        </w:rPr>
        <w:t xml:space="preserve"> – Содержимое </w:t>
      </w:r>
      <w:r w:rsidR="003D7EFB">
        <w:rPr>
          <w:noProof/>
          <w:lang w:val="en-US"/>
        </w:rPr>
        <w:t>inf</w:t>
      </w:r>
      <w:r w:rsidRPr="003A761E">
        <w:rPr>
          <w:noProof/>
        </w:rPr>
        <w:t>.</w:t>
      </w:r>
      <w:r>
        <w:rPr>
          <w:noProof/>
          <w:lang w:val="en-US"/>
        </w:rPr>
        <w:t>txt</w:t>
      </w:r>
    </w:p>
    <w:p w14:paraId="2880F94B" w14:textId="77777777" w:rsidR="00F156EB" w:rsidRPr="003A761E" w:rsidRDefault="00F156EB" w:rsidP="00374DA2">
      <w:pPr>
        <w:spacing w:after="0"/>
        <w:ind w:firstLine="0"/>
        <w:jc w:val="center"/>
        <w:rPr>
          <w:noProof/>
        </w:rPr>
      </w:pPr>
    </w:p>
    <w:p w14:paraId="5E2FF0AF" w14:textId="29B10C1E" w:rsidR="003D7EFB" w:rsidRDefault="003A761E" w:rsidP="00374DA2">
      <w:pPr>
        <w:spacing w:after="0"/>
        <w:ind w:firstLine="709"/>
      </w:pPr>
      <w:r>
        <w:t>При выходе из программы пользователю предлагается сохранить данные.</w:t>
      </w:r>
      <w:r w:rsidR="006D639F">
        <w:t xml:space="preserve"> После выбора пользователем того или иного варианта, программа переходит в завершающий этап выполнения</w:t>
      </w:r>
      <w:r w:rsidR="004A3C4E">
        <w:t xml:space="preserve"> (рисунок 3.</w:t>
      </w:r>
      <w:r w:rsidR="00AE514D">
        <w:t>41</w:t>
      </w:r>
      <w:r w:rsidR="004A3C4E">
        <w:t>)</w:t>
      </w:r>
      <w:r w:rsidR="006D639F">
        <w:t>.</w:t>
      </w:r>
    </w:p>
    <w:p w14:paraId="082AAFF2" w14:textId="77777777" w:rsidR="005F1E45" w:rsidRDefault="005F1E45" w:rsidP="00374DA2">
      <w:pPr>
        <w:spacing w:after="0"/>
        <w:ind w:firstLine="709"/>
      </w:pPr>
    </w:p>
    <w:p w14:paraId="6309D6EF" w14:textId="299542C9" w:rsidR="006D639F" w:rsidRDefault="00CE532E" w:rsidP="00374DA2">
      <w:pPr>
        <w:spacing w:after="0"/>
        <w:ind w:firstLine="709"/>
        <w:jc w:val="center"/>
      </w:pPr>
      <w:r w:rsidRPr="00CE53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0F5F9" wp14:editId="1D08B388">
            <wp:extent cx="3971365" cy="1630680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66536" b="80217"/>
                    <a:stretch/>
                  </pic:blipFill>
                  <pic:spPr bwMode="auto">
                    <a:xfrm>
                      <a:off x="0" y="0"/>
                      <a:ext cx="3982327" cy="163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D05E" w14:textId="09EF47FF" w:rsidR="006D639F" w:rsidRPr="003A761E" w:rsidRDefault="006D639F" w:rsidP="00374DA2">
      <w:pPr>
        <w:spacing w:after="0"/>
        <w:ind w:firstLine="0"/>
        <w:jc w:val="center"/>
      </w:pPr>
      <w:r>
        <w:t>Рисунок 3.</w:t>
      </w:r>
      <w:r w:rsidR="00AE514D">
        <w:t>41</w:t>
      </w:r>
      <w:r>
        <w:t xml:space="preserve"> – Завершение программы</w:t>
      </w:r>
    </w:p>
    <w:p w14:paraId="771CC22A" w14:textId="4F1B076D" w:rsidR="00A337DC" w:rsidRDefault="00FC5D2B" w:rsidP="00374DA2">
      <w:pPr>
        <w:pStyle w:val="10"/>
        <w:spacing w:before="0"/>
        <w:ind w:left="0"/>
      </w:pPr>
      <w:bookmarkStart w:id="1234" w:name="_Toc90902076"/>
      <w:bookmarkStart w:id="1235" w:name="_Toc90909858"/>
      <w:bookmarkStart w:id="1236" w:name="_Toc91462092"/>
      <w:r>
        <w:lastRenderedPageBreak/>
        <w:t>ВЫВОДЫ</w:t>
      </w:r>
      <w:bookmarkEnd w:id="1234"/>
      <w:bookmarkEnd w:id="1235"/>
      <w:bookmarkEnd w:id="1236"/>
    </w:p>
    <w:p w14:paraId="6FCF1B02" w14:textId="171FA27A" w:rsidR="00635F79" w:rsidRDefault="00635F79" w:rsidP="00374DA2">
      <w:pPr>
        <w:spacing w:after="0"/>
        <w:ind w:firstLine="709"/>
      </w:pPr>
    </w:p>
    <w:p w14:paraId="33A8EF46" w14:textId="77777777" w:rsidR="006E7E1E" w:rsidRPr="00635F79" w:rsidRDefault="006E7E1E" w:rsidP="00374DA2">
      <w:pPr>
        <w:spacing w:after="0"/>
        <w:ind w:firstLine="709"/>
      </w:pPr>
    </w:p>
    <w:p w14:paraId="6846FCC5" w14:textId="7940E9E2" w:rsidR="00BD48E9" w:rsidRDefault="00635F79" w:rsidP="00374DA2">
      <w:pPr>
        <w:spacing w:after="0"/>
        <w:ind w:firstLine="709"/>
      </w:pPr>
      <w:r w:rsidRPr="00635F79">
        <w:t>В соответствии с вариантом задания разработана программа, в основу алгоритма которой положена структура данных в виде двунаправленного списка, позволяющая выполнять просмотр данных в двух направлениях</w:t>
      </w:r>
      <w:r>
        <w:t>, что позволяет реализовать быстрые функции для скроллинга по списку, более быстрые функции сортировки, добавления и удаления данных.</w:t>
      </w:r>
      <w:r w:rsidR="00D31F08">
        <w:t xml:space="preserve"> </w:t>
      </w:r>
      <w:r w:rsidR="00D31F08" w:rsidRPr="00D31F08">
        <w:t>Особенност</w:t>
      </w:r>
      <w:r w:rsidR="00F364E1">
        <w:t>ями</w:t>
      </w:r>
      <w:r w:rsidR="00D31F08" w:rsidRPr="00D31F08">
        <w:t xml:space="preserve"> программы является также возможность производить поиск и сортировку по </w:t>
      </w:r>
      <w:r w:rsidR="00D31F08">
        <w:t>практически</w:t>
      </w:r>
      <w:r w:rsidR="00D31F08" w:rsidRPr="00D31F08">
        <w:t xml:space="preserve"> полям записей, </w:t>
      </w:r>
      <w:r w:rsidR="00107F9F">
        <w:t>что</w:t>
      </w:r>
      <w:r w:rsidR="00D31F08" w:rsidRPr="00D31F08">
        <w:t xml:space="preserve"> достигается путём унификации </w:t>
      </w:r>
      <w:r w:rsidR="00051E1A">
        <w:t>алгоритмов</w:t>
      </w:r>
      <w:r w:rsidR="00D31F08" w:rsidRPr="00D31F08">
        <w:t xml:space="preserve"> сравнения и ввода</w:t>
      </w:r>
      <w:r w:rsidR="00F364E1">
        <w:t>, возможность печати таблицы</w:t>
      </w:r>
      <w:r w:rsidR="004B71F4">
        <w:t>.</w:t>
      </w:r>
      <w:r w:rsidR="00346676">
        <w:t xml:space="preserve"> Разработка производилась на операционной системе </w:t>
      </w:r>
      <w:r w:rsidR="00346676">
        <w:rPr>
          <w:lang w:val="en-US"/>
        </w:rPr>
        <w:t>Windows</w:t>
      </w:r>
      <w:r w:rsidR="00346676" w:rsidRPr="00346676">
        <w:t xml:space="preserve"> 1</w:t>
      </w:r>
      <w:r w:rsidR="000438CF">
        <w:t>1</w:t>
      </w:r>
      <w:r w:rsidR="00346676" w:rsidRPr="00346676">
        <w:t xml:space="preserve"> </w:t>
      </w:r>
      <w:r w:rsidR="00346676">
        <w:rPr>
          <w:lang w:val="en-US"/>
        </w:rPr>
        <w:t>x</w:t>
      </w:r>
      <w:r w:rsidR="00346676" w:rsidRPr="00346676">
        <w:t xml:space="preserve">64 </w:t>
      </w:r>
      <w:r w:rsidR="00346676">
        <w:t xml:space="preserve">в </w:t>
      </w:r>
      <w:r w:rsidR="00346676">
        <w:rPr>
          <w:lang w:val="en-US"/>
        </w:rPr>
        <w:t>IDE</w:t>
      </w:r>
      <w:r w:rsidR="00346676" w:rsidRPr="00346676">
        <w:t xml:space="preserve"> </w:t>
      </w:r>
      <w:r w:rsidR="00346676">
        <w:t>«</w:t>
      </w:r>
      <w:r w:rsidR="00346676">
        <w:rPr>
          <w:lang w:val="en-US"/>
        </w:rPr>
        <w:t>Microsoft</w:t>
      </w:r>
      <w:r w:rsidR="00346676" w:rsidRPr="00346676">
        <w:t xml:space="preserve"> </w:t>
      </w:r>
      <w:r w:rsidR="00346676">
        <w:rPr>
          <w:lang w:val="en-US"/>
        </w:rPr>
        <w:t>Visual</w:t>
      </w:r>
      <w:r w:rsidR="00346676" w:rsidRPr="00346676">
        <w:t xml:space="preserve"> </w:t>
      </w:r>
      <w:r w:rsidR="00346676">
        <w:rPr>
          <w:lang w:val="en-US"/>
        </w:rPr>
        <w:t>Studio</w:t>
      </w:r>
      <w:r w:rsidR="00346676" w:rsidRPr="00346676">
        <w:t xml:space="preserve"> </w:t>
      </w:r>
      <w:r w:rsidR="000438CF">
        <w:t>2022</w:t>
      </w:r>
      <w:r w:rsidR="00346676">
        <w:t>»</w:t>
      </w:r>
      <w:r w:rsidR="005C14A0" w:rsidRPr="005C14A0">
        <w:t xml:space="preserve">. </w:t>
      </w:r>
      <w:r w:rsidR="005C14A0">
        <w:t xml:space="preserve">Программа использует ряд функций предоставляемых </w:t>
      </w:r>
      <w:r w:rsidR="005C14A0">
        <w:rPr>
          <w:lang w:val="en-US"/>
        </w:rPr>
        <w:t>WinAPI</w:t>
      </w:r>
      <w:r w:rsidR="005C14A0" w:rsidRPr="005C14A0">
        <w:t xml:space="preserve">. </w:t>
      </w:r>
      <w:r w:rsidR="005C14A0">
        <w:t>В процессе разработки возникла проблема с чтением строк, содержащих пробельные символы, что было исправлено замещением при сохранении всех пробельных символов нижним подчеркиванием</w:t>
      </w:r>
      <w:r w:rsidR="00502107">
        <w:t xml:space="preserve">, что гарантирует корректную работу программы независимо от количества пробельных символов. </w:t>
      </w:r>
      <w:r w:rsidR="00182E86">
        <w:t>Также проблемой при разработк</w:t>
      </w:r>
      <w:r w:rsidR="00220FC3">
        <w:t>е</w:t>
      </w:r>
      <w:r w:rsidR="00182E86">
        <w:t xml:space="preserve"> приложения была фильтрация нежелательных комбинаций клавиш</w:t>
      </w:r>
      <w:r w:rsidR="00182E86" w:rsidRPr="00182E86">
        <w:t xml:space="preserve"> </w:t>
      </w:r>
      <w:r w:rsidR="00182E86">
        <w:t xml:space="preserve">таких как </w:t>
      </w:r>
      <w:r w:rsidR="00182E86">
        <w:rPr>
          <w:lang w:val="en-US"/>
        </w:rPr>
        <w:t>Ctrl</w:t>
      </w:r>
      <w:r w:rsidR="00182E86" w:rsidRPr="00182E86">
        <w:t>+</w:t>
      </w:r>
      <w:r w:rsidR="00182E86">
        <w:rPr>
          <w:lang w:val="en-US"/>
        </w:rPr>
        <w:t>C</w:t>
      </w:r>
      <w:r w:rsidR="00182E86" w:rsidRPr="00182E86">
        <w:t xml:space="preserve">, </w:t>
      </w:r>
      <w:r w:rsidR="00182E86">
        <w:rPr>
          <w:lang w:val="en-US"/>
        </w:rPr>
        <w:t>Ctrl</w:t>
      </w:r>
      <w:r w:rsidR="00182E86" w:rsidRPr="00182E86">
        <w:t>+</w:t>
      </w:r>
      <w:r w:rsidR="00182E86">
        <w:rPr>
          <w:lang w:val="en-US"/>
        </w:rPr>
        <w:t>Z</w:t>
      </w:r>
      <w:r w:rsidR="00182E86">
        <w:t xml:space="preserve">, приводивших к завершению программы. Данная проблема была решена путем фильтрации вводимых данных с помощью функции </w:t>
      </w:r>
      <w:r w:rsidR="00182E86" w:rsidRPr="00182E86">
        <w:t>_</w:t>
      </w:r>
      <w:r w:rsidR="00182E86">
        <w:rPr>
          <w:lang w:val="en-US"/>
        </w:rPr>
        <w:t>getch</w:t>
      </w:r>
      <w:r w:rsidR="00182E86" w:rsidRPr="00182E86">
        <w:t>.</w:t>
      </w:r>
    </w:p>
    <w:p w14:paraId="11205269" w14:textId="4C33E3CC" w:rsidR="00BD48E9" w:rsidRDefault="00BD48E9" w:rsidP="00374DA2">
      <w:pPr>
        <w:spacing w:after="0"/>
        <w:ind w:firstLine="709"/>
      </w:pPr>
      <w:r>
        <w:t xml:space="preserve">Следует заметить, что разработка программы была осложнена </w:t>
      </w:r>
      <w:r w:rsidR="004155A6">
        <w:t>увеличением связностей отдельных функций программы, увеличением объема кода. Это приводило к усложнению отладки, модернизации программы. Данная проблема может быть решена рефакторингом программы с учетом текущего функционала.</w:t>
      </w:r>
    </w:p>
    <w:p w14:paraId="2EE6B278" w14:textId="00482C30" w:rsidR="00F15823" w:rsidRDefault="000E389B" w:rsidP="00374DA2">
      <w:pPr>
        <w:spacing w:after="0"/>
        <w:ind w:firstLine="709"/>
      </w:pPr>
      <w:r>
        <w:t xml:space="preserve">Работа программы в различных режимах продемонстрирована ранее. </w:t>
      </w:r>
      <w:r w:rsidR="006A6978">
        <w:t xml:space="preserve">Для улучшения программы можно добавить скроллинг элементов в режиме изменения данных. Также улучшение может быть произведено путем добавления нового функционала, например, подсчета </w:t>
      </w:r>
      <w:r w:rsidR="000438CF">
        <w:t>количества особей</w:t>
      </w:r>
      <w:r w:rsidR="006A6978">
        <w:t xml:space="preserve">, которые находятся </w:t>
      </w:r>
      <w:r w:rsidR="000438CF">
        <w:t>в</w:t>
      </w:r>
      <w:r w:rsidR="006A6978">
        <w:t xml:space="preserve"> </w:t>
      </w:r>
      <w:r w:rsidR="000438CF">
        <w:t>вольере</w:t>
      </w:r>
      <w:r w:rsidR="006A6978">
        <w:t>.</w:t>
      </w:r>
      <w:r w:rsidR="00852627">
        <w:t xml:space="preserve"> Помимо улучшений в функциональном плане также может быть осуществлена </w:t>
      </w:r>
      <w:r w:rsidR="00852627">
        <w:lastRenderedPageBreak/>
        <w:t>модернизация графического интерфейса пользователя путем добавления окон, более наглядного отображения таблицы</w:t>
      </w:r>
    </w:p>
    <w:p w14:paraId="21E85CAC" w14:textId="6A60DCDA" w:rsidR="00F15823" w:rsidRPr="00182E86" w:rsidRDefault="00F15823" w:rsidP="00374DA2">
      <w:pPr>
        <w:spacing w:after="0"/>
        <w:ind w:firstLine="709"/>
      </w:pPr>
      <w:r w:rsidRPr="00F15823">
        <w:t>Таким образом, была достигнута цель курсового проектирования – углублены</w:t>
      </w:r>
      <w:r>
        <w:t xml:space="preserve"> </w:t>
      </w:r>
      <w:r w:rsidRPr="00F15823">
        <w:t>знания языка С</w:t>
      </w:r>
      <w:r>
        <w:t>/С++</w:t>
      </w:r>
      <w:r w:rsidRPr="00F15823">
        <w:t xml:space="preserve">, получен </w:t>
      </w:r>
      <w:r w:rsidR="00F20C14">
        <w:t>опыт</w:t>
      </w:r>
      <w:r w:rsidRPr="00F15823">
        <w:t xml:space="preserve"> разработки программ с использованием методологии структурного программирования.</w:t>
      </w:r>
      <w:r>
        <w:t xml:space="preserve"> Изучены алгоритмы для разработки программ, использующих скроллинг.</w:t>
      </w:r>
      <w:r w:rsidRPr="00F15823">
        <w:t xml:space="preserve"> </w:t>
      </w:r>
      <w:r w:rsidR="00C61C04">
        <w:t xml:space="preserve"> В результате проектирования была получена простая функционалу программа</w:t>
      </w:r>
      <w:r w:rsidR="0067188E">
        <w:t>, работающая с табличной информацией</w:t>
      </w:r>
      <w:r w:rsidR="00C61C04">
        <w:t>, превосходящая конкурентов по производительности и системным требованиям.</w:t>
      </w:r>
    </w:p>
    <w:p w14:paraId="2551C9E2" w14:textId="204B4B52" w:rsidR="00A337DC" w:rsidRDefault="00FC5D2B" w:rsidP="00374DA2">
      <w:pPr>
        <w:pStyle w:val="10"/>
        <w:spacing w:before="0"/>
        <w:ind w:left="0"/>
      </w:pPr>
      <w:bookmarkStart w:id="1237" w:name="_Toc90902077"/>
      <w:bookmarkStart w:id="1238" w:name="_Toc90909859"/>
      <w:bookmarkStart w:id="1239" w:name="_Toc91462093"/>
      <w:r>
        <w:lastRenderedPageBreak/>
        <w:t>ПЕРЕЧЕНЬ ССЫЛОК</w:t>
      </w:r>
      <w:bookmarkEnd w:id="1237"/>
      <w:bookmarkEnd w:id="1238"/>
      <w:bookmarkEnd w:id="1239"/>
    </w:p>
    <w:p w14:paraId="57A0D017" w14:textId="77777777" w:rsidR="00910697" w:rsidRDefault="00910697" w:rsidP="00374DA2">
      <w:pPr>
        <w:pStyle w:val="ab"/>
        <w:spacing w:after="0"/>
        <w:ind w:firstLine="709"/>
      </w:pPr>
    </w:p>
    <w:p w14:paraId="4DBAAA0F" w14:textId="0EEA8FF1" w:rsidR="00C870E7" w:rsidRDefault="0091487B" w:rsidP="00374DA2">
      <w:pPr>
        <w:pStyle w:val="ab"/>
        <w:spacing w:after="0"/>
        <w:ind w:firstLine="709"/>
        <w:rPr>
          <w:noProof/>
          <w:sz w:val="24"/>
          <w:szCs w:val="24"/>
        </w:rPr>
      </w:pPr>
      <w:r>
        <w:fldChar w:fldCharType="begin"/>
      </w:r>
      <w:r>
        <w:instrText xml:space="preserve"> BIBLIOGRAPHY  \l 1049 </w:instrText>
      </w:r>
      <w:r>
        <w:fldChar w:fldCharType="separate"/>
      </w:r>
    </w:p>
    <w:p w14:paraId="66B6D3C5" w14:textId="254370E3" w:rsidR="00CC7F61" w:rsidRDefault="0091487B" w:rsidP="00374DA2">
      <w:pPr>
        <w:spacing w:after="0"/>
        <w:ind w:firstLine="709"/>
      </w:pPr>
      <w:r>
        <w:fldChar w:fldCharType="end"/>
      </w:r>
      <w:r w:rsidR="00CC7F61" w:rsidRPr="00CC7F61">
        <w:t xml:space="preserve"> </w:t>
      </w:r>
      <w:r w:rsidR="00CC7F61">
        <w:t>1.</w:t>
      </w:r>
      <w:r w:rsidR="00CC7F61">
        <w:tab/>
        <w:t>Белецкий Я. Энциклопедия языка Си / Я. Белецкий; пер. с польск. — М.: Мир, 1992. — 687 с.</w:t>
      </w:r>
    </w:p>
    <w:p w14:paraId="0EE70762" w14:textId="36CE3D94" w:rsidR="00CC7F61" w:rsidRDefault="00CC7F61" w:rsidP="00374DA2">
      <w:pPr>
        <w:spacing w:after="0"/>
        <w:ind w:firstLine="709"/>
      </w:pPr>
      <w:r>
        <w:t>2.</w:t>
      </w:r>
      <w:r>
        <w:tab/>
        <w:t>Вирт Н. Алгоритмы и структуры данных / Н. Вирт; пер. с англ. — М.: Мир,1989. — 360 с.</w:t>
      </w:r>
    </w:p>
    <w:p w14:paraId="5012F3C5" w14:textId="09B66F08" w:rsidR="00CC7F61" w:rsidRDefault="00CC7F61" w:rsidP="00374DA2">
      <w:pPr>
        <w:spacing w:after="0"/>
        <w:ind w:firstLine="709"/>
      </w:pPr>
      <w:r>
        <w:t>3.</w:t>
      </w:r>
      <w:r>
        <w:tab/>
        <w:t>Керниган Б., Ритчи Д. Язык программирования СИ: пер. с англ./Под ред. и спредисл. В.С. Штаркмана. —2-е изд., перераб. и доп. — М.; СПб</w:t>
      </w:r>
      <w:proofErr w:type="gramStart"/>
      <w:r>
        <w:t>. ;</w:t>
      </w:r>
      <w:proofErr w:type="gramEnd"/>
      <w:r>
        <w:t xml:space="preserve"> К. :</w:t>
      </w:r>
    </w:p>
    <w:p w14:paraId="021EBD1D" w14:textId="77777777" w:rsidR="00CC7F61" w:rsidRDefault="00CC7F61" w:rsidP="00374DA2">
      <w:pPr>
        <w:spacing w:after="0"/>
        <w:ind w:firstLine="709"/>
      </w:pPr>
      <w:r>
        <w:t>Вильямс, 2006. —272с.</w:t>
      </w:r>
    </w:p>
    <w:p w14:paraId="7049AE44" w14:textId="11F8D3CC" w:rsidR="00CC7F61" w:rsidRDefault="00CC7F61" w:rsidP="00374DA2">
      <w:pPr>
        <w:spacing w:after="0"/>
        <w:ind w:firstLine="709"/>
      </w:pPr>
      <w:r>
        <w:t>4.</w:t>
      </w:r>
      <w:r>
        <w:tab/>
        <w:t xml:space="preserve">Павловская Т.А. C/ C++. Программирование на языке высокого уровня: </w:t>
      </w:r>
      <w:proofErr w:type="gramStart"/>
      <w:r>
        <w:t>учеб.для</w:t>
      </w:r>
      <w:proofErr w:type="gramEnd"/>
      <w:r>
        <w:t xml:space="preserve"> студ. вузов, обуч. по напр. «Информатика и вычислительная техника» / Т. А. Павловская. – СПб.: Питер, 2009. – 461 с.</w:t>
      </w:r>
    </w:p>
    <w:p w14:paraId="55AF5167" w14:textId="77777777" w:rsidR="00CC7F61" w:rsidRDefault="00CC7F61" w:rsidP="00374DA2">
      <w:pPr>
        <w:spacing w:after="0"/>
        <w:ind w:firstLine="709"/>
      </w:pPr>
      <w:r>
        <w:t>5.</w:t>
      </w:r>
      <w:r>
        <w:tab/>
        <w:t>Павловская Т.А. С/С++. Структурное программирование: практикум / Т.А.</w:t>
      </w:r>
    </w:p>
    <w:p w14:paraId="41D2C026" w14:textId="046AD84E" w:rsidR="00CC7F61" w:rsidRDefault="00CC7F61" w:rsidP="00374DA2">
      <w:pPr>
        <w:spacing w:after="0"/>
        <w:ind w:firstLine="709"/>
      </w:pPr>
      <w:r>
        <w:t>Павловская, Ю.А. Щупак. — СПб.: Питер, 2004.—239 с.</w:t>
      </w:r>
    </w:p>
    <w:p w14:paraId="4D224294" w14:textId="29AA46CC" w:rsidR="00CC7F61" w:rsidRDefault="00CC7F61" w:rsidP="00374DA2">
      <w:pPr>
        <w:spacing w:after="0"/>
        <w:ind w:firstLine="709"/>
      </w:pPr>
      <w:r>
        <w:t>6.</w:t>
      </w:r>
      <w:r>
        <w:tab/>
        <w:t>Павловская Т. А. Паскаль. Программирование на языке высокого уровня: практикум / Т. А. Павловская. — СПб.: Питер, 2006. — 317 с.</w:t>
      </w:r>
    </w:p>
    <w:p w14:paraId="3660FA43" w14:textId="094EA8B1" w:rsidR="00CC7F61" w:rsidRDefault="00CC7F61" w:rsidP="00374DA2">
      <w:pPr>
        <w:spacing w:after="0"/>
        <w:ind w:firstLine="709"/>
      </w:pPr>
      <w:r>
        <w:t>7.</w:t>
      </w:r>
      <w:r>
        <w:tab/>
        <w:t>Павловская Т. А. Паскаль. Программирование на языке высокого уровня: учеб. для вузов / Т. А. Павловская. — СПб.: Питер, 2008. — 393 с.</w:t>
      </w:r>
    </w:p>
    <w:p w14:paraId="416DB5A8" w14:textId="77777777" w:rsidR="00CC7F61" w:rsidRDefault="00CC7F61" w:rsidP="00374DA2">
      <w:pPr>
        <w:spacing w:after="0"/>
        <w:ind w:firstLine="709"/>
      </w:pPr>
      <w:r>
        <w:t>8.</w:t>
      </w:r>
      <w:r>
        <w:tab/>
        <w:t xml:space="preserve">Методические указания к лабораторным работам по </w:t>
      </w:r>
      <w:proofErr w:type="gramStart"/>
      <w:r>
        <w:t>дисциплине«</w:t>
      </w:r>
      <w:proofErr w:type="gramEnd"/>
      <w:r>
        <w:t>Информатика» для студентов дневной и заочной форм обучения направления 09.03.02 — «Информационные системы и технологии», часть 1 /</w:t>
      </w:r>
    </w:p>
    <w:p w14:paraId="28DEB54A" w14:textId="7BAE66AB" w:rsidR="00CC7F61" w:rsidRDefault="00CC7F61" w:rsidP="00374DA2">
      <w:pPr>
        <w:spacing w:after="0"/>
        <w:ind w:firstLine="709"/>
      </w:pPr>
      <w:r>
        <w:t>Сост. В.Н.Бондарев, Т.И. Сметанина.</w:t>
      </w:r>
      <w:r w:rsidR="00CC772C">
        <w:t xml:space="preserve"> </w:t>
      </w:r>
      <w:r>
        <w:t>— Севастополь: Изд-во СевГУ, 2014. — 44 с.</w:t>
      </w:r>
    </w:p>
    <w:p w14:paraId="02DDA7C3" w14:textId="77777777" w:rsidR="00CC7F61" w:rsidRDefault="00CC7F61" w:rsidP="00374DA2">
      <w:pPr>
        <w:spacing w:after="0"/>
        <w:ind w:firstLine="709"/>
      </w:pPr>
      <w:r>
        <w:t>9.</w:t>
      </w:r>
      <w:r>
        <w:tab/>
        <w:t xml:space="preserve">Методические указания к лабораторным работам по </w:t>
      </w:r>
      <w:proofErr w:type="gramStart"/>
      <w:r>
        <w:t>дисциплине«</w:t>
      </w:r>
      <w:proofErr w:type="gramEnd"/>
      <w:r>
        <w:t>Информатика» для студентов дневной и заочной форм обучения направления 09.03.02 — «Информационные системы и технологии», часть 2 / Сост. В.Н.Бондарев, Т.И. Сметанина — Севастополь: Изд-во СевГУ, 2014. — 64с.</w:t>
      </w:r>
    </w:p>
    <w:p w14:paraId="0C798915" w14:textId="77777777" w:rsidR="00CC7F61" w:rsidRDefault="00CC7F61" w:rsidP="00374DA2">
      <w:pPr>
        <w:spacing w:after="0"/>
        <w:ind w:firstLine="709"/>
      </w:pPr>
      <w:r>
        <w:lastRenderedPageBreak/>
        <w:t>10.</w:t>
      </w:r>
      <w:r>
        <w:tab/>
        <w:t>Структурное программирование на языке С/С++: методические указания клабораторным работам по дисциплине «Основы программирования и алгоритмические языки» для студентов дневной и заочной форм обучения направления 09.03.02 — «Информационные системы и технологии», часть 1 / Сост. В.Н. Бондарев, Т.И. Сметанина.— Севастополь: Изд-во СевГУ, 2015. — 60 с.</w:t>
      </w:r>
    </w:p>
    <w:p w14:paraId="2D8CA8AC" w14:textId="77777777" w:rsidR="00CC7F61" w:rsidRDefault="00CC7F61" w:rsidP="00374DA2">
      <w:pPr>
        <w:spacing w:after="0"/>
        <w:ind w:firstLine="709"/>
      </w:pPr>
      <w:r>
        <w:t>11.</w:t>
      </w:r>
      <w:r>
        <w:tab/>
        <w:t>Структурное программирование на языке С/С++: методические указания клабораторным работам по дисциплине «Основы программирования и алгоритмические языки» для студентов дневной и заочной форм обучения направления 09.03.02 — «Информационные системы и технологии», часть 2 / Сост. В.Н. Бондарев, Т.И. Сметанина.— Севастополь: Изд-во СевГУ, 2015. — 60 с.</w:t>
      </w:r>
    </w:p>
    <w:p w14:paraId="0D1ADBD1" w14:textId="46613E0B" w:rsidR="00D31FA8" w:rsidRPr="00D31FA8" w:rsidRDefault="00CC7F61" w:rsidP="00374DA2">
      <w:pPr>
        <w:spacing w:after="0"/>
        <w:ind w:firstLine="709"/>
      </w:pPr>
      <w:r>
        <w:t>12.</w:t>
      </w:r>
      <w:r>
        <w:tab/>
        <w:t>Разработка САПР: в 10 кн. Кн. 3. Проектирование программногообеспечения САПР: практ. пособие / Б. С. Федоров, Н. Б. Гуляев; под ред. А.В. Петрова. — М.: Высш. шк., 1990. — 159с.</w:t>
      </w:r>
    </w:p>
    <w:p w14:paraId="5A6F96A6" w14:textId="6B1E3B59" w:rsidR="009D4A9D" w:rsidRDefault="00937D1F" w:rsidP="00374DA2">
      <w:pPr>
        <w:pStyle w:val="10"/>
        <w:spacing w:before="0"/>
        <w:ind w:left="0"/>
      </w:pPr>
      <w:bookmarkStart w:id="1240" w:name="_Toc90902078"/>
      <w:bookmarkStart w:id="1241" w:name="_Toc90909860"/>
      <w:bookmarkStart w:id="1242" w:name="_Toc91462094"/>
      <w:r>
        <w:lastRenderedPageBreak/>
        <w:t>ПРИЛОЖЕНИЕ А</w:t>
      </w:r>
      <w:bookmarkEnd w:id="1240"/>
      <w:bookmarkEnd w:id="1241"/>
      <w:bookmarkEnd w:id="1242"/>
    </w:p>
    <w:p w14:paraId="65C145D9" w14:textId="42A1742B" w:rsidR="00E8154E" w:rsidRDefault="00E8154E" w:rsidP="00374DA2">
      <w:pPr>
        <w:spacing w:after="0"/>
      </w:pPr>
    </w:p>
    <w:p w14:paraId="46F26366" w14:textId="77777777" w:rsidR="00E8154E" w:rsidRPr="00E8154E" w:rsidRDefault="00E8154E" w:rsidP="00374DA2">
      <w:pPr>
        <w:spacing w:after="0"/>
      </w:pPr>
    </w:p>
    <w:p w14:paraId="77A33230" w14:textId="34E2E1D8" w:rsidR="009C070D" w:rsidRPr="00F16080" w:rsidRDefault="00FD4A9A" w:rsidP="00374DA2">
      <w:pPr>
        <w:pStyle w:val="a9"/>
        <w:spacing w:after="0"/>
        <w:ind w:firstLine="709"/>
        <w:jc w:val="both"/>
      </w:pPr>
      <w:r>
        <w:t xml:space="preserve">Код </w:t>
      </w:r>
      <w:r w:rsidR="00E255B9">
        <w:rPr>
          <w:lang w:val="en-US"/>
        </w:rPr>
        <w:t>zoo</w:t>
      </w:r>
      <w:r w:rsidRPr="00F16080">
        <w:t>.</w:t>
      </w:r>
      <w:r>
        <w:rPr>
          <w:lang w:val="en-US"/>
        </w:rPr>
        <w:t>h</w:t>
      </w:r>
    </w:p>
    <w:p w14:paraId="05B75911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ifndef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ZOO_H</w:t>
      </w:r>
    </w:p>
    <w:p w14:paraId="65E092ED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define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ZOO_H</w:t>
      </w:r>
    </w:p>
    <w:p w14:paraId="73717F50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pragma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once</w:t>
      </w:r>
    </w:p>
    <w:p w14:paraId="642E0B82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57C6659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enum Keys {</w:t>
      </w:r>
    </w:p>
    <w:p w14:paraId="206F424B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NoPressed,</w:t>
      </w:r>
    </w:p>
    <w:p w14:paraId="674F088B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Enter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13,/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"Enter"</w:t>
      </w:r>
    </w:p>
    <w:p w14:paraId="5E079968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Esc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27,/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"ESC"</w:t>
      </w:r>
    </w:p>
    <w:p w14:paraId="64950D9C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Up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72,/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"Up"</w:t>
      </w:r>
    </w:p>
    <w:p w14:paraId="453809EA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Left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75,/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"Left"</w:t>
      </w:r>
    </w:p>
    <w:p w14:paraId="11E13399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Right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77,/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"Right"</w:t>
      </w:r>
    </w:p>
    <w:p w14:paraId="0785230B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Down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80,/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"Down"</w:t>
      </w:r>
    </w:p>
    <w:p w14:paraId="199E01CA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};</w:t>
      </w:r>
    </w:p>
    <w:p w14:paraId="5DB75CFA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E76BE4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enum ConsoleColor {</w:t>
      </w:r>
    </w:p>
    <w:p w14:paraId="0C6FAE3A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Black = 0,</w:t>
      </w:r>
    </w:p>
    <w:p w14:paraId="337B8C29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Blue = 1,</w:t>
      </w:r>
    </w:p>
    <w:p w14:paraId="25BCD75D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Green = 2,</w:t>
      </w:r>
    </w:p>
    <w:p w14:paraId="589ED5CA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Cyan = 3,</w:t>
      </w:r>
    </w:p>
    <w:p w14:paraId="607C7967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Red = 4,</w:t>
      </w:r>
    </w:p>
    <w:p w14:paraId="224A4826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Magenta = 5,</w:t>
      </w:r>
    </w:p>
    <w:p w14:paraId="16BEAA95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Brown = 6,</w:t>
      </w:r>
    </w:p>
    <w:p w14:paraId="2BA2C243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LightGray = 7,</w:t>
      </w:r>
    </w:p>
    <w:p w14:paraId="1E035DA8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DarkGray = 8,</w:t>
      </w:r>
    </w:p>
    <w:p w14:paraId="022CBD4B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LightBlue = 9,</w:t>
      </w:r>
    </w:p>
    <w:p w14:paraId="09668FC3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LightGreen = 10,</w:t>
      </w:r>
    </w:p>
    <w:p w14:paraId="3EA5D115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LightCyan = 11,</w:t>
      </w:r>
    </w:p>
    <w:p w14:paraId="7A52E7A9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LightRed = 12,</w:t>
      </w:r>
    </w:p>
    <w:p w14:paraId="598E3587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LightMagenta = 13,</w:t>
      </w:r>
    </w:p>
    <w:p w14:paraId="3FA8750D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Yellow = 14,</w:t>
      </w:r>
    </w:p>
    <w:p w14:paraId="3C9F5AF9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White = 15</w:t>
      </w:r>
    </w:p>
    <w:p w14:paraId="4871E7D6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54D7CD5D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5EE53B4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/*константы нужные для выделения памяти*/</w:t>
      </w:r>
    </w:p>
    <w:p w14:paraId="530E284F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const int n_n = </w:t>
      </w:r>
      <w:proofErr w:type="gramStart"/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16,/</w:t>
      </w:r>
      <w:proofErr w:type="gramEnd"/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кличка</w:t>
      </w:r>
    </w:p>
    <w:p w14:paraId="612D4BB8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n_s = </w:t>
      </w:r>
      <w:proofErr w:type="gramStart"/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21,/</w:t>
      </w:r>
      <w:proofErr w:type="gramEnd"/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порода</w:t>
      </w:r>
    </w:p>
    <w:p w14:paraId="21BEB6B3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 xml:space="preserve">n_a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21,/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/ареал</w:t>
      </w:r>
    </w:p>
    <w:p w14:paraId="2C73B73D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 xml:space="preserve">n_p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16,/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/тип продуктов</w:t>
      </w:r>
    </w:p>
    <w:p w14:paraId="6E495A33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 xml:space="preserve">n_d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11,/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/дата</w:t>
      </w:r>
    </w:p>
    <w:p w14:paraId="0F165BD4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print = 13;//константа для количества элементов на странице</w:t>
      </w:r>
    </w:p>
    <w:p w14:paraId="67CD8CE2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3A2B522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using namespace std;//использование пространства имён</w:t>
      </w:r>
    </w:p>
    <w:p w14:paraId="240BBCEF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15BDFA8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/*Подсчитать сумму и вес употреблённых продуктов всеми видами пород животных (за указанный период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).*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6CA03121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889BDF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struct zoo //структура с информацией</w:t>
      </w:r>
    </w:p>
    <w:p w14:paraId="374A8E9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424E18F7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unsigned int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id,/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/ключевое поле скрытое от пользователя</w:t>
      </w:r>
    </w:p>
    <w:p w14:paraId="4D6820F0" w14:textId="7D793174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cage;//номер воль #ifndef ZOO_H</w:t>
      </w:r>
    </w:p>
    <w:p w14:paraId="2EC47A8C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define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ZOO_H</w:t>
      </w:r>
    </w:p>
    <w:p w14:paraId="429E092D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pragma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once</w:t>
      </w:r>
    </w:p>
    <w:p w14:paraId="43D2E5A7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CC11D80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enum Keys {</w:t>
      </w:r>
    </w:p>
    <w:p w14:paraId="67956534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>NoPressed,</w:t>
      </w:r>
    </w:p>
    <w:p w14:paraId="69587473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Enter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13,/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"Enter"</w:t>
      </w:r>
    </w:p>
    <w:p w14:paraId="01784396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Esc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27,/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"ESC"</w:t>
      </w:r>
    </w:p>
    <w:p w14:paraId="7DC582D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Up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72,/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"Up"</w:t>
      </w:r>
    </w:p>
    <w:p w14:paraId="1D3A7364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Left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75,/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"Left"</w:t>
      </w:r>
    </w:p>
    <w:p w14:paraId="66698231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Right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77,/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"Right"</w:t>
      </w:r>
    </w:p>
    <w:p w14:paraId="78B47AD9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Down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80,/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Клавиша</w:t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"Down"</w:t>
      </w:r>
    </w:p>
    <w:p w14:paraId="3ED9C9FF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};</w:t>
      </w:r>
    </w:p>
    <w:p w14:paraId="44271C85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B7DEED6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enum ConsoleColor {</w:t>
      </w:r>
    </w:p>
    <w:p w14:paraId="19405D63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Black = 0,</w:t>
      </w:r>
    </w:p>
    <w:p w14:paraId="554B6A0B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Blue = 1,</w:t>
      </w:r>
    </w:p>
    <w:p w14:paraId="493001FC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Green = 2,</w:t>
      </w:r>
    </w:p>
    <w:p w14:paraId="51C90028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Cyan = 3,</w:t>
      </w:r>
    </w:p>
    <w:p w14:paraId="2717CFAE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Red = 4,</w:t>
      </w:r>
    </w:p>
    <w:p w14:paraId="5787152F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Magenta = 5,</w:t>
      </w:r>
    </w:p>
    <w:p w14:paraId="74449725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Brown = 6,</w:t>
      </w:r>
    </w:p>
    <w:p w14:paraId="066755F0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LightGray = 7,</w:t>
      </w:r>
    </w:p>
    <w:p w14:paraId="45589674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DarkGray = 8,</w:t>
      </w:r>
    </w:p>
    <w:p w14:paraId="7290B7C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LightBlue = 9,</w:t>
      </w:r>
    </w:p>
    <w:p w14:paraId="34E8479B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LightGreen = 10,</w:t>
      </w:r>
    </w:p>
    <w:p w14:paraId="4E0FE331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LightCyan = 11,</w:t>
      </w:r>
    </w:p>
    <w:p w14:paraId="528BBF7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LightRed = 12,</w:t>
      </w:r>
    </w:p>
    <w:p w14:paraId="563E25CE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LightMagenta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 xml:space="preserve"> = 13,</w:t>
      </w:r>
    </w:p>
    <w:p w14:paraId="293D324B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Yellow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 xml:space="preserve"> = 14,</w:t>
      </w:r>
    </w:p>
    <w:p w14:paraId="2BBF34A6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White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 xml:space="preserve"> = 15</w:t>
      </w:r>
    </w:p>
    <w:p w14:paraId="61539021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5DCD3B4C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568AF5F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/*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константы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нужные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выделения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памяти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*/</w:t>
      </w:r>
    </w:p>
    <w:p w14:paraId="3C1CA468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const int n_n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16,/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кличка</w:t>
      </w:r>
    </w:p>
    <w:p w14:paraId="31DBFBE7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n_s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21,/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порода</w:t>
      </w:r>
    </w:p>
    <w:p w14:paraId="5F5BA9C1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 xml:space="preserve">n_a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21,/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/ареал</w:t>
      </w:r>
    </w:p>
    <w:p w14:paraId="5A8C2CF9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 xml:space="preserve">n_p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16,/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/тип продуктов</w:t>
      </w:r>
    </w:p>
    <w:p w14:paraId="4EA640D2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 xml:space="preserve">n_d =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11,/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/дата</w:t>
      </w:r>
    </w:p>
    <w:p w14:paraId="5B119580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print = 13;//константа для количества элементов на странице</w:t>
      </w:r>
    </w:p>
    <w:p w14:paraId="4CA127D7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D8242DD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using namespace std;//использование пространства имён</w:t>
      </w:r>
    </w:p>
    <w:p w14:paraId="694BF75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25DBE3F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/*Подсчитать сумму и вес употреблённых продуктов всеми видами пород животных (за указанный период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).*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01583C59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10FE46C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struct zoo //структура с информацией</w:t>
      </w:r>
    </w:p>
    <w:p w14:paraId="49BABEA7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C30F396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unsigned int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id,/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/ключевое поле скрытое от пользователя</w:t>
      </w:r>
    </w:p>
    <w:p w14:paraId="1CFD744C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cage;//номер вольера</w:t>
      </w:r>
    </w:p>
    <w:p w14:paraId="426340E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char name[n_n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],/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/кличка животного</w:t>
      </w:r>
    </w:p>
    <w:p w14:paraId="74BEC293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specie[n_s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],/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/порода</w:t>
      </w:r>
    </w:p>
    <w:p w14:paraId="553B729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area[n_a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],/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/ареал обитания</w:t>
      </w:r>
    </w:p>
    <w:p w14:paraId="64A902EB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p_type[n_p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],/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/тип продуктов</w:t>
      </w:r>
    </w:p>
    <w:p w14:paraId="42E1E450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date[n_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d];/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 дата</w:t>
      </w:r>
    </w:p>
    <w:p w14:paraId="6F009CF6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float p_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weight,/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 xml:space="preserve">/вес продуктов </w:t>
      </w:r>
    </w:p>
    <w:p w14:paraId="059289A6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p_money;//стоимость потребляемых продуктов </w:t>
      </w:r>
    </w:p>
    <w:p w14:paraId="61B75794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1A7C466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struct zoo* next;//следущий элемент</w:t>
      </w:r>
    </w:p>
    <w:p w14:paraId="2C264BA8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struct zoo* prev;//предыдущий элемент</w:t>
      </w:r>
    </w:p>
    <w:p w14:paraId="54313443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7EAECC12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920A634" w14:textId="12D7D7A9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#endifера</w:t>
      </w:r>
    </w:p>
    <w:p w14:paraId="0494F701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char name[n_n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],/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/кличка животного</w:t>
      </w:r>
    </w:p>
    <w:p w14:paraId="61D49A3B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specie[n_s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],/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/порода</w:t>
      </w:r>
    </w:p>
    <w:p w14:paraId="342DC478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area[n_a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],/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/ареал обитания</w:t>
      </w:r>
    </w:p>
    <w:p w14:paraId="5AD6ECCF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p_type[n_p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],/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/тип продуктов</w:t>
      </w:r>
    </w:p>
    <w:p w14:paraId="0247AA67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date[n_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d];/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/ дата</w:t>
      </w:r>
    </w:p>
    <w:p w14:paraId="1260E5CC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>float p_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weight,/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 xml:space="preserve">/вес продуктов </w:t>
      </w:r>
    </w:p>
    <w:p w14:paraId="2A5C7551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p_money;//стоимость потребляемых продуктов </w:t>
      </w:r>
    </w:p>
    <w:p w14:paraId="380D635E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4A9D6CD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struct zoo* next;//следущий элемент</w:t>
      </w:r>
    </w:p>
    <w:p w14:paraId="32A26584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ab/>
        <w:t>struct zoo* prev;//предыдущий элемент</w:t>
      </w:r>
    </w:p>
    <w:p w14:paraId="1B1D5A4A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501D7A7C" w14:textId="77777777" w:rsidR="00E255B9" w:rsidRDefault="00E255B9" w:rsidP="00374DA2">
      <w:pP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19AA336" w14:textId="3E99ECAE" w:rsidR="00886B23" w:rsidRPr="00374DA2" w:rsidRDefault="00E255B9" w:rsidP="00374DA2">
      <w:pPr>
        <w:spacing w:after="0" w:line="240" w:lineRule="auto"/>
        <w:ind w:firstLine="709"/>
        <w:contextualSpacing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 w:rsidRPr="00374DA2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374DA2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gramEnd"/>
    </w:p>
    <w:p w14:paraId="3219A3F5" w14:textId="77F20016" w:rsidR="0061675C" w:rsidRPr="00374DA2" w:rsidRDefault="0061675C" w:rsidP="00374DA2">
      <w:pPr>
        <w:spacing w:after="0" w:line="240" w:lineRule="auto"/>
        <w:ind w:firstLine="709"/>
        <w:contextualSpacing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19FA442E" w14:textId="77777777" w:rsidR="0061675C" w:rsidRPr="00374DA2" w:rsidRDefault="0061675C" w:rsidP="00374DA2">
      <w:pPr>
        <w:spacing w:after="0" w:line="240" w:lineRule="auto"/>
        <w:ind w:firstLine="709"/>
        <w:contextualSpacing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1F8CDB23" w14:textId="7A970551" w:rsidR="00E255B9" w:rsidRDefault="00E255B9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220FC3">
        <w:rPr>
          <w:rFonts w:cs="Times New Roman"/>
          <w:color w:val="000000"/>
          <w:szCs w:val="28"/>
          <w:lang w:val="en-US"/>
        </w:rPr>
        <w:t xml:space="preserve"> </w:t>
      </w:r>
      <w:r w:rsidR="00DE46E3">
        <w:rPr>
          <w:rFonts w:cs="Times New Roman"/>
          <w:color w:val="000000"/>
          <w:szCs w:val="28"/>
          <w:lang w:val="en-US"/>
        </w:rPr>
        <w:t>C</w:t>
      </w:r>
      <w:r>
        <w:rPr>
          <w:rFonts w:cs="Times New Roman"/>
          <w:color w:val="000000"/>
          <w:szCs w:val="28"/>
          <w:lang w:val="en-US"/>
        </w:rPr>
        <w:t>hange.h</w:t>
      </w:r>
    </w:p>
    <w:p w14:paraId="1179F253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ifndef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CHANGE_H</w:t>
      </w:r>
    </w:p>
    <w:p w14:paraId="0E52181F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define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CHANGE_H</w:t>
      </w:r>
    </w:p>
    <w:p w14:paraId="7E74190D" w14:textId="77777777" w:rsidR="00E255B9" w:rsidRPr="004B1627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pragma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once</w:t>
      </w:r>
    </w:p>
    <w:p w14:paraId="46F205FA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DDC2435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gramStart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change(</w:t>
      </w:r>
      <w:proofErr w:type="gramEnd"/>
      <w:r w:rsidRPr="00E255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beg, zoo* end, int id_num);//</w:t>
      </w:r>
      <w:r w:rsidRPr="00E255B9">
        <w:rPr>
          <w:rFonts w:ascii="Courier New" w:hAnsi="Courier New" w:cs="Courier New"/>
          <w:color w:val="000000" w:themeColor="text1"/>
          <w:sz w:val="20"/>
          <w:szCs w:val="20"/>
        </w:rPr>
        <w:t>корректировка</w:t>
      </w:r>
    </w:p>
    <w:p w14:paraId="1165DDAC" w14:textId="77777777" w:rsidR="00E255B9" w:rsidRPr="00E255B9" w:rsidRDefault="00E255B9" w:rsidP="00374DA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4900D1B" w14:textId="1CB3B231" w:rsidR="00DE46E3" w:rsidRPr="00374DA2" w:rsidRDefault="00E255B9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74DA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374DA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endif</w:t>
      </w:r>
      <w:proofErr w:type="gramEnd"/>
    </w:p>
    <w:p w14:paraId="34C7C084" w14:textId="4D62AF2A" w:rsidR="0061675C" w:rsidRPr="00374DA2" w:rsidRDefault="0061675C" w:rsidP="00374DA2">
      <w:pPr>
        <w:spacing w:after="0" w:line="240" w:lineRule="auto"/>
        <w:ind w:firstLine="709"/>
        <w:contextualSpacing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5DE6BD1E" w14:textId="77777777" w:rsidR="0061675C" w:rsidRPr="00374DA2" w:rsidRDefault="0061675C" w:rsidP="00374DA2">
      <w:pPr>
        <w:spacing w:after="0" w:line="240" w:lineRule="auto"/>
        <w:ind w:firstLine="709"/>
        <w:contextualSpacing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75538744" w14:textId="56063B80" w:rsidR="00DE46E3" w:rsidRDefault="00DE46E3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220FC3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Fileworks.h</w:t>
      </w:r>
    </w:p>
    <w:p w14:paraId="3F78A343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ifndef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FILEWORKS_H</w:t>
      </w:r>
    </w:p>
    <w:p w14:paraId="121C1171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define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FILEWORKS_H</w:t>
      </w:r>
    </w:p>
    <w:p w14:paraId="59D5D632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pragma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once</w:t>
      </w:r>
    </w:p>
    <w:p w14:paraId="7B871434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81EF925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read_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filename, zoo** beg, zoo** end);//считывание из файла</w:t>
      </w:r>
    </w:p>
    <w:p w14:paraId="2748A36F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write_in_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filename, zoo* temp);//запись в файл</w:t>
      </w:r>
    </w:p>
    <w:p w14:paraId="28B2AC7F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B5D6838" w14:textId="205D438D" w:rsid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endif</w:t>
      </w:r>
      <w:proofErr w:type="gramEnd"/>
    </w:p>
    <w:p w14:paraId="34F53909" w14:textId="6B4F37A4" w:rsidR="0061675C" w:rsidRPr="00374DA2" w:rsidRDefault="0061675C" w:rsidP="00374DA2">
      <w:pPr>
        <w:spacing w:after="0" w:line="240" w:lineRule="auto"/>
        <w:ind w:firstLine="709"/>
        <w:contextualSpacing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591673BB" w14:textId="77777777" w:rsidR="0061675C" w:rsidRPr="00374DA2" w:rsidRDefault="0061675C" w:rsidP="00374DA2">
      <w:pPr>
        <w:spacing w:after="0" w:line="240" w:lineRule="auto"/>
        <w:ind w:firstLine="709"/>
        <w:contextualSpacing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1973D99A" w14:textId="2D6CDF1F" w:rsidR="00DE46E3" w:rsidRDefault="00DE46E3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220FC3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Input.h</w:t>
      </w:r>
    </w:p>
    <w:p w14:paraId="2BEBBDA4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ifndef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INPUT_H</w:t>
      </w:r>
    </w:p>
    <w:p w14:paraId="0DD71885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define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INPUT_H</w:t>
      </w:r>
    </w:p>
    <w:p w14:paraId="0FD454ED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pragma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once</w:t>
      </w:r>
    </w:p>
    <w:p w14:paraId="5FCABAD3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F6E095D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inp_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n, const char* inf);//проверка ввода полей типа int </w:t>
      </w:r>
    </w:p>
    <w:p w14:paraId="3B6A3763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inp_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date);//проверка ввода даты</w:t>
      </w:r>
    </w:p>
    <w:p w14:paraId="74DB9B84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</w:t>
      </w:r>
      <w:r w:rsidRPr="00DE46E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</w:t>
      </w:r>
      <w:r w:rsidRPr="00DE46E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</w:t>
      </w:r>
      <w:r w:rsidRPr="00DE46E3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</w:t>
      </w:r>
      <w:r w:rsidRPr="00DE46E3">
        <w:rPr>
          <w:rFonts w:ascii="Courier New" w:hAnsi="Courier New" w:cs="Courier New"/>
          <w:color w:val="000000" w:themeColor="text1"/>
          <w:sz w:val="20"/>
          <w:szCs w:val="20"/>
        </w:rPr>
        <w:t xml:space="preserve">* </w:t>
      </w: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</w:t>
      </w:r>
      <w:r w:rsidRPr="00DE46E3">
        <w:rPr>
          <w:rFonts w:ascii="Courier New" w:hAnsi="Courier New" w:cs="Courier New"/>
          <w:color w:val="000000" w:themeColor="text1"/>
          <w:sz w:val="20"/>
          <w:szCs w:val="20"/>
        </w:rPr>
        <w:t>);//проверка ввода даты на правильность</w:t>
      </w:r>
    </w:p>
    <w:p w14:paraId="27EA0CE4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 inp_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 temp, const char* inf);//проверка ввода полей типа float</w:t>
      </w:r>
    </w:p>
    <w:p w14:paraId="58FD5D12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inp_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temp, const char* inf, int size);//проверка ввода полей типа char</w:t>
      </w:r>
    </w:p>
    <w:p w14:paraId="0AE85801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inp_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temp, const char* inf);</w:t>
      </w:r>
    </w:p>
    <w:p w14:paraId="0E84D763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cursor_off_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 inf);</w:t>
      </w:r>
    </w:p>
    <w:p w14:paraId="1947AD36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 check_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temp);</w:t>
      </w:r>
    </w:p>
    <w:p w14:paraId="6DCCA597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delete_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space(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char* temp, int size);</w:t>
      </w:r>
    </w:p>
    <w:p w14:paraId="5EF97BCD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zoo 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input(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40F61AF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9604E1D" w14:textId="6E316310" w:rsid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endif</w:t>
      </w:r>
      <w:proofErr w:type="gramEnd"/>
    </w:p>
    <w:p w14:paraId="77B25837" w14:textId="174E7DF9" w:rsidR="0061675C" w:rsidRPr="004B1627" w:rsidRDefault="0061675C" w:rsidP="00374DA2">
      <w:pPr>
        <w:spacing w:after="0" w:line="240" w:lineRule="auto"/>
        <w:ind w:firstLine="709"/>
        <w:contextualSpacing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394370E8" w14:textId="77777777" w:rsidR="0061675C" w:rsidRPr="004B1627" w:rsidRDefault="0061675C" w:rsidP="00374DA2">
      <w:pPr>
        <w:spacing w:after="0" w:line="240" w:lineRule="auto"/>
        <w:ind w:firstLine="709"/>
        <w:contextualSpacing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7EA1A30C" w14:textId="76B95E88" w:rsidR="00DE46E3" w:rsidRDefault="00DE46E3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220FC3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Menu.h</w:t>
      </w:r>
    </w:p>
    <w:p w14:paraId="3792D562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ifndef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MENU_H</w:t>
      </w:r>
    </w:p>
    <w:p w14:paraId="1710DF47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define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MENU_H</w:t>
      </w:r>
    </w:p>
    <w:p w14:paraId="7D5275FD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pragma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once</w:t>
      </w:r>
    </w:p>
    <w:p w14:paraId="5F856AE3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&lt;iostream&gt;</w:t>
      </w:r>
    </w:p>
    <w:p w14:paraId="1C626999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&lt;string&gt;</w:t>
      </w:r>
    </w:p>
    <w:p w14:paraId="0679D1FA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&lt;setjmp.h&gt;</w:t>
      </w:r>
    </w:p>
    <w:p w14:paraId="0A790A90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80CA223" w14:textId="5BD133DC" w:rsid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using namespace std;</w:t>
      </w:r>
    </w:p>
    <w:p w14:paraId="03BF56D1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E40E304" w14:textId="5E7245DF" w:rsid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int 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menu(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menuElems[], int size, string inf);//меню</w:t>
      </w:r>
    </w:p>
    <w:p w14:paraId="60EF73D2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348746A" w14:textId="7FD3241E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menu_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category(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menuElems[], int size, string inf, jmp_buf env);</w:t>
      </w:r>
    </w:p>
    <w:p w14:paraId="4F95F198" w14:textId="5D3B2A23" w:rsid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start_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menu(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1CC5B4E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6222F8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 goto_x_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y(</w:t>
      </w:r>
      <w:proofErr w:type="gramEnd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short x, short y);</w:t>
      </w:r>
    </w:p>
    <w:p w14:paraId="3DE45A43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BA1C852" w14:textId="0FEF3C7B" w:rsid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endif</w:t>
      </w:r>
      <w:proofErr w:type="gramEnd"/>
    </w:p>
    <w:p w14:paraId="67EFEFF5" w14:textId="52380469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A0E07CF" w14:textId="77777777" w:rsidR="0061675C" w:rsidRPr="00DE46E3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88EC688" w14:textId="5178D0AD" w:rsidR="00DE46E3" w:rsidRDefault="00DE46E3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DE46E3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Output</w:t>
      </w:r>
      <w:r w:rsidRPr="00DE46E3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h</w:t>
      </w:r>
    </w:p>
    <w:p w14:paraId="1DEB889F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OUTPUT_H</w:t>
      </w:r>
    </w:p>
    <w:p w14:paraId="6FE4EFAF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define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OUTPUT_H</w:t>
      </w:r>
    </w:p>
    <w:p w14:paraId="3CCC080E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pragma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14:paraId="7A5DE81C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7F9E7101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6236DC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void print_on_the_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screen(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const zoo&amp; z);//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просмотр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элемента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5EDF8DBB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void see_the_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information(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zoo* beg, zoo* end);//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просмотр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всей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информации</w:t>
      </w:r>
    </w:p>
    <w:p w14:paraId="414D29DB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);//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заголовок</w:t>
      </w:r>
    </w:p>
    <w:p w14:paraId="484B981D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void header_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proccessing(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);//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заголовок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для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обработки</w:t>
      </w:r>
    </w:p>
    <w:p w14:paraId="17177D69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void print_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processing(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const zoo&amp; z);//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Вывод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элемента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обработки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на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экран</w:t>
      </w:r>
    </w:p>
    <w:p w14:paraId="7B32D5B2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void show_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processing(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zoo* beg);//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Вывод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списка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элементов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обработки</w:t>
      </w:r>
    </w:p>
    <w:p w14:paraId="683D027A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ED9E011" w14:textId="7AD56976" w:rsidR="00DE46E3" w:rsidRPr="00374DA2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4DA2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374DA2">
        <w:rPr>
          <w:rFonts w:ascii="Courier New" w:hAnsi="Courier New" w:cs="Courier New"/>
          <w:color w:val="000000"/>
          <w:sz w:val="20"/>
          <w:szCs w:val="20"/>
          <w:lang w:val="en-US"/>
        </w:rPr>
        <w:t>endif</w:t>
      </w:r>
      <w:proofErr w:type="gramEnd"/>
    </w:p>
    <w:p w14:paraId="683BBD70" w14:textId="7DF57B03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D7D1268" w14:textId="77777777" w:rsidR="0061675C" w:rsidRPr="00DE46E3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775AA84" w14:textId="235C2D49" w:rsidR="00DE46E3" w:rsidRDefault="00DE46E3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DE46E3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Processing</w:t>
      </w:r>
      <w:r w:rsidRPr="00DE46E3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h</w:t>
      </w:r>
    </w:p>
    <w:p w14:paraId="269B04C4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PROCESSING_H</w:t>
      </w:r>
    </w:p>
    <w:p w14:paraId="2412A434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define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PROCESSING_H</w:t>
      </w:r>
    </w:p>
    <w:p w14:paraId="7A321FED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pragma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14:paraId="6FFFBA69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9F3CF7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processing(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zoo* beg);//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обработка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согласно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варианту</w:t>
      </w:r>
    </w:p>
    <w:p w14:paraId="37F29C15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float count_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money(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zoo* beg_p);//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Подсчёт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всей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суммы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денег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для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обработки</w:t>
      </w:r>
    </w:p>
    <w:p w14:paraId="715AAEFD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float count_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weight(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zoo* beg_p);//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Подсчёт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всего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веса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для</w:t>
      </w: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E46E3">
        <w:rPr>
          <w:rFonts w:ascii="Courier New" w:hAnsi="Courier New" w:cs="Courier New"/>
          <w:color w:val="000000"/>
          <w:sz w:val="20"/>
          <w:szCs w:val="20"/>
        </w:rPr>
        <w:t>обработки</w:t>
      </w:r>
    </w:p>
    <w:p w14:paraId="3EF80630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int processing_write_in_</w:t>
      </w:r>
      <w:proofErr w:type="gramStart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file(</w:t>
      </w:r>
      <w:proofErr w:type="gramEnd"/>
      <w:r w:rsidRPr="00DE46E3">
        <w:rPr>
          <w:rFonts w:ascii="Courier New" w:hAnsi="Courier New" w:cs="Courier New"/>
          <w:color w:val="000000"/>
          <w:sz w:val="20"/>
          <w:szCs w:val="20"/>
          <w:lang w:val="en-US"/>
        </w:rPr>
        <w:t>string filename, zoo* temp);</w:t>
      </w:r>
    </w:p>
    <w:p w14:paraId="4C123707" w14:textId="77777777" w:rsidR="00DE46E3" w:rsidRPr="00DE46E3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044686F" w14:textId="56DF6F57" w:rsidR="00AA4007" w:rsidRPr="00374DA2" w:rsidRDefault="00DE46E3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4DA2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374DA2">
        <w:rPr>
          <w:rFonts w:ascii="Courier New" w:hAnsi="Courier New" w:cs="Courier New"/>
          <w:color w:val="000000"/>
          <w:sz w:val="20"/>
          <w:szCs w:val="20"/>
          <w:lang w:val="en-US"/>
        </w:rPr>
        <w:t>endif</w:t>
      </w:r>
      <w:proofErr w:type="gramEnd"/>
    </w:p>
    <w:p w14:paraId="54BF4DE5" w14:textId="10973FB1" w:rsidR="0061675C" w:rsidRPr="00374DA2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7328EB" w14:textId="77777777" w:rsidR="0061675C" w:rsidRPr="00374DA2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6739AC" w14:textId="1F155161" w:rsidR="00AA4007" w:rsidRDefault="00AA4007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DE46E3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Queue</w:t>
      </w:r>
      <w:r w:rsidRPr="00DE46E3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h</w:t>
      </w:r>
    </w:p>
    <w:p w14:paraId="393305C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QUEUE_H</w:t>
      </w:r>
    </w:p>
    <w:p w14:paraId="757201A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define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QUEUE_H</w:t>
      </w:r>
    </w:p>
    <w:p w14:paraId="31B74E3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pragma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14:paraId="60419F3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508653D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C4ACB1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zoo* add_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first(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const zoo&amp; z);//добавление первого элемента </w:t>
      </w:r>
    </w:p>
    <w:p w14:paraId="6C5E6B2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zoo*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add(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end, const zoo&amp; z);//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добавление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элемента</w:t>
      </w:r>
    </w:p>
    <w:p w14:paraId="7D42892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dellete_id_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beg(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beg);//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подфункции</w:t>
      </w:r>
    </w:p>
    <w:p w14:paraId="7C951F2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dellete_id_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zoo* end);//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нужные</w:t>
      </w:r>
    </w:p>
    <w:p w14:paraId="7FD8B74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dellete_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zoo* end, int num);//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для</w:t>
      </w:r>
    </w:p>
    <w:p w14:paraId="37FB8A0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dellete_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all(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beg);//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удаления</w:t>
      </w:r>
    </w:p>
    <w:p w14:paraId="47EB6F7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BBD1405" w14:textId="4A1C3C9B" w:rsidR="00AA4007" w:rsidRPr="00374DA2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4DA2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374DA2">
        <w:rPr>
          <w:rFonts w:ascii="Courier New" w:hAnsi="Courier New" w:cs="Courier New"/>
          <w:color w:val="000000"/>
          <w:sz w:val="20"/>
          <w:szCs w:val="20"/>
          <w:lang w:val="en-US"/>
        </w:rPr>
        <w:t>endif</w:t>
      </w:r>
      <w:proofErr w:type="gramEnd"/>
    </w:p>
    <w:p w14:paraId="384DEE29" w14:textId="20B66B4B" w:rsidR="0061675C" w:rsidRPr="00374DA2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3EF244" w14:textId="36E0E243" w:rsidR="0061675C" w:rsidRPr="00374DA2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54E9B9" w14:textId="77777777" w:rsidR="0061675C" w:rsidRPr="00374DA2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FB5E7D8" w14:textId="6B32FF95" w:rsidR="00AA4007" w:rsidRDefault="00AA4007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DE46E3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Search</w:t>
      </w:r>
      <w:r w:rsidRPr="00DE46E3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h</w:t>
      </w:r>
    </w:p>
    <w:p w14:paraId="2BD895D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SEARCH_H</w:t>
      </w:r>
    </w:p>
    <w:p w14:paraId="2EF8F6B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define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SEARCH_H</w:t>
      </w:r>
    </w:p>
    <w:p w14:paraId="201D279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pragma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14:paraId="1983A6C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&lt;setjmp.h&gt;</w:t>
      </w:r>
    </w:p>
    <w:p w14:paraId="6AA2674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#include "zoo.h"</w:t>
      </w:r>
    </w:p>
    <w:p w14:paraId="7361DF9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CBB645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search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*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,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jmp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env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);//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поиск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не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по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ключевому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полю</w:t>
      </w:r>
    </w:p>
    <w:p w14:paraId="7E1C25D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cage(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num_cage);//поиск по номеру клетки</w:t>
      </w:r>
    </w:p>
    <w:p w14:paraId="18E4B2D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name(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pet_name);//поиск по кличке</w:t>
      </w:r>
    </w:p>
    <w:p w14:paraId="18AD1D1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specie(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pet_specie);//поиск по породе</w:t>
      </w:r>
    </w:p>
    <w:p w14:paraId="444216C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area(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pet_are);//поиск по ареалу обитания</w:t>
      </w:r>
    </w:p>
    <w:p w14:paraId="366FDFA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search_p_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type(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p_type);//поиск по типу продуктов</w:t>
      </w:r>
    </w:p>
    <w:p w14:paraId="7CE4C97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search_p_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weight(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zoo* beg, float p_weight);//поиск по весу продуктов </w:t>
      </w:r>
    </w:p>
    <w:p w14:paraId="701196F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search_p_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money(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float sum_money);//поиск по сумме потраченной на продукты</w:t>
      </w:r>
    </w:p>
    <w:p w14:paraId="6DDA9A7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data);//поиск по дате</w:t>
      </w:r>
    </w:p>
    <w:p w14:paraId="76649B5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id);</w:t>
      </w:r>
    </w:p>
    <w:p w14:paraId="0CA98B1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954B1A" w14:textId="5171EB4D" w:rsid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endif</w:t>
      </w:r>
      <w:proofErr w:type="gramEnd"/>
    </w:p>
    <w:p w14:paraId="1A5CD672" w14:textId="769B9559" w:rsid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9BD718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49BF2F3" w14:textId="0DC4073C" w:rsidR="00AA4007" w:rsidRDefault="00AA4007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DE46E3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Search</w:t>
      </w:r>
      <w:r w:rsidRPr="00DE46E3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h</w:t>
      </w:r>
    </w:p>
    <w:p w14:paraId="50CB592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ifndef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SORT_H</w:t>
      </w:r>
    </w:p>
    <w:p w14:paraId="2427541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define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SORT_H</w:t>
      </w:r>
    </w:p>
    <w:p w14:paraId="13D15E3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pragma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14:paraId="6218C48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&lt;setjmp.h&gt;</w:t>
      </w:r>
    </w:p>
    <w:p w14:paraId="6B38CA6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7CBAD82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703CD5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sort_by_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field(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beg,jmp_buf env);//сортировка</w:t>
      </w:r>
    </w:p>
    <w:p w14:paraId="57E9C68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cage(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how_sort);//сортировка по номеру вольера</w:t>
      </w:r>
    </w:p>
    <w:p w14:paraId="3E729BF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name(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how_sort);//сортировка по кличке</w:t>
      </w:r>
    </w:p>
    <w:p w14:paraId="4DD6018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specie(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how_sort);//сортировка по породе</w:t>
      </w:r>
    </w:p>
    <w:p w14:paraId="2606B8F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area(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how_sort);//сортировка по ареалу обитания</w:t>
      </w:r>
    </w:p>
    <w:p w14:paraId="6AF1E84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type(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how_sort);//сортировка по типу продуктов</w:t>
      </w:r>
    </w:p>
    <w:p w14:paraId="5D68561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weight(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how_sort);//сортировка по весу продуктов</w:t>
      </w:r>
    </w:p>
    <w:p w14:paraId="06BA8A3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money(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how_sort);//сортировка по стоимости потребляемых продуктов</w:t>
      </w:r>
    </w:p>
    <w:p w14:paraId="3D562B9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how_sort);//сортировка по дате</w:t>
      </w:r>
    </w:p>
    <w:p w14:paraId="2DD3FDA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left, zoo* right, zoo* temp);//функция для смены местами элементов функции</w:t>
      </w:r>
    </w:p>
    <w:p w14:paraId="38B5C9E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B821780" w14:textId="311659AD" w:rsid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#endif#pragma once</w:t>
      </w:r>
    </w:p>
    <w:p w14:paraId="417B07D5" w14:textId="27E842E2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5A9D0A" w14:textId="77777777" w:rsidR="0061675C" w:rsidRPr="00AA4007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9C8704" w14:textId="6ED43444" w:rsidR="00886B23" w:rsidRPr="00AA4007" w:rsidRDefault="00886B23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AA4007">
        <w:rPr>
          <w:rFonts w:cs="Times New Roman"/>
          <w:color w:val="000000"/>
          <w:szCs w:val="28"/>
          <w:lang w:val="en-US"/>
        </w:rPr>
        <w:t xml:space="preserve"> </w:t>
      </w:r>
      <w:r w:rsidR="00AA4007">
        <w:rPr>
          <w:rFonts w:cs="Times New Roman"/>
          <w:color w:val="000000"/>
          <w:szCs w:val="28"/>
          <w:lang w:val="en-US"/>
        </w:rPr>
        <w:t>Change</w:t>
      </w:r>
      <w:r w:rsidRPr="00AA4007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60DEA525" w14:textId="587256E1" w:rsidR="000751BD" w:rsidRPr="00AA4007" w:rsidRDefault="000751BD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</w:p>
    <w:p w14:paraId="3E1273A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64EB325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&lt;Windows.h&gt;</w:t>
      </w:r>
    </w:p>
    <w:p w14:paraId="2DF6422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5B551EF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"Menu.h"</w:t>
      </w:r>
    </w:p>
    <w:p w14:paraId="6B91140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"Input.h"</w:t>
      </w:r>
    </w:p>
    <w:p w14:paraId="37B998B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"Output.h"</w:t>
      </w:r>
    </w:p>
    <w:p w14:paraId="6624BEC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AB6F23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777FF3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HANDLE ChangeHandle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GetStdHandle(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STD_OUTPUT_HANDLE);</w:t>
      </w:r>
    </w:p>
    <w:p w14:paraId="6187319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A85EEF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/*Функция корректировки*/</w:t>
      </w:r>
    </w:p>
    <w:p w14:paraId="1F2DE27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change(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zoo* beg, zoo* end, int id_num)</w:t>
      </w:r>
    </w:p>
    <w:p w14:paraId="3E55831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192C20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SetConsoleCP(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1251);</w:t>
      </w:r>
    </w:p>
    <w:p w14:paraId="2629602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SetConsoleOutputCP(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1251);</w:t>
      </w:r>
    </w:p>
    <w:p w14:paraId="1C599BA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beg !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= 0)</w:t>
      </w:r>
    </w:p>
    <w:p w14:paraId="34B4D19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7DAA1F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number = 0;</w:t>
      </w:r>
    </w:p>
    <w:p w14:paraId="39838AF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char templ_n[n_n], templ_s[n_s],</w:t>
      </w:r>
    </w:p>
    <w:p w14:paraId="06762B1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templ_a[n_a], templ_p[n_p], data[n_d];</w:t>
      </w:r>
    </w:p>
    <w:p w14:paraId="7E5F447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float weight = 0, money = 0;</w:t>
      </w:r>
    </w:p>
    <w:p w14:paraId="27D2EE9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templ_n, "");</w:t>
      </w:r>
    </w:p>
    <w:p w14:paraId="6217CA7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templ_s, "");</w:t>
      </w:r>
    </w:p>
    <w:p w14:paraId="45BFB04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templ_a, "");</w:t>
      </w:r>
    </w:p>
    <w:p w14:paraId="65DAFE6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templ_p, "");</w:t>
      </w:r>
    </w:p>
    <w:p w14:paraId="1D5E37A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data, "");</w:t>
      </w:r>
    </w:p>
    <w:p w14:paraId="428A5FD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18B378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string change_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menu[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] = {</w:t>
      </w:r>
    </w:p>
    <w:p w14:paraId="64DD5AD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AF35B3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"Номер вольера",</w:t>
      </w:r>
    </w:p>
    <w:p w14:paraId="04FF877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>"Кличка животного",</w:t>
      </w:r>
    </w:p>
    <w:p w14:paraId="59FD312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"Порода животного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6152A8B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"Ареал обитания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3B1F334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"Тип продуктов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36FEC02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"Вес продуктов (в килограммах)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661E42B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"Стоимость потребляемых продуктов (в рублях)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31F2BA0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"Дату"</w:t>
      </w:r>
    </w:p>
    <w:p w14:paraId="47D6896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};</w:t>
      </w:r>
    </w:p>
    <w:p w14:paraId="0C6355B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9DB567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beg;</w:t>
      </w:r>
    </w:p>
    <w:p w14:paraId="4E920EE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545228F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EFAEB1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(temp-&gt;id == id_num)</w:t>
      </w:r>
    </w:p>
    <w:p w14:paraId="2B19BD4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57E2FA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menu(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change_menu, sizeof(change_menu), "Что вы хотите поменять ? "))</w:t>
      </w:r>
    </w:p>
    <w:p w14:paraId="24F790C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87A247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ChangeHandle, (WORD)((White &lt;&lt; 4) | Blue));</w:t>
      </w:r>
    </w:p>
    <w:p w14:paraId="10D4F07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541926B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3F0455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3A170F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3377F42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number = inp_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number, "Введите номер вольера :");</w:t>
      </w:r>
    </w:p>
    <w:p w14:paraId="1BDE1AA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temp-&gt;cage = number;</w:t>
      </w:r>
    </w:p>
    <w:p w14:paraId="32B1C2D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88BF50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"Номер вольера был изменён на 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cage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44590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"Отредактированный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19081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580EF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print_on_the_screen(*temp);</w:t>
      </w:r>
    </w:p>
    <w:p w14:paraId="0942941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A38DE8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52BE7BA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09B550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2196B0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742A8BE1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templ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, "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кличку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животного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:",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452F6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strcpy(temp-&gt;name, templ_n);</w:t>
      </w:r>
    </w:p>
    <w:p w14:paraId="3C373A6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("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cls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");</w:t>
      </w:r>
    </w:p>
    <w:p w14:paraId="2DC995E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"Кличка животного была изменена на 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name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87C59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"Отредактированный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B4C89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80174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print_on_the_screen(*temp);</w:t>
      </w:r>
    </w:p>
    <w:p w14:paraId="0F0AEBF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10C554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</w:t>
      </w:r>
    </w:p>
    <w:p w14:paraId="412F5A4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50A65FE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9BB120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38AEF427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templ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, "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породу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животного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:",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D947B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strcpy(temp-&gt;specie, templ_s);</w:t>
      </w:r>
    </w:p>
    <w:p w14:paraId="6CA0551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("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cls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");</w:t>
      </w:r>
    </w:p>
    <w:p w14:paraId="5DED8D5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"Порода животного была изменена на 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specie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53A30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"Отредактированный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A3649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56F5A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print_on_the_screen(*temp);</w:t>
      </w:r>
    </w:p>
    <w:p w14:paraId="6A1B111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B6B57E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3:</w:t>
      </w:r>
    </w:p>
    <w:p w14:paraId="5018FE4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9DEF7A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9D08F8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411FD6A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templ_a, "Введите ареал обитания :", n_a);</w:t>
      </w:r>
    </w:p>
    <w:p w14:paraId="7D7BD5D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strcpy(temp-&gt;area, templ_a);</w:t>
      </w:r>
    </w:p>
    <w:p w14:paraId="12C7398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FF7A2B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"Ареал обитания был изменён на " &lt;&lt; temp-&gt;area &lt;&lt; endl;</w:t>
      </w:r>
    </w:p>
    <w:p w14:paraId="5A2A7E8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"Отредактированный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43F8E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B067D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print_on_the_screen(*temp);</w:t>
      </w:r>
    </w:p>
    <w:p w14:paraId="2F8BBC1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EBB2E7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4:</w:t>
      </w:r>
    </w:p>
    <w:p w14:paraId="0DF29E5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2FB0526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A56367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78749FD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templ_p, "Введите тип продуктов :", n_p);</w:t>
      </w:r>
    </w:p>
    <w:p w14:paraId="2D25CE4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strcpy(temp-&gt;p_type, templ_p);</w:t>
      </w:r>
    </w:p>
    <w:p w14:paraId="1E686B4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26E7DCE2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Тип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продуктов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был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изменён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B1627">
        <w:rPr>
          <w:rFonts w:ascii="Courier New" w:hAnsi="Courier New" w:cs="Courier New"/>
          <w:color w:val="000000"/>
          <w:sz w:val="20"/>
          <w:szCs w:val="20"/>
        </w:rPr>
        <w:t>на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 "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11810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"Отредактированный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8FA27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59710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print_on_the_screen(*temp);</w:t>
      </w:r>
    </w:p>
    <w:p w14:paraId="5152B8D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D89137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5:</w:t>
      </w:r>
    </w:p>
    <w:p w14:paraId="3EBDECB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172F12C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03F13903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weight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float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, "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вес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продуктов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в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килограммах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):");</w:t>
      </w:r>
    </w:p>
    <w:p w14:paraId="5824E93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temp-&gt;p_weight = weight;</w:t>
      </w:r>
    </w:p>
    <w:p w14:paraId="1B1343D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4D1D46D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"Вес потребляемых продуктов был изменён на 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32D25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"Отредактированный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BC043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FB474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print_on_the_screen(*temp);</w:t>
      </w:r>
    </w:p>
    <w:p w14:paraId="58EAC57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1A6291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6:</w:t>
      </w:r>
    </w:p>
    <w:p w14:paraId="1E824BE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07A7289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2CC5DB4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533951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float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, "Введите стоимость потребляемых продуктов (в рублях):");</w:t>
      </w:r>
    </w:p>
    <w:p w14:paraId="06EC416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temp-&gt;p_money = money;</w:t>
      </w:r>
    </w:p>
    <w:p w14:paraId="30957A9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18C9D7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"Стоимость потребляемых продуктов была изменена на 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82ABD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"Отредактированный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06178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C0EB5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print_on_the_screen(*temp);</w:t>
      </w:r>
    </w:p>
    <w:p w14:paraId="4A11078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A5B86D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7:</w:t>
      </w:r>
    </w:p>
    <w:p w14:paraId="744FA43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2E5AC25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ADE7C0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74487B5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inp_date(data);</w:t>
      </w:r>
    </w:p>
    <w:p w14:paraId="1BAFD8E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strcpy(temp-&gt;date, data);</w:t>
      </w:r>
    </w:p>
    <w:p w14:paraId="4421B15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5B9E68F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"Дата была изменена на 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2DDBA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"Отредактированный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51065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6CFB9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print_on_the_screen(*temp);</w:t>
      </w:r>
    </w:p>
    <w:p w14:paraId="1FFBB9D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715A17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3DFE75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FBB96C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A95234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5676DE0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930120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3430507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C8BA85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4C6EE6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EB4872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1EB1198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B2CA1A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"Невозможно использовать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функцию !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Отсутствуют элементы очереди!"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42BFE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C84C17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81C0C6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SetConsoleCP(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866);</w:t>
      </w:r>
    </w:p>
    <w:p w14:paraId="3713F98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SetConsoleOutputCP(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866);</w:t>
      </w:r>
    </w:p>
    <w:p w14:paraId="6622658B" w14:textId="7347404D" w:rsid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F7AC89B" w14:textId="746E94E2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152933E" w14:textId="77777777" w:rsidR="0061675C" w:rsidRPr="00AA4007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09E69AD" w14:textId="56821568" w:rsidR="00AA4007" w:rsidRPr="00AA4007" w:rsidRDefault="00AA4007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AA400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Fileworks</w:t>
      </w:r>
      <w:r w:rsidRPr="00AA4007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7731213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32D40F6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&lt;fstream&gt;</w:t>
      </w:r>
    </w:p>
    <w:p w14:paraId="0C60975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&lt;string&gt;</w:t>
      </w:r>
    </w:p>
    <w:p w14:paraId="709B077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&lt;Windows.h&gt;</w:t>
      </w:r>
    </w:p>
    <w:p w14:paraId="067B8EF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&lt;cstdlib&gt;</w:t>
      </w:r>
    </w:p>
    <w:p w14:paraId="4D2989D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4D9A596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"Queue.h"</w:t>
      </w:r>
    </w:p>
    <w:p w14:paraId="3564526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BB1E8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HANDLE FileworksHandle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GetStdHandle(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STD_OUTPUT_HANDLE);</w:t>
      </w:r>
    </w:p>
    <w:p w14:paraId="798EEF5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B80D5B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/*Чтение из файла*/</w:t>
      </w:r>
    </w:p>
    <w:p w14:paraId="1892AF2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int read_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string filename, zoo** beg, zoo** end)</w:t>
      </w:r>
    </w:p>
    <w:p w14:paraId="4E5672D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581604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FileworksHandle, (WORD)((White &lt;&lt; 4) | Blue));</w:t>
      </w:r>
    </w:p>
    <w:p w14:paraId="2F565A8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string type = ".data";</w:t>
      </w:r>
    </w:p>
    <w:p w14:paraId="1EDBE0B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count=0;</w:t>
      </w:r>
    </w:p>
    <w:p w14:paraId="7449512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filename.find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(type) != std::string::npos) </w:t>
      </w:r>
    </w:p>
    <w:p w14:paraId="3BBB429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9F6C41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 temp;</w:t>
      </w:r>
    </w:p>
    <w:p w14:paraId="2ACE994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char* file = filename.c_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2DA0AB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FILE* fin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fopen(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file, "rb");</w:t>
      </w:r>
    </w:p>
    <w:p w14:paraId="11DAAA0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(!fin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{ cout &lt;&lt; "Файл " &lt;&lt; filename &lt;&lt; " не найден!" &lt;&lt; endl;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cin.get(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); return 1; }</w:t>
      </w:r>
    </w:p>
    <w:p w14:paraId="0CB8F52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2EA1BE9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E1AB15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fread(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&amp;temp.cage, sizeof(int), sizeof(temp.cage), fin))</w:t>
      </w:r>
    </w:p>
    <w:p w14:paraId="3112B08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509DA1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fread(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&amp;temp.name, sizeof(char), n_n, fin);</w:t>
      </w:r>
    </w:p>
    <w:p w14:paraId="55FFA78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fread(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&amp;temp.specie, sizeof(char), n_s, fin);</w:t>
      </w:r>
    </w:p>
    <w:p w14:paraId="4BCAA85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fread(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&amp;temp.area, sizeof(char), n_a, fin);</w:t>
      </w:r>
    </w:p>
    <w:p w14:paraId="38A97B6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fread(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&amp;temp.p_type, sizeof(char), n_p, fin);</w:t>
      </w:r>
    </w:p>
    <w:p w14:paraId="58EF2DA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fread(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&amp;temp.date, sizeof(char), n_d, fin);</w:t>
      </w:r>
    </w:p>
    <w:p w14:paraId="6AB72B5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fread(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&amp;temp.p_weight, sizeof(float), sizeof(temp.p_weight), fin);</w:t>
      </w:r>
    </w:p>
    <w:p w14:paraId="1006BA5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fread(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&amp;temp.p_money, sizeof(float), sizeof(temp.p_money), fin);</w:t>
      </w:r>
    </w:p>
    <w:p w14:paraId="6D27809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(*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== 0)//если список ещё не создан</w:t>
      </w:r>
    </w:p>
    <w:p w14:paraId="1F7DB4D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48E8F2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*beg = add_first(temp); *end = *beg;//создаём список</w:t>
      </w:r>
    </w:p>
    <w:p w14:paraId="5C1724E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EEFD2A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else//иначе</w:t>
      </w:r>
    </w:p>
    <w:p w14:paraId="5170A8C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A08CEC2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>*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add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</w:rPr>
        <w:t>*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);//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добавляем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к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концу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списка</w:t>
      </w:r>
    </w:p>
    <w:p w14:paraId="6EF0E63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ABC512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15820D2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940402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0EAED7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fclose(fin);</w:t>
      </w:r>
    </w:p>
    <w:p w14:paraId="7FA4D66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1C133A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1BE7ADF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208BE6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ifstream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filename, ios::_Nocreate);</w:t>
      </w:r>
    </w:p>
    <w:p w14:paraId="447D7D0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(!fin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{ cout &lt;&lt; "Файл " &lt;&lt; filename &lt;&lt; " не найден!" &lt;&lt; endl;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cin.get(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); return 1; }//файл не найден</w:t>
      </w:r>
    </w:p>
    <w:p w14:paraId="1D32B9A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 d;</w:t>
      </w:r>
    </w:p>
    <w:p w14:paraId="3E083CE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name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))//пока в файле есть структуры</w:t>
      </w:r>
    </w:p>
    <w:p w14:paraId="5D14C3C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{//считываем кличку</w:t>
      </w:r>
    </w:p>
    <w:p w14:paraId="00A7980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specie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);//считываем породу</w:t>
      </w:r>
    </w:p>
    <w:p w14:paraId="38807CF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area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);//считываем среду обитания</w:t>
      </w:r>
    </w:p>
    <w:p w14:paraId="3446041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);//считываем тип продуктов</w:t>
      </w:r>
    </w:p>
    <w:p w14:paraId="7D16CF4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);//считываем дату</w:t>
      </w:r>
    </w:p>
    <w:p w14:paraId="6F1B8F9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&gt;&gt;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cage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;//считываем номер вольера</w:t>
      </w:r>
    </w:p>
    <w:p w14:paraId="0F6187B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&gt;&gt;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;//считываем вес продуктов</w:t>
      </w:r>
    </w:p>
    <w:p w14:paraId="2BA0B0A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&gt;&gt;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;//считываем сумму потраченную на продукты</w:t>
      </w:r>
    </w:p>
    <w:p w14:paraId="4EA4E3F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CA152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(*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== 0)//если список ещё не создан</w:t>
      </w:r>
    </w:p>
    <w:p w14:paraId="319B641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15CCE0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*beg = add_first(d); *end = *beg;//создаём список</w:t>
      </w:r>
    </w:p>
    <w:p w14:paraId="5057E6E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7425DB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//иначе</w:t>
      </w:r>
    </w:p>
    <w:p w14:paraId="28125D5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392E7D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*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add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*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);//добавляем к концу списка</w:t>
      </w:r>
    </w:p>
    <w:p w14:paraId="15D4B67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C67BB4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count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528895C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CE66D8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close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F04880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BE3EA1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"Считана информация из файла 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980A8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"Считано следущее количество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записей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count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D8FA9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return 0;</w:t>
      </w:r>
    </w:p>
    <w:p w14:paraId="0F1358D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444EB7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0A955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/*Запись в файл*/</w:t>
      </w:r>
    </w:p>
    <w:p w14:paraId="180F10C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int write_in_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string filename, zoo* temp)</w:t>
      </w:r>
    </w:p>
    <w:p w14:paraId="15037FA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2450FF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FileworksHandle, (WORD)((White &lt;&lt; 4) | Blue));</w:t>
      </w:r>
    </w:p>
    <w:p w14:paraId="6E818E6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string type = ".data";</w:t>
      </w:r>
    </w:p>
    <w:p w14:paraId="7B41F1C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filename.find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(type) != std::string::npos)</w:t>
      </w:r>
    </w:p>
    <w:p w14:paraId="2BE5DEE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CA4010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char* file = filename.c_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AC8589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FILE* fout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fopen(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file, "wb");</w:t>
      </w:r>
    </w:p>
    <w:p w14:paraId="62FB53A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(!fout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) { cout &lt;&lt; "Невозможно открыть файл " &lt;&lt; filename &lt;&lt; " для записи" &lt;&lt; endl; return 1; }</w:t>
      </w:r>
    </w:p>
    <w:p w14:paraId="5EC5DDE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67DDC5E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1FDD52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templ = temp;</w:t>
      </w:r>
    </w:p>
    <w:p w14:paraId="41E6454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(templ)</w:t>
      </w:r>
    </w:p>
    <w:p w14:paraId="39FBA88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67D1BB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fwrite(&amp;templ-&gt;cage, sizeof(int), sizeof(templ-&gt;cage), fout);</w:t>
      </w:r>
    </w:p>
    <w:p w14:paraId="089BDDD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fwrite(&amp;templ-&gt;name, sizeof(char), n_n, fout);</w:t>
      </w:r>
    </w:p>
    <w:p w14:paraId="5E9A761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fwrite(&amp;templ-&gt;specie, sizeof(char), n_s, fout);</w:t>
      </w:r>
    </w:p>
    <w:p w14:paraId="66B058C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fwrite(&amp;templ-&gt;area, sizeof(char), n_a, fout);</w:t>
      </w:r>
    </w:p>
    <w:p w14:paraId="164A5B4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fwrite(&amp;templ-&gt;p_type, sizeof(char), n_p, fout);</w:t>
      </w:r>
    </w:p>
    <w:p w14:paraId="3D9D7BB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fwrite(&amp;templ-&gt;date, sizeof(char), n_d, fout);</w:t>
      </w:r>
    </w:p>
    <w:p w14:paraId="5DA077D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fwrite(&amp;templ-&gt;p_weight, sizeof(float), sizeof(templ-&gt;p_weight), fout);</w:t>
      </w:r>
    </w:p>
    <w:p w14:paraId="70227B2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fwrite(&amp;templ-&gt;p_money, sizeof(float), sizeof(templ-&gt;p_money), fout);</w:t>
      </w:r>
    </w:p>
    <w:p w14:paraId="75DC41C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templ = templ-&gt;next;</w:t>
      </w:r>
    </w:p>
    <w:p w14:paraId="1DD4D78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95BF96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87ADAB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fclose(fout);</w:t>
      </w:r>
    </w:p>
    <w:p w14:paraId="0C24E46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E5B72B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154E0B1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E0C350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ofstream fout(filename);</w:t>
      </w:r>
    </w:p>
    <w:p w14:paraId="655AB51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(!fout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{ cout &lt;&lt; "Невозможно открыть файл " &lt;&lt; filename &lt;&lt; " для записи" &lt;&lt; endl; return 1; }//если поток </w:t>
      </w:r>
    </w:p>
    <w:p w14:paraId="63E311A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>//открыть невозможно - вывести сообщение об ошибке</w:t>
      </w:r>
    </w:p>
    <w:p w14:paraId="1928C74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while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)//пока список не закончился</w:t>
      </w:r>
    </w:p>
    <w:p w14:paraId="4C729F1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44D8E6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name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;//запись клички животного</w:t>
      </w:r>
    </w:p>
    <w:p w14:paraId="0E5C812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specie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;//запись вида животного</w:t>
      </w:r>
    </w:p>
    <w:p w14:paraId="0DD35B1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area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;//запись ареала обитания</w:t>
      </w:r>
    </w:p>
    <w:p w14:paraId="005A0B0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;//запись типа продуктов</w:t>
      </w:r>
    </w:p>
    <w:p w14:paraId="1965A93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fout &lt;&lt; temp-&gt;date &lt;&lt; endl;//запись даты</w:t>
      </w:r>
    </w:p>
    <w:p w14:paraId="6C197A1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cage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;//запись номера вольера</w:t>
      </w:r>
    </w:p>
    <w:p w14:paraId="286EE8F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;//запись веса продуктов</w:t>
      </w:r>
    </w:p>
    <w:p w14:paraId="41ECE2F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;//запись суммы денег потраченных на продукты</w:t>
      </w:r>
    </w:p>
    <w:p w14:paraId="37CCDCC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-&gt;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;//переход к следующей структуре</w:t>
      </w:r>
    </w:p>
    <w:p w14:paraId="493E821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12080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close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4CB7DB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DA2A8B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"Данные сохранены в файле: 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2FB9D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return 0;</w:t>
      </w:r>
    </w:p>
    <w:p w14:paraId="1E4D7C3B" w14:textId="67E79626" w:rsid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A782DD6" w14:textId="2F833226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27B99D" w14:textId="77777777" w:rsidR="0061675C" w:rsidRPr="00AA4007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A39989" w14:textId="622AF3D4" w:rsidR="00AA4007" w:rsidRPr="00AA4007" w:rsidRDefault="00AA4007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AA400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Input</w:t>
      </w:r>
      <w:r w:rsidRPr="00AA4007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7FB6B3F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1F2322B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&lt;string&gt;</w:t>
      </w:r>
    </w:p>
    <w:p w14:paraId="21F67B8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&lt;Windows.h&gt;</w:t>
      </w:r>
    </w:p>
    <w:p w14:paraId="07ECB4D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1EE37A8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#include "Input.h"</w:t>
      </w:r>
    </w:p>
    <w:p w14:paraId="17E114C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0E7719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HANDLE InputHandle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GetStdHandle(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STD_OUTPUT_HANDLE);</w:t>
      </w:r>
    </w:p>
    <w:p w14:paraId="39FE3A8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918F4A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/*Ввод информации*/</w:t>
      </w:r>
    </w:p>
    <w:p w14:paraId="7D6DDAA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zoo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input(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A69C61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6E0DAE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SetConsoleCP(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1251);</w:t>
      </w:r>
    </w:p>
    <w:p w14:paraId="3B3A066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SetConsoleOutputCP(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1251);</w:t>
      </w:r>
    </w:p>
    <w:p w14:paraId="3C14E31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 z;</w:t>
      </w:r>
    </w:p>
    <w:p w14:paraId="0858568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z.cage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3FFD225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z.name, "");</w:t>
      </w:r>
    </w:p>
    <w:p w14:paraId="6D1BF3A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z.specie, "");</w:t>
      </w:r>
    </w:p>
    <w:p w14:paraId="645FD59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z.area, "");</w:t>
      </w:r>
    </w:p>
    <w:p w14:paraId="4B90EBA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z.p_type, "");</w:t>
      </w:r>
    </w:p>
    <w:p w14:paraId="11AC2BB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z.p_weight = 0;</w:t>
      </w:r>
    </w:p>
    <w:p w14:paraId="15152BF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z.p_money = 0;</w:t>
      </w:r>
    </w:p>
    <w:p w14:paraId="6843CC6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z.date, "");</w:t>
      </w:r>
    </w:p>
    <w:p w14:paraId="0C05CEC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5D9B08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z.cage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inp_int(z.cage, "Введите номер вольера :");</w:t>
      </w:r>
    </w:p>
    <w:p w14:paraId="1B572DC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A82E36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z.name, "Введите кличку животного :", n_n);</w:t>
      </w:r>
    </w:p>
    <w:p w14:paraId="0A5A0F2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specie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, "Введите породу животного :",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03277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area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, "Введите ареал обитания :",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0D450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, "Введите тип продуктов :",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1E577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float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, "Введите вес продуктов (в килограммах):");</w:t>
      </w:r>
    </w:p>
    <w:p w14:paraId="3F0D567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DBB6AA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float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_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, "Введите стоимость потребляемых продуктов (в рублях):");</w:t>
      </w:r>
    </w:p>
    <w:p w14:paraId="19F7447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E0A3AE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inp_date(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z.date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982C08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820EA9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1D54E4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SetConsoleCP(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866);</w:t>
      </w:r>
    </w:p>
    <w:p w14:paraId="2F28809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SetConsoleOutputCP(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866);</w:t>
      </w:r>
    </w:p>
    <w:p w14:paraId="3FDACED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z;</w:t>
      </w:r>
    </w:p>
    <w:p w14:paraId="483D023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78ACD1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52EB1F1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/*Проверка ввода перменных типа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*/</w:t>
      </w:r>
    </w:p>
    <w:p w14:paraId="211545A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int inp_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int n, const char* inf)</w:t>
      </w:r>
    </w:p>
    <w:p w14:paraId="481DA7E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4C018E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bool int_ = true;</w:t>
      </w:r>
    </w:p>
    <w:p w14:paraId="4887F55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22DADC0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inf &lt;&lt; endl;</w:t>
      </w:r>
    </w:p>
    <w:p w14:paraId="4137A37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cin &gt;&gt; noskipws &gt;&gt; n;</w:t>
      </w:r>
    </w:p>
    <w:p w14:paraId="0E875C3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do</w:t>
      </w:r>
    </w:p>
    <w:p w14:paraId="79EA264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6CAC89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(!cin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||n&lt;0)</w:t>
      </w:r>
    </w:p>
    <w:p w14:paraId="4C7DD9D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31BD60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int_ = false;</w:t>
      </w:r>
    </w:p>
    <w:p w14:paraId="2DEF26E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4AB473FD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7D2855C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52C2B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"Похоже вы неправильно ввели информацию. Повторите попытку."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05757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inf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87962C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 &gt;&gt; noskipws &gt;&gt; n;</w:t>
      </w:r>
    </w:p>
    <w:p w14:paraId="13CE42E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AE8977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int_ = true;</w:t>
      </w:r>
    </w:p>
    <w:p w14:paraId="780889D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}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while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(!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_);</w:t>
      </w:r>
    </w:p>
    <w:p w14:paraId="7A9E2CC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return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2845A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105DC0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78D7051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/*Проверка ввода переменных типа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*/</w:t>
      </w:r>
    </w:p>
    <w:p w14:paraId="6BEBD3B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char* inp_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char* temp, const char* inf, int size)</w:t>
      </w:r>
    </w:p>
    <w:p w14:paraId="51261DD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E54E0B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inf &lt;&lt; endl;</w:t>
      </w:r>
    </w:p>
    <w:p w14:paraId="593E554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cin.getline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(temp,size);</w:t>
      </w:r>
    </w:p>
    <w:p w14:paraId="475A5B7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temp=delete_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space(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temp, size);</w:t>
      </w:r>
    </w:p>
    <w:p w14:paraId="707483F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strcmp(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temp, "") == 0 || strcmp(temp, "\0") == 0||!check_char(temp))</w:t>
      </w:r>
    </w:p>
    <w:p w14:paraId="40F714A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1E07C5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"Похоже вы неправильно ввели информацию. Повторите попытку."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0E495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inf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1FF8C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cin.getline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(temp, size);</w:t>
      </w:r>
    </w:p>
    <w:p w14:paraId="2498AFD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09F472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temp;</w:t>
      </w:r>
    </w:p>
    <w:p w14:paraId="4979F19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66363E2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9FBCB5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bool check_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char* temp)</w:t>
      </w:r>
    </w:p>
    <w:p w14:paraId="5BB3B82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 </w:t>
      </w:r>
    </w:p>
    <w:p w14:paraId="18AC357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i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0,count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=0;</w:t>
      </w:r>
    </w:p>
    <w:p w14:paraId="218CD24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(temp[i])</w:t>
      </w:r>
    </w:p>
    <w:p w14:paraId="326BCDC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CC218E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if(isdigit(temp[i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])|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|ispunct(temp[i]))count++;</w:t>
      </w:r>
    </w:p>
    <w:p w14:paraId="6D42D01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i++;</w:t>
      </w:r>
    </w:p>
    <w:p w14:paraId="3736627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C6C542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(count ==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0)return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true;</w:t>
      </w:r>
    </w:p>
    <w:p w14:paraId="22E5761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return false;</w:t>
      </w:r>
    </w:p>
    <w:p w14:paraId="57EF6DD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75516F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5EB70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char* delete_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space(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char* temp, int size)</w:t>
      </w:r>
    </w:p>
    <w:p w14:paraId="6A9F80D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41DE1D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i = 0;</w:t>
      </w:r>
    </w:p>
    <w:p w14:paraId="096EB28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(temp[i])</w:t>
      </w:r>
    </w:p>
    <w:p w14:paraId="76C2C2D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8B8E8D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(isspace(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temp[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0]))</w:t>
      </w:r>
    </w:p>
    <w:p w14:paraId="58C8CE4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 = 0; i &lt; sizeof(temp); i++)</w:t>
      </w:r>
    </w:p>
    <w:p w14:paraId="2A9E5BA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82ED1B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temp[i]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temp[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 + 1];</w:t>
      </w:r>
    </w:p>
    <w:p w14:paraId="572F135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406F37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i++;</w:t>
      </w:r>
    </w:p>
    <w:p w14:paraId="59B6C87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43450F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return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13239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7494E7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325419C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/*Проверка ввода имени файла*/</w:t>
      </w:r>
    </w:p>
    <w:p w14:paraId="5F6CB18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string inp_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filename(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string temp, const char* inf)</w:t>
      </w:r>
    </w:p>
    <w:p w14:paraId="67E2FBD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9E3DCE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059EE23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inf &lt;&lt; endl;</w:t>
      </w:r>
    </w:p>
    <w:p w14:paraId="3B5A00D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cin &gt;&gt; noskipws &gt;&gt; temp;</w:t>
      </w:r>
    </w:p>
    <w:p w14:paraId="06DF51A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temp.empty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404B94A9" w14:textId="77777777" w:rsidR="00AA4007" w:rsidRPr="00412953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E92E4F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465F1A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.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F56AE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"Похоже вы неправильно ввели имя файла. Повторите попытку."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13708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inf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D06C2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 &gt;&gt; noskipws &gt;&gt; temp;</w:t>
      </w:r>
    </w:p>
    <w:p w14:paraId="35D27CE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70E3DE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temp;</w:t>
      </w:r>
    </w:p>
    <w:p w14:paraId="286A73A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6E4B81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5F77616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/*Проверка ввода переменных типа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float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*/</w:t>
      </w:r>
    </w:p>
    <w:p w14:paraId="01E0DA2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float inp_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float(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float temp, const char* inf)</w:t>
      </w:r>
    </w:p>
    <w:p w14:paraId="2A1ED2C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B89F63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bool float_ = true;</w:t>
      </w:r>
    </w:p>
    <w:p w14:paraId="76B864F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B072E3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inf &lt;&lt; endl;</w:t>
      </w:r>
    </w:p>
    <w:p w14:paraId="7D854BB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cin &gt;&gt; noskipws &gt;&gt; temp;</w:t>
      </w:r>
    </w:p>
    <w:p w14:paraId="7DB5E9B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do</w:t>
      </w:r>
    </w:p>
    <w:p w14:paraId="46D3193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B7B652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(!cin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||temp&lt;0)</w:t>
      </w:r>
    </w:p>
    <w:p w14:paraId="37E4E4B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326D58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float_ = false;</w:t>
      </w:r>
    </w:p>
    <w:p w14:paraId="63DAC42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AA509A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086F351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cin.get(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537CE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"Похоже вы неправильно ввели информацию. Повторите попытку."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EB9EC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inf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382C7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 &gt;&gt; noskipws &gt;&gt; temp;</w:t>
      </w:r>
    </w:p>
    <w:p w14:paraId="2E0E8CC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F3C577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float_ = true;</w:t>
      </w:r>
    </w:p>
    <w:p w14:paraId="48F40C2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while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(!float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_);</w:t>
      </w:r>
    </w:p>
    <w:p w14:paraId="5584111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temp;</w:t>
      </w:r>
    </w:p>
    <w:p w14:paraId="4691353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BB2605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276EC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/*Проверка ввода даты*/</w:t>
      </w:r>
    </w:p>
    <w:p w14:paraId="24D2B65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char* inp_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char* date)</w:t>
      </w:r>
    </w:p>
    <w:p w14:paraId="42A9275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E569C8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&lt;&lt; "Введите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дату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" &lt;&lt; endl;</w:t>
      </w:r>
    </w:p>
    <w:p w14:paraId="0BC0C1A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"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ГГГГ.ММ.ДД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" &lt;&lt; endl;</w:t>
      </w:r>
    </w:p>
    <w:p w14:paraId="7CD254B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cin.getline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(date, n_d);</w:t>
      </w:r>
    </w:p>
    <w:p w14:paraId="2C091F5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strcmp(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date, "") == 0 || strcmp(date, "\0") == 0 || !check_date(date))</w:t>
      </w:r>
    </w:p>
    <w:p w14:paraId="75050AD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D7D2AE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"Похоже вы неправильно ввели информацию. Повторите попытку."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E3A94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"Введите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дату :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E1B59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</w:rPr>
        <w:t>ГГГГ.ММ.ДД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00A03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cin.getline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(date, n_d);</w:t>
      </w:r>
    </w:p>
    <w:p w14:paraId="5A107FC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602EEE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return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93E63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9F2AA3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2D78AD5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/*Проверка правильности даты*/</w:t>
      </w:r>
    </w:p>
    <w:p w14:paraId="099DABC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bool check_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char* date)</w:t>
      </w:r>
    </w:p>
    <w:p w14:paraId="00D3E9B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CB9744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year = 0, month = 0, day = 0, count = 0;</w:t>
      </w:r>
    </w:p>
    <w:p w14:paraId="51ADE7F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A8A17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5; i++)</w:t>
      </w:r>
    </w:p>
    <w:p w14:paraId="3B46DE3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8C7E69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(isdigit(date[i])) count++;</w:t>
      </w:r>
    </w:p>
    <w:p w14:paraId="17E5AC9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11BA54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A06F0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count !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= 4) return false;</w:t>
      </w:r>
    </w:p>
    <w:p w14:paraId="31CF6DE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 = 0;</w:t>
      </w:r>
    </w:p>
    <w:p w14:paraId="7DB7159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3C465A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3; i++)</w:t>
      </w:r>
    </w:p>
    <w:p w14:paraId="507C6DD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08EB78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isdigit(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date[i + 5])) count++;</w:t>
      </w:r>
    </w:p>
    <w:p w14:paraId="0E23C1D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CD0EC8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60E446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(count &lt; 1 || count &gt; 2) return false;</w:t>
      </w:r>
    </w:p>
    <w:p w14:paraId="2C62924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 = 0;</w:t>
      </w:r>
    </w:p>
    <w:p w14:paraId="5C91D75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1FE73D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2; i++)</w:t>
      </w:r>
    </w:p>
    <w:p w14:paraId="79AE5C5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11944A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isdigit(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date[i + 8])) count++;</w:t>
      </w:r>
    </w:p>
    <w:p w14:paraId="316BACC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AD0670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0C258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(count &lt; 1 || count &gt;2) return false;</w:t>
      </w:r>
    </w:p>
    <w:p w14:paraId="050833D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6B96E6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year += atoi(&amp;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date[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0]);</w:t>
      </w:r>
    </w:p>
    <w:p w14:paraId="32CC970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>month += atoi(&amp;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date[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5]);</w:t>
      </w:r>
    </w:p>
    <w:p w14:paraId="6DCB5AF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day += atoi(&amp;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date[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8]);</w:t>
      </w:r>
    </w:p>
    <w:p w14:paraId="2D6E552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C5B0A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(year &lt; 1900 || year&gt;2021) return false;</w:t>
      </w:r>
    </w:p>
    <w:p w14:paraId="4717D22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7E7404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(month &lt; 1 || month&gt;12) return false;</w:t>
      </w:r>
    </w:p>
    <w:p w14:paraId="7D9A7AA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A611B6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(month)</w:t>
      </w:r>
    </w:p>
    <w:p w14:paraId="6A64650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884A2F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036DE83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day&gt;31)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2A72DFE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4034FF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</w:t>
      </w:r>
    </w:p>
    <w:p w14:paraId="5E1EB9E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(year % 100 == 0)</w:t>
      </w:r>
    </w:p>
    <w:p w14:paraId="5BCE953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F3FC8C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(year % 400 == 0)</w:t>
      </w:r>
    </w:p>
    <w:p w14:paraId="6D05898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879CBB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day&gt;29)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43893D5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3040BB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 if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(day &lt; 1 || day&gt;28) return false; }</w:t>
      </w:r>
    </w:p>
    <w:p w14:paraId="4D42AA7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192BDE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458B03A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118103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(year % 4 == 0)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 if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(day &lt; 1 || day&gt;29)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 }</w:t>
      </w:r>
    </w:p>
    <w:p w14:paraId="13339D3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 if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(day &lt; 1 || day&gt;28)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 }</w:t>
      </w:r>
    </w:p>
    <w:p w14:paraId="3E235BD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D880F8D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7C989B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3:</w:t>
      </w:r>
    </w:p>
    <w:p w14:paraId="29B4DDC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day&gt;31)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1AAC691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3487CB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4:</w:t>
      </w:r>
    </w:p>
    <w:p w14:paraId="6EE608E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day&gt;30)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09F10A4C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F24C0E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5:</w:t>
      </w:r>
    </w:p>
    <w:p w14:paraId="4008453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day&gt;31)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185421E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EA65DD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6:</w:t>
      </w:r>
    </w:p>
    <w:p w14:paraId="7F6B95D0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day&gt;30)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5D5F451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AEB9A2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7:</w:t>
      </w:r>
    </w:p>
    <w:p w14:paraId="2B8535C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day&gt;31)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306D50A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CBB5747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8:</w:t>
      </w:r>
    </w:p>
    <w:p w14:paraId="6A10255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day&gt;31)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08767A9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44AAF5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9:</w:t>
      </w:r>
    </w:p>
    <w:p w14:paraId="0035F321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day&gt;30)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30BCEDE4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AFF007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10:</w:t>
      </w:r>
    </w:p>
    <w:p w14:paraId="03C0FB9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day&gt;31)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1D81ACF3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2D4A3D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11:</w:t>
      </w:r>
    </w:p>
    <w:p w14:paraId="029F615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day&gt;30)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376599A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FC44FB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12:</w:t>
      </w:r>
    </w:p>
    <w:p w14:paraId="39342615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(day &lt; 1 || day&gt;31)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20A5C95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2A2D6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41BB81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ab/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return</w:t>
      </w:r>
      <w:r w:rsidRPr="00AA400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AA40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72C3CB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BCE105F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6B56ED3E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AA4007">
        <w:rPr>
          <w:rFonts w:ascii="Courier New" w:hAnsi="Courier New" w:cs="Courier New"/>
          <w:color w:val="000000"/>
          <w:sz w:val="20"/>
          <w:szCs w:val="20"/>
        </w:rPr>
        <w:t>/*Фнукция отображения курсора*/</w:t>
      </w:r>
    </w:p>
    <w:p w14:paraId="00D8507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void cursor_off_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bool inf)</w:t>
      </w:r>
    </w:p>
    <w:p w14:paraId="0593E9A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6769DC2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void* handle = </w:t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GetStdHandle(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STD_OUTPUT_HANDLE);</w:t>
      </w:r>
    </w:p>
    <w:p w14:paraId="5F8ED966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CONSOLE_CURSOR_INFO structCursorInfo;</w:t>
      </w:r>
    </w:p>
    <w:p w14:paraId="0637084A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GetConsoleCursorInfo(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handle, &amp;structCursorInfo);</w:t>
      </w:r>
    </w:p>
    <w:p w14:paraId="0845A998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structCursorInfo.bVisible = inf;</w:t>
      </w:r>
    </w:p>
    <w:p w14:paraId="7387F439" w14:textId="77777777" w:rsidR="00AA4007" w:rsidRP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SetConsoleCursorInfo(</w:t>
      </w:r>
      <w:proofErr w:type="gramEnd"/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handle, &amp;structCursorInfo);</w:t>
      </w:r>
    </w:p>
    <w:p w14:paraId="1D9A014A" w14:textId="2A08A5C3" w:rsidR="00AA4007" w:rsidRDefault="00AA4007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A400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8CBE8A2" w14:textId="31A84A92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04193F7" w14:textId="77777777" w:rsidR="0061675C" w:rsidRPr="00AA4007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83029AF" w14:textId="783D27ED" w:rsidR="00AA4007" w:rsidRPr="00AA4007" w:rsidRDefault="00AA4007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AA400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Main</w:t>
      </w:r>
      <w:r w:rsidRPr="00AA4007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12DC36A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252928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&lt;fstream&gt;</w:t>
      </w:r>
    </w:p>
    <w:p w14:paraId="36F4C80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&lt;string&gt;</w:t>
      </w:r>
    </w:p>
    <w:p w14:paraId="67A9EF0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&lt;iomanip&gt;</w:t>
      </w:r>
    </w:p>
    <w:p w14:paraId="7D430A5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&lt;conio.h&gt;</w:t>
      </w:r>
    </w:p>
    <w:p w14:paraId="0FF0E4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&lt;cstdlib&gt;</w:t>
      </w:r>
    </w:p>
    <w:p w14:paraId="277634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&lt;Windows.h&gt;</w:t>
      </w:r>
    </w:p>
    <w:p w14:paraId="7CC450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&lt;cctype&gt;</w:t>
      </w:r>
    </w:p>
    <w:p w14:paraId="5544A7C4" w14:textId="4A240AD2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&lt;setjmp.h&gt;</w:t>
      </w:r>
    </w:p>
    <w:p w14:paraId="45E4E8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79BCA3C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"Change.h"</w:t>
      </w:r>
    </w:p>
    <w:p w14:paraId="54E3F3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"Fileworks.h"</w:t>
      </w:r>
    </w:p>
    <w:p w14:paraId="480E645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"Input.h"</w:t>
      </w:r>
    </w:p>
    <w:p w14:paraId="6B2BF9E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"Menu.h"</w:t>
      </w:r>
    </w:p>
    <w:p w14:paraId="111FEC4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"Output.h"</w:t>
      </w:r>
    </w:p>
    <w:p w14:paraId="10B7A73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"Processing.h"</w:t>
      </w:r>
    </w:p>
    <w:p w14:paraId="70970A3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"Queue.h"</w:t>
      </w:r>
    </w:p>
    <w:p w14:paraId="6D7028B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"Search.h"</w:t>
      </w:r>
    </w:p>
    <w:p w14:paraId="03828AE3" w14:textId="22A25F05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include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"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Sort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 </w:t>
      </w:r>
    </w:p>
    <w:p w14:paraId="4216E28F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FE6C59" w14:textId="77777777" w:rsidR="00EA4858" w:rsidRPr="00374DA2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374DA2">
        <w:rPr>
          <w:rFonts w:ascii="Courier New" w:hAnsi="Courier New" w:cs="Courier New"/>
          <w:color w:val="000000"/>
          <w:sz w:val="20"/>
          <w:szCs w:val="20"/>
        </w:rPr>
        <w:t>/*Главная функция*/</w:t>
      </w:r>
    </w:p>
    <w:p w14:paraId="758F45C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main(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475E7E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A4D467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setlocale(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LC_ALL, "rus");</w:t>
      </w:r>
    </w:p>
    <w:p w14:paraId="5195A8C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HANDLE out_handle =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GetStdHandle(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STD_OUTPUT_HANDLE);</w:t>
      </w:r>
    </w:p>
    <w:p w14:paraId="7579FC0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COORD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maxWindow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 // размер самого большого возможного консольного окна</w:t>
      </w:r>
    </w:p>
    <w:p w14:paraId="63C6181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maxWindow.X = 150;</w:t>
      </w:r>
    </w:p>
    <w:p w14:paraId="4197274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maxWindow.Y = 35;</w:t>
      </w:r>
    </w:p>
    <w:p w14:paraId="5ECA074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SMALL_RECT srctWindow =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, 0, maxWindow.X - 1, maxWindow.Y - 1 };</w:t>
      </w:r>
    </w:p>
    <w:p w14:paraId="078756F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SMALL_RECT minWindow =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, 0, 0, 0 };</w:t>
      </w:r>
    </w:p>
    <w:p w14:paraId="6E1FFF7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SetConsoleWindowInfo(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true, &amp;minWindow);</w:t>
      </w:r>
    </w:p>
    <w:p w14:paraId="5C98923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SetConsoleScreenBufferSize(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maxWindow);</w:t>
      </w:r>
    </w:p>
    <w:p w14:paraId="642DDF9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SetConsoleWindowInfo(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true, &amp;srctWindow);</w:t>
      </w:r>
    </w:p>
    <w:p w14:paraId="4EE7394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Система работы с зоопарком");</w:t>
      </w:r>
    </w:p>
    <w:p w14:paraId="178D7D6A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GWL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STYLE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110175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6971B6F3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4A847320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start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416D36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2707A19C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*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412953">
        <w:rPr>
          <w:rFonts w:ascii="Courier New" w:hAnsi="Courier New" w:cs="Courier New"/>
          <w:color w:val="000000"/>
          <w:sz w:val="20"/>
          <w:szCs w:val="20"/>
        </w:rPr>
        <w:t>0,/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</w:rPr>
        <w:t>/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начало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и</w:t>
      </w:r>
    </w:p>
    <w:p w14:paraId="6ACFB436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  <w:t xml:space="preserve">*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= 0;//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конец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равны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нулю</w:t>
      </w:r>
    </w:p>
    <w:p w14:paraId="3D4173F4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130A26B1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= "",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ques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= "",</w:t>
      </w:r>
    </w:p>
    <w:p w14:paraId="077B1F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hello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] = {</w:t>
      </w:r>
    </w:p>
    <w:p w14:paraId="1986A5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"Использовать существующий файл", //0</w:t>
      </w:r>
    </w:p>
    <w:p w14:paraId="5D7C2DC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"Создать новый список", //1</w:t>
      </w:r>
    </w:p>
    <w:p w14:paraId="7FF60BFA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>},</w:t>
      </w:r>
    </w:p>
    <w:p w14:paraId="1D36755A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no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</w:rPr>
        <w:t>] = {</w:t>
      </w:r>
    </w:p>
    <w:p w14:paraId="4D40B72A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  <w:t>"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Да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",</w:t>
      </w:r>
    </w:p>
    <w:p w14:paraId="46BFAC4F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  <w:t>"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Нет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"</w:t>
      </w:r>
    </w:p>
    <w:p w14:paraId="42423BAD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  <w:t>},</w:t>
      </w:r>
    </w:p>
    <w:p w14:paraId="01F821AF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add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new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</w:rPr>
        <w:t>]={</w:t>
      </w:r>
    </w:p>
    <w:p w14:paraId="2730F52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"Добавить к списку",</w:t>
      </w:r>
    </w:p>
    <w:p w14:paraId="1C39334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"Заменить список"</w:t>
      </w:r>
    </w:p>
    <w:p w14:paraId="597038E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},</w:t>
      </w:r>
    </w:p>
    <w:p w14:paraId="4143CC2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] = {</w:t>
      </w:r>
    </w:p>
    <w:p w14:paraId="60FC1D5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txt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",/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/0</w:t>
      </w:r>
    </w:p>
    <w:p w14:paraId="42FF0B7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" //1</w:t>
      </w:r>
    </w:p>
    <w:p w14:paraId="4D66D0A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},</w:t>
      </w:r>
    </w:p>
    <w:p w14:paraId="7C5F985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menuElems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] = {</w:t>
      </w:r>
    </w:p>
    <w:p w14:paraId="7A65381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"Создание списка", //0</w:t>
      </w:r>
    </w:p>
    <w:p w14:paraId="1825EA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"Добавление записи", //1</w:t>
      </w:r>
    </w:p>
    <w:p w14:paraId="01B269D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"Удаление записи", //2</w:t>
      </w:r>
    </w:p>
    <w:p w14:paraId="3492BAC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"Редактирование записи", //3</w:t>
      </w:r>
    </w:p>
    <w:p w14:paraId="7C14A9E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"Сортировка списка", //4</w:t>
      </w:r>
    </w:p>
    <w:p w14:paraId="3FC60D0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"Поиск записи", //5</w:t>
      </w:r>
    </w:p>
    <w:p w14:paraId="2BEFB6B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"Просмотр списка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",/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/6</w:t>
      </w:r>
    </w:p>
    <w:p w14:paraId="2641622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"Сохранение списка в файл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//7</w:t>
      </w:r>
    </w:p>
    <w:p w14:paraId="355F133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"Чтение списка из файла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//8</w:t>
      </w:r>
    </w:p>
    <w:p w14:paraId="1B70DC6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"Подсчёт суммы и веса употреблённых продуктов всеми видами пород животных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",/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/9</w:t>
      </w:r>
    </w:p>
    <w:p w14:paraId="53C52B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"Выход из программы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//10</w:t>
      </w:r>
    </w:p>
    <w:p w14:paraId="4E1BCDF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},</w:t>
      </w:r>
    </w:p>
    <w:p w14:paraId="1BB878A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delete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] = {</w:t>
      </w:r>
    </w:p>
    <w:p w14:paraId="0EF8AFC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"Удалить весь список.",</w:t>
      </w:r>
    </w:p>
    <w:p w14:paraId="757C1F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"Удалить конкретный элемент."</w:t>
      </w:r>
    </w:p>
    <w:p w14:paraId="35CC03D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6EBCD7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count_input =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0,count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_id_del=0,count_id_change=0;</w:t>
      </w:r>
    </w:p>
    <w:p w14:paraId="5D93F1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jmp_buf menu_choice;</w:t>
      </w:r>
    </w:p>
    <w:p w14:paraId="0F92A6F0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1AEF4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hello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hello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), "Для взаимодействия с программой необходимо использовать или создать список.\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Выберите пункт меню"))</w:t>
      </w:r>
    </w:p>
    <w:p w14:paraId="0C5B13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D0B98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60D3BD9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61C8E5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008E571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6FAF9D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= inp_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filename, "Введите имя файла , который хотите открыть(без расширения)");</w:t>
      </w:r>
    </w:p>
    <w:p w14:paraId="3F3B99F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FALSE);</w:t>
      </w:r>
    </w:p>
    <w:p w14:paraId="6C8E6E3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ques = "Какое расширение у файла '" + filename +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' ?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";</w:t>
      </w:r>
    </w:p>
    <w:p w14:paraId="2F27643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type, sizeof(type),ques))</w:t>
      </w:r>
    </w:p>
    <w:p w14:paraId="153C4DD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5835CB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5B87CA7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".txt";</w:t>
      </w:r>
    </w:p>
    <w:p w14:paraId="037015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DF94F8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606D73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".data";</w:t>
      </w:r>
    </w:p>
    <w:p w14:paraId="6201F2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FB262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96B882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2D52CC8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read_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filename, &amp;beg, &amp;end);</w:t>
      </w:r>
    </w:p>
    <w:p w14:paraId="5C7D56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4F609F5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8CEC5D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3F89C4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23571AF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"Был создан новый список"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B255A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 = end = 0;</w:t>
      </w:r>
    </w:p>
    <w:p w14:paraId="578C3B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39C951A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B4E39D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30F27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776029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do</w:t>
      </w:r>
    </w:p>
    <w:p w14:paraId="054E3A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51490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setjmp(menu_choice);</w:t>
      </w:r>
    </w:p>
    <w:p w14:paraId="20EE0D0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FALSE);</w:t>
      </w:r>
    </w:p>
    <w:p w14:paraId="6776F7C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(menu(menuElems, sizeof(menuElems), "\t\t\tСистема работы с зоопарком\n===============================================================================\n\tИспользуйте стрелочки для перемещения и Enter для выбора пункта меню\n==============================================================================="))</w:t>
      </w:r>
    </w:p>
    <w:p w14:paraId="5A0D2BA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65121C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318A97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CED931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3131E05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0)</w:t>
      </w:r>
    </w:p>
    <w:p w14:paraId="6177EF13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11B8FB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category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), "Для создание нового списка требуется удалить старый . Вы хотите сохранить старый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список ?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Вы можете нажать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ESC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для выхода в меню",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choice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964EA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F84D88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(WORD)((Black &lt;&lt; 4) | Yellow));</w:t>
      </w:r>
    </w:p>
    <w:p w14:paraId="4672F34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42EBD4E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6C5310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9AB4C58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, "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имя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файла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,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который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хотите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сохранить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без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расширения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)");</w:t>
      </w:r>
    </w:p>
    <w:p w14:paraId="4B9C9EEA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8953C5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), "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В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каком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расширении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вы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хотите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сохранить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файл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?"))</w:t>
      </w:r>
    </w:p>
    <w:p w14:paraId="795F81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FF65D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09808FC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".txt";</w:t>
      </w:r>
    </w:p>
    <w:p w14:paraId="24176E4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1ED5B4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79D283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".data";</w:t>
      </w:r>
    </w:p>
    <w:p w14:paraId="1C0A1E3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B35B71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6BDAD0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(WORD)((Black &lt;&lt; 4) | Yellow));</w:t>
      </w:r>
    </w:p>
    <w:p w14:paraId="15A467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write_in_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filename, beg);</w:t>
      </w:r>
    </w:p>
    <w:p w14:paraId="5F3581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cin.get(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2ADD8D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dellete_all(beg);</w:t>
      </w:r>
    </w:p>
    <w:p w14:paraId="026370B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 = end = 0;</w:t>
      </w:r>
    </w:p>
    <w:p w14:paraId="3BE8DFF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FE4263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1E9B4B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(WORD)((Black &lt;&lt; 4) | Yellow));</w:t>
      </w:r>
    </w:p>
    <w:p w14:paraId="46A66BE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dellete_all(beg);</w:t>
      </w:r>
    </w:p>
    <w:p w14:paraId="798542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 = end = 0;</w:t>
      </w:r>
    </w:p>
    <w:p w14:paraId="084F1F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E6DFE9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CCDA1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7B01AB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79FEECF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3D4FEC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 = end = 0;</w:t>
      </w:r>
    </w:p>
    <w:p w14:paraId="5D3E92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499384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"Был создан новый список" &lt;&lt; endl;</w:t>
      </w:r>
    </w:p>
    <w:p w14:paraId="4510726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2302A4C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7773BD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43F2B4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366D096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00EAB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1DE698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3272C56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780BA3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(beg) </w:t>
      </w:r>
    </w:p>
    <w:p w14:paraId="718026B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C599F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"" &amp;&amp; count_input == 0) { cin.ignore(); count_input++; }</w:t>
      </w:r>
    </w:p>
    <w:p w14:paraId="753AA9C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add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input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690FE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}//если существует хотя бы один элемент- добавляем новый</w:t>
      </w:r>
    </w:p>
    <w:p w14:paraId="63721E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2BFA2E7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7D5E66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add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first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input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));//если не существует ни одного элемента - создаём первый</w:t>
      </w:r>
    </w:p>
    <w:p w14:paraId="23F495F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;//приравниваем конец к началу</w:t>
      </w:r>
    </w:p>
    <w:p w14:paraId="792B21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6A902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1CE21F6F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DC96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"Вы создали следующий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96E5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EA879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print_on_the_screen(*end);</w:t>
      </w:r>
    </w:p>
    <w:p w14:paraId="395F8A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215280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75256E2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7FEC06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328162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3E6646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</w:t>
      </w:r>
    </w:p>
    <w:p w14:paraId="68A6B0E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DDCDC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D10FEE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"Невозможно выполнить операцию ! Очередь пуста!"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 }</w:t>
      </w:r>
    </w:p>
    <w:p w14:paraId="10105CE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5EC8FA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F4033D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category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delete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delete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), "Вы хотите удалить весь список или конкретный элемент ?\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Вы можете нажать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ESC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для выхода в меню",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choice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3D1158F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D8E7C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0:</w:t>
      </w:r>
    </w:p>
    <w:p w14:paraId="3E390E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DE4BB2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("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cls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");</w:t>
      </w:r>
    </w:p>
    <w:p w14:paraId="3AED152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), "Вы действительно хотите удалить все элементы ?"))</w:t>
      </w:r>
    </w:p>
    <w:p w14:paraId="345112F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55093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1F498A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638D4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dellete_all(beg);</w:t>
      </w:r>
    </w:p>
    <w:p w14:paraId="7D2F94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256DD0D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"Все элементы были удалены"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F1FF7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 = end = 0;</w:t>
      </w:r>
    </w:p>
    <w:p w14:paraId="5EE1F13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CEE956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07E77DD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6D39B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F140E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F7F28A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C47DBC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0BC60E0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813C0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38D7ADF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453AD45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7CF123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unsigned int num = 0;</w:t>
      </w:r>
    </w:p>
    <w:p w14:paraId="49EA4A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num = inp_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int(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num, "Введите ID элемента");</w:t>
      </w:r>
    </w:p>
    <w:p w14:paraId="3C38C1E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FALSE); </w:t>
      </w:r>
    </w:p>
    <w:p w14:paraId="6872A3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(num&lt;1 || num&gt;end-&gt;id)</w:t>
      </w:r>
    </w:p>
    <w:p w14:paraId="10E8693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F1999C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"Невозможно выполнить удаление!"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2E557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"Введенноё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не находится в диапазоне от 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 до 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91AA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break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36475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05B7D1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70D9D24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F66186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"Выбранный вами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C43E5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num);</w:t>
      </w:r>
    </w:p>
    <w:p w14:paraId="1598EF6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2725A4D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), "Вы действительно хотите удалить этот элемент ?"))</w:t>
      </w:r>
    </w:p>
    <w:p w14:paraId="6A3215E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E7E856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76CF7A8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(num == beg-&gt;id)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dellete_id_beg(beg); }</w:t>
      </w:r>
    </w:p>
    <w:p w14:paraId="109C984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628A08B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47C840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(num == end-&gt;id)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dellete_id_end(beg, end); }</w:t>
      </w:r>
    </w:p>
    <w:p w14:paraId="17E117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dellete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_id(beg, end, num); }</w:t>
      </w:r>
    </w:p>
    <w:p w14:paraId="314C43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5D1165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151DFE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4D08009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70B0F2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E51E9E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787BB8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D321E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FALSE);</w:t>
      </w:r>
    </w:p>
    <w:p w14:paraId="76B9D99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2DD18E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711EFE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62C2B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78FD5D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640C024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BC0683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F69BFB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3:</w:t>
      </w:r>
    </w:p>
    <w:p w14:paraId="76ECDE3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815E52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B050F1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(beg)</w:t>
      </w:r>
    </w:p>
    <w:p w14:paraId="0C1FC96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A7F5B1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unsigned int num = 0;</w:t>
      </w:r>
    </w:p>
    <w:p w14:paraId="42D6BBA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42E8D8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79C26A6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"" &amp;&amp; count_id_change == 0) { cin.ignore(); count_id_change++; }</w:t>
      </w:r>
    </w:p>
    <w:p w14:paraId="327948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num = inp_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int(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num, "Введите ID элемента");</w:t>
      </w:r>
    </w:p>
    <w:p w14:paraId="71E09C7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FALSE);</w:t>
      </w:r>
    </w:p>
    <w:p w14:paraId="50E056C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(num&lt;1 || num&gt;end-&gt;id)</w:t>
      </w:r>
    </w:p>
    <w:p w14:paraId="496D00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5CA7E7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"Невозможно выполнить изменение!"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633FD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"Введенноё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не находится в диапазоне от 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 до 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94675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E4CEE1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2856A36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EC75E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"Выбранный вами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элемент :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93EF1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num);</w:t>
      </w:r>
    </w:p>
    <w:p w14:paraId="0347533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25132D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), "Вы действительно хотите изменить этот элемент ?"))</w:t>
      </w:r>
    </w:p>
    <w:p w14:paraId="60190AB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BBE36A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0B43626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change(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end, num);</w:t>
      </w:r>
    </w:p>
    <w:p w14:paraId="33232366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611BDF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1:</w:t>
      </w:r>
    </w:p>
    <w:p w14:paraId="51B0C81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break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F9697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C4F897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258890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8D5DE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"Невозможно выполнить операцию !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Очередь пуста!" &lt;&lt; endl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; }</w:t>
      </w:r>
      <w:proofErr w:type="gramEnd"/>
    </w:p>
    <w:p w14:paraId="7F5865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7D4DC3D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B6032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48EA4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4:</w:t>
      </w:r>
    </w:p>
    <w:p w14:paraId="0F3AA3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794FF3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0A0F2F8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sort_by_field(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beg,menu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_choice);</w:t>
      </w:r>
    </w:p>
    <w:p w14:paraId="039F2C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0C76530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25B88C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C9A5F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5:</w:t>
      </w:r>
    </w:p>
    <w:p w14:paraId="494246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E9187B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000F76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search(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beg,menu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_choice);</w:t>
      </w:r>
    </w:p>
    <w:p w14:paraId="6C40223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736DB5A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2DDCFB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276341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6:</w:t>
      </w:r>
    </w:p>
    <w:p w14:paraId="2BB907F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473254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006A2ED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see_the_information(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493FFB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CC5005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CABFE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7:</w:t>
      </w:r>
    </w:p>
    <w:p w14:paraId="1D3D585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573D18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57394D6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4C5A64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ques = "";</w:t>
      </w:r>
    </w:p>
    <w:p w14:paraId="42C76EB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(!filename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.empty()) cin.ignore();</w:t>
      </w:r>
    </w:p>
    <w:p w14:paraId="77EF1C8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, "Введите имя файла , который хотите сохранить(без расширения)");</w:t>
      </w:r>
    </w:p>
    <w:p w14:paraId="2B271E4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C211C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ques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"В каком расширении вы хотите сохранить файл '" +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+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' ?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";</w:t>
      </w:r>
    </w:p>
    <w:p w14:paraId="2E3062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type, sizeof(type), ques))</w:t>
      </w:r>
    </w:p>
    <w:p w14:paraId="1151AA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518D4F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24AFF98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0E038C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".txt";</w:t>
      </w:r>
    </w:p>
    <w:p w14:paraId="3933CA0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2DA28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56633F7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".data";</w:t>
      </w:r>
    </w:p>
    <w:p w14:paraId="38866BA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7DBF08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BA8551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write_in_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filename, beg);</w:t>
      </w:r>
    </w:p>
    <w:p w14:paraId="33D56D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1DE739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A8934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CB146A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8:</w:t>
      </w:r>
    </w:p>
    <w:p w14:paraId="07F081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0A62A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1C5DA7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4E5BAE3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ques = "";</w:t>
      </w:r>
    </w:p>
    <w:p w14:paraId="2E379F3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, "Введите имя файла , который хотите открыть(без расширения)");</w:t>
      </w:r>
    </w:p>
    <w:p w14:paraId="26E2F68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17E60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ques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"В каком расширении вы хотите открыть файл '" +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+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' ?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";</w:t>
      </w:r>
    </w:p>
    <w:p w14:paraId="6BE00CE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type, sizeof(type), ques))</w:t>
      </w:r>
    </w:p>
    <w:p w14:paraId="0D5BF8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C46CCA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63251D2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21DBFA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".txt";</w:t>
      </w:r>
    </w:p>
    <w:p w14:paraId="0F22BCE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2B4CDB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2D43E3D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".data";</w:t>
      </w:r>
    </w:p>
    <w:p w14:paraId="2089194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69AC48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A71664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(beg)</w:t>
      </w:r>
    </w:p>
    <w:p w14:paraId="2B6E5ED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439CA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add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new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add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new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), "Вы хотите добавить список из файла к текущему списку или заменить его ?"))</w:t>
      </w:r>
    </w:p>
    <w:p w14:paraId="782BD2D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444B15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0:</w:t>
      </w:r>
    </w:p>
    <w:p w14:paraId="1A55113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"Данные будут добавлены к текущему списку."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82D3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break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E9A85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1:</w:t>
      </w:r>
    </w:p>
    <w:p w14:paraId="0BED1E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"Текущий список будет заменён."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&lt;&lt; endl;</w:t>
      </w:r>
    </w:p>
    <w:p w14:paraId="22A994C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dellete_all(beg);</w:t>
      </w:r>
    </w:p>
    <w:p w14:paraId="5EBC95D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 = end = 0;</w:t>
      </w:r>
    </w:p>
    <w:p w14:paraId="03CE32C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87DC61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C245D9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A27DE9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read_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filename, &amp;beg, &amp;end);</w:t>
      </w:r>
    </w:p>
    <w:p w14:paraId="36926A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29FA19A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AB6313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A8A20B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9:</w:t>
      </w:r>
    </w:p>
    <w:p w14:paraId="601690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CB483A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142AB4D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456897E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(beg) processing(beg);</w:t>
      </w:r>
    </w:p>
    <w:p w14:paraId="5897BC0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"Невозможно выполнить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операцию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Очередь пуста!" &lt;&lt; endl;</w:t>
      </w:r>
    </w:p>
    <w:p w14:paraId="501432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31DC85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3EE11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F1F42A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10:</w:t>
      </w:r>
    </w:p>
    <w:p w14:paraId="3D4D32E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5A7664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120C2D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(beg)</w:t>
      </w:r>
    </w:p>
    <w:p w14:paraId="784ABF6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69DB83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yes_no, sizeof(yes_no), "Вы хотите сохранить файл перед выходом ?"))</w:t>
      </w:r>
    </w:p>
    <w:p w14:paraId="4BB21D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B1095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1633B33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86F69D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453B8E8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(beg)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cin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.ignore(); }</w:t>
      </w:r>
    </w:p>
    <w:p w14:paraId="18D6D65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ques = "";</w:t>
      </w:r>
    </w:p>
    <w:p w14:paraId="04E880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, "Введите имя файла , который хотите сохранить(без расширения)");</w:t>
      </w:r>
    </w:p>
    <w:p w14:paraId="669D168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7552C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ques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"В каком расширении вы хотите сохранить файл '" +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+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' ?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";</w:t>
      </w:r>
    </w:p>
    <w:p w14:paraId="36F5055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type, sizeof(type), ques))</w:t>
      </w:r>
    </w:p>
    <w:p w14:paraId="70DBAAA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62EE21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3FA5991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4EEF4C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".txt";</w:t>
      </w:r>
    </w:p>
    <w:p w14:paraId="4D47F4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C73891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575FC2E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filename += ".data";</w:t>
      </w:r>
    </w:p>
    <w:p w14:paraId="0FC5CA1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1E61B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3C4C2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write_in_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filename, beg);</w:t>
      </w:r>
    </w:p>
    <w:p w14:paraId="0E67FDC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467F865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552C48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349421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5C79FD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EF801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B6B60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016CC4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4A9258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812400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out_handle, (WORD)((White &lt;&lt; 4) | Blue));</w:t>
      </w:r>
    </w:p>
    <w:p w14:paraId="5F2E4A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"До свидания" &lt;&lt; endl;</w:t>
      </w:r>
    </w:p>
    <w:p w14:paraId="0DFFC9F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28F2E9F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0A0639D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2BE4CA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33137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231A39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 while (1);</w:t>
      </w:r>
    </w:p>
    <w:p w14:paraId="2ABBE216" w14:textId="0ED624CE" w:rsidR="00AA400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84E9D8B" w14:textId="0AFECBDE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DFCC7A" w14:textId="77777777" w:rsidR="0061675C" w:rsidRPr="00AA4007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4DD32B9" w14:textId="58F3A8E0" w:rsidR="00AA4007" w:rsidRPr="00AA4007" w:rsidRDefault="00AA4007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AA4007">
        <w:rPr>
          <w:rFonts w:cs="Times New Roman"/>
          <w:color w:val="000000"/>
          <w:szCs w:val="28"/>
          <w:lang w:val="en-US"/>
        </w:rPr>
        <w:t xml:space="preserve"> </w:t>
      </w:r>
      <w:r w:rsidR="00EA4858">
        <w:rPr>
          <w:rFonts w:cs="Times New Roman"/>
          <w:color w:val="000000"/>
          <w:szCs w:val="28"/>
          <w:lang w:val="en-US"/>
        </w:rPr>
        <w:t>Menu</w:t>
      </w:r>
      <w:r w:rsidRPr="00AA4007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0D8B9C0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3FEDD2B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&lt;string&gt;</w:t>
      </w:r>
    </w:p>
    <w:p w14:paraId="21BABC2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&lt;conio.h&gt;</w:t>
      </w:r>
    </w:p>
    <w:p w14:paraId="13D225E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&lt;Windows.h&gt;</w:t>
      </w:r>
    </w:p>
    <w:p w14:paraId="0004C5B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&lt;csetjmp&gt;</w:t>
      </w:r>
    </w:p>
    <w:p w14:paraId="5220E8A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538AF25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"Input.h"</w:t>
      </w:r>
    </w:p>
    <w:p w14:paraId="1480C6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46727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using namespace std;</w:t>
      </w:r>
    </w:p>
    <w:p w14:paraId="48A21E2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E6C10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HANDLE consoleHandle =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GetStdHandle(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STD_OUTPUT_HANDLE);</w:t>
      </w:r>
    </w:p>
    <w:p w14:paraId="62BEA69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CONSOLE_SCREEN_BUFFER_INFO csbInfo;</w:t>
      </w:r>
    </w:p>
    <w:p w14:paraId="470916B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COORD coord;</w:t>
      </w:r>
    </w:p>
    <w:p w14:paraId="42BA397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D3C284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GetBufferInfo(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COORD* coord)</w:t>
      </w:r>
    </w:p>
    <w:p w14:paraId="07E325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022B8B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GetConsoleScreenBufferInfo(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&amp;csbInfo);</w:t>
      </w:r>
    </w:p>
    <w:p w14:paraId="3F15A2D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coord-&gt;X =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csbInfo.srWindow.Right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csbInfo.srWindow.Left + 1);</w:t>
      </w:r>
    </w:p>
    <w:p w14:paraId="3C15FCA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coord-&gt;Y =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csbInfo.srWindow.Bottom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csbInfo.srWindow.Top + 1);</w:t>
      </w:r>
    </w:p>
    <w:p w14:paraId="328B9D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13319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75496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void goto_x_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short x, short y)</w:t>
      </w:r>
    </w:p>
    <w:p w14:paraId="7E8D946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8836F7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SetConsoleCursorPosition(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{ x, y });</w:t>
      </w:r>
    </w:p>
    <w:p w14:paraId="0558E54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E5FB61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D99B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string menuElems[], int size, string inf)</w:t>
      </w:r>
    </w:p>
    <w:p w14:paraId="4F2F3CB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23A043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COORD coord1;</w:t>
      </w:r>
    </w:p>
    <w:p w14:paraId="66BF83F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GetBufferInfo(&amp;coord);</w:t>
      </w:r>
    </w:p>
    <w:p w14:paraId="5C37B0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GetBufferInfo(&amp;coord1);</w:t>
      </w:r>
    </w:p>
    <w:p w14:paraId="5F73F5B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pointer = 0;</w:t>
      </w:r>
    </w:p>
    <w:p w14:paraId="7EA6ECC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code;</w:t>
      </w:r>
    </w:p>
    <w:p w14:paraId="64D5C8E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8964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(true)</w:t>
      </w:r>
    </w:p>
    <w:p w14:paraId="49F42FA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7D4E9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coord1 = coord;</w:t>
      </w:r>
    </w:p>
    <w:p w14:paraId="7E07A57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(WORD)((White &lt;&lt; 4) | Blue));</w:t>
      </w:r>
    </w:p>
    <w:p w14:paraId="066476D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572EF1A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inf &lt;&lt; endl;</w:t>
      </w:r>
    </w:p>
    <w:p w14:paraId="3EF8DF8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size / sizeof(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menuElems[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0]); i++)</w:t>
      </w:r>
    </w:p>
    <w:p w14:paraId="6CA3BAF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048AB2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(pointer == i)</w:t>
      </w:r>
    </w:p>
    <w:p w14:paraId="5EDA3F0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5B187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(WORD)((White  &lt;&lt; 4) | Black));</w:t>
      </w:r>
    </w:p>
    <w:p w14:paraId="36A15E6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"--&gt;";</w:t>
      </w:r>
    </w:p>
    <w:p w14:paraId="67B095B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C6CCC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74EA37F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87334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" ";</w:t>
      </w:r>
    </w:p>
    <w:p w14:paraId="56BED1A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(WORD)((White &lt;&lt; 4) | Blue));</w:t>
      </w:r>
    </w:p>
    <w:p w14:paraId="717ED5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9C51EC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i + 1 &lt;&lt; " - " &lt;&lt; menuElems[i] &lt;&lt; endl;</w:t>
      </w:r>
    </w:p>
    <w:p w14:paraId="0A3B774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coord1.Y++;</w:t>
      </w:r>
    </w:p>
    <w:p w14:paraId="265B288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22F493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code = 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getch(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B18B25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(code)</w:t>
      </w:r>
    </w:p>
    <w:p w14:paraId="3D7DF0D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38D6E6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case  Down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03D045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816470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pointer++;</w:t>
      </w:r>
    </w:p>
    <w:p w14:paraId="39B05D9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(pointer &gt;= size / sizeof(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menuElems[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0]))</w:t>
      </w:r>
    </w:p>
    <w:p w14:paraId="3E02651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CECB58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pointer = 0;</w:t>
      </w:r>
    </w:p>
    <w:p w14:paraId="1FFE347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62FD3C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3DD7B7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2D6B1B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Up:</w:t>
      </w:r>
    </w:p>
    <w:p w14:paraId="016B99E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7FB50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pointer--;</w:t>
      </w:r>
    </w:p>
    <w:p w14:paraId="1F5EDB3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(pointer &lt; 0)</w:t>
      </w:r>
    </w:p>
    <w:p w14:paraId="150D780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0C176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pointer = size / sizeof(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menuElems[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0]) - 1;</w:t>
      </w:r>
    </w:p>
    <w:p w14:paraId="58FC8D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BDFCA3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35EBA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428F5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Enter:</w:t>
      </w:r>
    </w:p>
    <w:p w14:paraId="125802B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56BE0B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SetConsoleCursorPosition(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coord1);</w:t>
      </w:r>
    </w:p>
    <w:p w14:paraId="2699CBD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pointer;</w:t>
      </w:r>
    </w:p>
    <w:p w14:paraId="752CCEE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309E2F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default:</w:t>
      </w:r>
    </w:p>
    <w:p w14:paraId="3D55B5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C2425B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1C8B33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B90A3A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6E3AAA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1729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int menu_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category(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string menuElems[], int size, string inf,jmp_buf env)</w:t>
      </w:r>
    </w:p>
    <w:p w14:paraId="6EB23D2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6E0D92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COORD coord1;</w:t>
      </w:r>
    </w:p>
    <w:p w14:paraId="3AF6D0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GetBufferInfo(&amp;coord);</w:t>
      </w:r>
    </w:p>
    <w:p w14:paraId="29B463E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GetBufferInfo(&amp;coord1);</w:t>
      </w:r>
    </w:p>
    <w:p w14:paraId="086A115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pointer = 0;</w:t>
      </w:r>
    </w:p>
    <w:p w14:paraId="6828818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code;</w:t>
      </w:r>
    </w:p>
    <w:p w14:paraId="74FD53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89CD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(true)</w:t>
      </w:r>
    </w:p>
    <w:p w14:paraId="02995FF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102D95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coord1 = coord;</w:t>
      </w:r>
    </w:p>
    <w:p w14:paraId="75581C2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(WORD)((White &lt;&lt; 4) | Blue));</w:t>
      </w:r>
    </w:p>
    <w:p w14:paraId="503CA3D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416728D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inf &lt;&lt; endl;</w:t>
      </w:r>
    </w:p>
    <w:p w14:paraId="2D963B2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size / sizeof(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menuElems[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0]); i++)</w:t>
      </w:r>
    </w:p>
    <w:p w14:paraId="77686E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C57D63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SetConsoleCursorPosition(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coord1);</w:t>
      </w:r>
    </w:p>
    <w:p w14:paraId="50C0FC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(pointer == i)</w:t>
      </w:r>
    </w:p>
    <w:p w14:paraId="16B0219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E04754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(WORD)((White &lt;&lt; 4) | Black));</w:t>
      </w:r>
    </w:p>
    <w:p w14:paraId="0C1397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"--&gt;";</w:t>
      </w:r>
    </w:p>
    <w:p w14:paraId="66A350C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25FF69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5684773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2DF64A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(WORD)((White &lt;&lt; 4) | Blue));</w:t>
      </w:r>
    </w:p>
    <w:p w14:paraId="3F265B4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D88742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cout&lt;&lt; i + 1 &lt;&lt; " - " &lt;&lt; menuElems[i] &lt;&lt; endl;</w:t>
      </w:r>
    </w:p>
    <w:p w14:paraId="36DBFED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coord1.Y++;</w:t>
      </w:r>
    </w:p>
    <w:p w14:paraId="30CB4FD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2C2187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code = 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getch(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B31334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(code)</w:t>
      </w:r>
    </w:p>
    <w:p w14:paraId="5989A89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115089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case  Down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6EF64B2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9AD5AD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pointer++;</w:t>
      </w:r>
    </w:p>
    <w:p w14:paraId="0A832EA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(pointer &gt;= size / sizeof(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menuElems[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0]))</w:t>
      </w:r>
    </w:p>
    <w:p w14:paraId="65A1348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467F40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pointer = 0;</w:t>
      </w:r>
    </w:p>
    <w:p w14:paraId="530AA9F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B26F2F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044F60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0A0539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Up:</w:t>
      </w:r>
    </w:p>
    <w:p w14:paraId="51B4E1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32D026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pointer--;</w:t>
      </w:r>
    </w:p>
    <w:p w14:paraId="10C226B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(pointer &lt; 0)</w:t>
      </w:r>
    </w:p>
    <w:p w14:paraId="03536F7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2E87B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pointer = size / sizeof(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menuElems[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0]) - 1;</w:t>
      </w:r>
    </w:p>
    <w:p w14:paraId="1BE90BC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6768A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C9D882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27CFF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Enter:</w:t>
      </w:r>
    </w:p>
    <w:p w14:paraId="70567EB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1475D9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SetConsoleCursorPosition(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coord1);</w:t>
      </w:r>
    </w:p>
    <w:p w14:paraId="69DE251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pointer;</w:t>
      </w:r>
    </w:p>
    <w:p w14:paraId="0A430A1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8E75A3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Esc:</w:t>
      </w:r>
    </w:p>
    <w:p w14:paraId="6E7DCB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AEEF27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longjmp(env,0);</w:t>
      </w:r>
    </w:p>
    <w:p w14:paraId="6BD8B70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3F2E58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default:</w:t>
      </w:r>
    </w:p>
    <w:p w14:paraId="485D5A3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05AE3E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9E5A1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982FEB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172435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78E358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int start_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5A7419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C8D4D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FALSE);</w:t>
      </w:r>
    </w:p>
    <w:p w14:paraId="43E6C28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string main_menu_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buttons[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] = { "Начать","О программе","Выход" };</w:t>
      </w:r>
    </w:p>
    <w:p w14:paraId="06C13D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string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about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] = { "Программа была разработана для работы с базой данных зоопарка в рамках третьего семестра по дисциплине 'Алгоритмизация и Программирование'\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",</w:t>
      </w:r>
    </w:p>
    <w:p w14:paraId="3E58F29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 xml:space="preserve">"Полный код программы вы можете найти по ссылке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https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://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github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.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com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/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PridetheF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1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rst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/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AnP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-3-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Semestr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-13.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git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","\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Версия 1.0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 }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602362" w14:textId="77777777" w:rsidR="00EA4858" w:rsidRPr="00374DA2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start</w:t>
      </w:r>
      <w:r w:rsidRPr="00374DA2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043A6935" w14:textId="77777777" w:rsidR="00EA4858" w:rsidRPr="00374DA2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374DA2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</w:t>
      </w:r>
      <w:r w:rsidRPr="00374DA2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374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main</w:t>
      </w:r>
      <w:r w:rsidRPr="00374DA2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374DA2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buttons</w:t>
      </w:r>
      <w:r w:rsidRPr="00374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374DA2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main</w:t>
      </w:r>
      <w:r w:rsidRPr="00374DA2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374DA2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buttons</w:t>
      </w:r>
      <w:r w:rsidRPr="00374DA2">
        <w:rPr>
          <w:rFonts w:ascii="Courier New" w:hAnsi="Courier New" w:cs="Courier New"/>
          <w:color w:val="000000"/>
          <w:sz w:val="20"/>
          <w:szCs w:val="20"/>
        </w:rPr>
        <w:t>), "Добро пожаловать в программу работы с зоопарком !\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374DA2">
        <w:rPr>
          <w:rFonts w:ascii="Courier New" w:hAnsi="Courier New" w:cs="Courier New"/>
          <w:color w:val="000000"/>
          <w:sz w:val="20"/>
          <w:szCs w:val="20"/>
        </w:rPr>
        <w:t>================================================="))</w:t>
      </w:r>
    </w:p>
    <w:p w14:paraId="4FE2BA7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4DA2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81776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473C9E0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7B865AE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6C599E1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4512BA4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3; i++)</w:t>
      </w:r>
    </w:p>
    <w:p w14:paraId="7A816BF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216EC3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goto_x_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5 + i * 17, 15 + i);</w:t>
      </w:r>
    </w:p>
    <w:p w14:paraId="5470068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about[i];</w:t>
      </w:r>
    </w:p>
    <w:p w14:paraId="68B6D35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8D58A5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4329031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goto_x_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50, 19);</w:t>
      </w:r>
    </w:p>
    <w:p w14:paraId="17699C1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49962AC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goto start;</w:t>
      </w:r>
    </w:p>
    <w:p w14:paraId="20F3B08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</w:t>
      </w:r>
    </w:p>
    <w:p w14:paraId="3FC88A5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0B6F9D7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consoleHandle, (WORD)((White &lt;&lt; 4) | Blue));</w:t>
      </w:r>
    </w:p>
    <w:p w14:paraId="53F7EB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"До свидания" &lt;&lt; endl;</w:t>
      </w:r>
    </w:p>
    <w:p w14:paraId="6915DD2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06D18D6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exit(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0);</w:t>
      </w:r>
    </w:p>
    <w:p w14:paraId="3029EA9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4EF96AF" w14:textId="03B45371" w:rsidR="00AA400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7F1D7EA" w14:textId="53F4F8E2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7FCDDE0" w14:textId="77777777" w:rsidR="0061675C" w:rsidRPr="00AA4007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74893E" w14:textId="6AC47CAB" w:rsidR="00AA4007" w:rsidRPr="00AA4007" w:rsidRDefault="00AA4007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="00EA4858">
        <w:rPr>
          <w:rFonts w:cs="Times New Roman"/>
          <w:color w:val="000000"/>
          <w:szCs w:val="28"/>
          <w:lang w:val="en-US"/>
        </w:rPr>
        <w:t xml:space="preserve"> Output</w:t>
      </w:r>
      <w:r w:rsidRPr="00AA4007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0D3B02D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2BE803F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&lt;conio.h&gt;</w:t>
      </w:r>
    </w:p>
    <w:p w14:paraId="7EECCDC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5D9E59B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"Processing.h"</w:t>
      </w:r>
    </w:p>
    <w:p w14:paraId="1EE41A2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"Output.h"</w:t>
      </w:r>
    </w:p>
    <w:p w14:paraId="2FCBC9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FAEEC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/*Просмотр списка*/</w:t>
      </w:r>
    </w:p>
    <w:p w14:paraId="30A636A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see_the_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information(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beg,zoo* end)</w:t>
      </w:r>
    </w:p>
    <w:p w14:paraId="738ABA7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C21653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"Информация отсутствует !"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&lt;&lt; endl; system("pause"); return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; }</w:t>
      </w:r>
      <w:proofErr w:type="gramEnd"/>
    </w:p>
    <w:p w14:paraId="1834C91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3C14717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750EB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key;</w:t>
      </w:r>
    </w:p>
    <w:p w14:paraId="766078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bool go = false;</w:t>
      </w:r>
    </w:p>
    <w:p w14:paraId="6DFC1D9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page,count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=0;</w:t>
      </w:r>
    </w:p>
    <w:p w14:paraId="7C0923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float page_end;</w:t>
      </w:r>
    </w:p>
    <w:p w14:paraId="059525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(end-&gt;id % print == 0) page_end = end-&gt;id / print;</w:t>
      </w:r>
    </w:p>
    <w:p w14:paraId="45C5722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page_end = (end-&gt;id / print) + 1;</w:t>
      </w:r>
    </w:p>
    <w:p w14:paraId="42B971A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*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;//указатель на начало списка</w:t>
      </w:r>
    </w:p>
    <w:p w14:paraId="5F49D69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"Список животных зоопарка:"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B9CD7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0C6F6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//пока список не кончился</w:t>
      </w:r>
    </w:p>
    <w:p w14:paraId="5D1A911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F3D14E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455854F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(temp-&gt;next == nullptr)</w:t>
      </w:r>
    </w:p>
    <w:p w14:paraId="68C12A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58F14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(temp-&gt;id&gt;13) cout &lt;&lt; endl &lt;&lt; "Для перехода на предыдущую страницу нажмите &lt;-";</w:t>
      </w:r>
    </w:p>
    <w:p w14:paraId="6D16250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cout &lt;&lt;endl&lt;&lt; "\t\t\t\t\t";</w:t>
      </w:r>
    </w:p>
    <w:p w14:paraId="059813A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cout&lt;&lt;"\t\t\t" &lt;&lt; "Страница номер " &lt;&lt; page_end &lt;&lt; " из " &lt;&lt; page_end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\t\t\t\t\t  Для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выхода нажмите Esc " &lt;&lt; endl;</w:t>
      </w:r>
    </w:p>
    <w:p w14:paraId="3637B74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button_end:</w:t>
      </w:r>
    </w:p>
    <w:p w14:paraId="127EFA0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key = 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getch(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C4BCE1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(key)</w:t>
      </w:r>
    </w:p>
    <w:p w14:paraId="732D39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9169A9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Left:</w:t>
      </w:r>
    </w:p>
    <w:p w14:paraId="6336750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B34F2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i = 0;</w:t>
      </w:r>
    </w:p>
    <w:p w14:paraId="79379CE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(temp-&gt;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prev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nullptr &amp;&amp; temp-&gt;id != beg-&gt;id &amp;&amp; temp-&gt;prev-&gt;id % 13 != 0 )</w:t>
      </w:r>
    </w:p>
    <w:p w14:paraId="658AB66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585B7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temp-&gt;prev;</w:t>
      </w:r>
    </w:p>
    <w:p w14:paraId="45EA5BB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i++;</w:t>
      </w:r>
    </w:p>
    <w:p w14:paraId="4ACD668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4E41EB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 = 0;</w:t>
      </w:r>
    </w:p>
    <w:p w14:paraId="7E7B371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(i &lt; 12 &amp;&amp; temp-&gt;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prev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nullptr &amp;&amp; temp-&gt;id!=beg-&gt;id)</w:t>
      </w:r>
    </w:p>
    <w:p w14:paraId="57FE04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70C73A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temp-&gt;prev;</w:t>
      </w:r>
    </w:p>
    <w:p w14:paraId="43BE062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i++;</w:t>
      </w:r>
    </w:p>
    <w:p w14:paraId="6BFE748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BCA77D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4164C1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"Список животных зоопарка:"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55E8D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D3973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B5C07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4862AF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Esc:</w:t>
      </w:r>
    </w:p>
    <w:p w14:paraId="3A2A87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goto end;</w:t>
      </w:r>
    </w:p>
    <w:p w14:paraId="0CAA1B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default: </w:t>
      </w:r>
    </w:p>
    <w:p w14:paraId="74F183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goto button_end;</w:t>
      </w:r>
    </w:p>
    <w:p w14:paraId="705E7ED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43538C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8CF099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79AF0E9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BCE931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(temp-&gt;next &amp;&amp; temp-&gt;next-&gt;id % print == 1)//если следущий элемент -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14 ,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ECA4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7662A7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page = temp-&gt;id / print;</w:t>
      </w:r>
    </w:p>
    <w:p w14:paraId="5578747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(page == page_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 )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go = true;</w:t>
      </w:r>
    </w:p>
    <w:p w14:paraId="0919EE6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42DAA23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88E849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(page == 1) cout &lt;&lt; endl &lt;&lt; "\t\t\t\t\t\t\t" &lt;&lt; "Страница номер " &lt;&lt; page &lt;&lt; " из " &lt;&lt; page_end &lt;&lt; "\t\t\tДля перехода на следующую страницу нажмите -&gt;" &lt;&lt; endl;</w:t>
      </w:r>
    </w:p>
    <w:p w14:paraId="6E81F99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"Для перехода на предыдущую страницу нажмите &lt;-\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" &lt;&lt; "Страница номер 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page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 из 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page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Для перехода на следующую страницу нажмите -&gt;"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51C49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Для выхода нажмите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Esc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AEEC1E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14924D0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BA10A2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button:</w:t>
      </w:r>
    </w:p>
    <w:p w14:paraId="7C0EB45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key = 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getch(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2915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(key)</w:t>
      </w:r>
    </w:p>
    <w:p w14:paraId="523D878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D84AF6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case  Right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064A54E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CA7916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(temp-&gt;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nullptr)</w:t>
      </w:r>
    </w:p>
    <w:p w14:paraId="73832AA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A087F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030D06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5C3673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system("pause"); break;</w:t>
      </w:r>
    </w:p>
    <w:p w14:paraId="545C5D7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67A61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Left:</w:t>
      </w:r>
    </w:p>
    <w:p w14:paraId="4FFEC30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B8C05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(temp-&gt;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13)</w:t>
      </w:r>
    </w:p>
    <w:p w14:paraId="45CD66D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3F0049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i = 0;</w:t>
      </w:r>
    </w:p>
    <w:p w14:paraId="59EE4DE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(i &lt; 2 * print - 1)</w:t>
      </w:r>
    </w:p>
    <w:p w14:paraId="262EB65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915D5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temp-&gt;prev;</w:t>
      </w:r>
    </w:p>
    <w:p w14:paraId="05BC2F3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i++;</w:t>
      </w:r>
    </w:p>
    <w:p w14:paraId="1F6C86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1804D0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21791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temp = beg;</w:t>
      </w:r>
    </w:p>
    <w:p w14:paraId="6D312A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247B2A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39D056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Esc:</w:t>
      </w:r>
    </w:p>
    <w:p w14:paraId="19E6549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goto end;</w:t>
      </w:r>
    </w:p>
    <w:p w14:paraId="3447A9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default:</w:t>
      </w:r>
    </w:p>
    <w:p w14:paraId="3C3018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goto button;</w:t>
      </w:r>
    </w:p>
    <w:p w14:paraId="1C1691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8D87D8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14541CA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"Список животных зоопарка:"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DB00A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1B4573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E8399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temp = temp-&gt;next;</w:t>
      </w:r>
    </w:p>
    <w:p w14:paraId="79B3E5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569A49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DAFB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while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(!go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BE02FF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529E26C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end:</w:t>
      </w:r>
    </w:p>
    <w:p w14:paraId="18424B4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4FACD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5A705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39A5F8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044FE4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/*Заголовок для списка*/</w:t>
      </w:r>
    </w:p>
    <w:p w14:paraId="080AA6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B9334C6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95C570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for (int i = 0; i &lt; 148; i++) cout &lt;&lt; "=";</w:t>
      </w:r>
    </w:p>
    <w:p w14:paraId="6683DC9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"\n|%-3s|", "ID");</w:t>
      </w:r>
    </w:p>
    <w:p w14:paraId="6BB1A0E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"%-12s|", "Номер ");</w:t>
      </w:r>
    </w:p>
    <w:p w14:paraId="1875E1C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"%-15s|", "Кличка");</w:t>
      </w:r>
    </w:p>
    <w:p w14:paraId="7D62996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"%-20s|", "Порода");</w:t>
      </w:r>
    </w:p>
    <w:p w14:paraId="4AA4F58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"%-20s|", "Ареал ");</w:t>
      </w:r>
    </w:p>
    <w:p w14:paraId="356B99C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"%-15s|", "Тип ");</w:t>
      </w:r>
    </w:p>
    <w:p w14:paraId="7BF826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"%-18s|", "Вес");</w:t>
      </w:r>
    </w:p>
    <w:p w14:paraId="79FA9A6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"%-18s|", "Стоимость ");</w:t>
      </w:r>
    </w:p>
    <w:p w14:paraId="1E01694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"%-17s|", "Дата");</w:t>
      </w:r>
    </w:p>
    <w:p w14:paraId="3731CF1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"\n|%-3s|", "");</w:t>
      </w:r>
    </w:p>
    <w:p w14:paraId="0CE2AB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"%-12s|", "вольера");</w:t>
      </w:r>
    </w:p>
    <w:p w14:paraId="6EEA85A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"%-15s|", "животного");</w:t>
      </w:r>
    </w:p>
    <w:p w14:paraId="361545D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"%-20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|", "животного");</w:t>
      </w:r>
    </w:p>
    <w:p w14:paraId="6925D0C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"%-20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|", "обитания");</w:t>
      </w:r>
    </w:p>
    <w:p w14:paraId="6AC7438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"%-15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|", "продуктов");</w:t>
      </w:r>
    </w:p>
    <w:p w14:paraId="7977493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"%-18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|", "продуктов");</w:t>
      </w:r>
    </w:p>
    <w:p w14:paraId="7040D0D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"%-18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|", "продуктов");</w:t>
      </w:r>
    </w:p>
    <w:p w14:paraId="0197DC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"%-17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", "(ГГГГ.ММ.ДД)");</w:t>
      </w:r>
    </w:p>
    <w:p w14:paraId="39EAA7D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for (int i = 0; i &lt; 148; i++) cout &lt;&lt; "=";</w:t>
      </w:r>
    </w:p>
    <w:p w14:paraId="7A3512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610773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5F1B04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/*Вывод элемента на экран*/</w:t>
      </w:r>
    </w:p>
    <w:p w14:paraId="5404477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print_on_the_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screen(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const zoo&amp; z)</w:t>
      </w:r>
    </w:p>
    <w:p w14:paraId="4337938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622707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"\n|%-3d|", z.id);</w:t>
      </w:r>
    </w:p>
    <w:p w14:paraId="32414C5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"%-12d|", z.cage);</w:t>
      </w:r>
    </w:p>
    <w:p w14:paraId="0E1A678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"%-15s|", z.name);</w:t>
      </w:r>
    </w:p>
    <w:p w14:paraId="260313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"%-20s|", z.specie);</w:t>
      </w:r>
    </w:p>
    <w:p w14:paraId="5F09D44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"%-20s|", z.area);</w:t>
      </w:r>
    </w:p>
    <w:p w14:paraId="1720D82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"%-15s|", z.p_type);</w:t>
      </w:r>
    </w:p>
    <w:p w14:paraId="6210DA0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"%-18.2f|", z.p_weight);</w:t>
      </w:r>
    </w:p>
    <w:p w14:paraId="3B8A4A6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"%-18.2f|", z.p_money);</w:t>
      </w:r>
    </w:p>
    <w:p w14:paraId="4354A91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"%-17s|\n", z.date);</w:t>
      </w:r>
    </w:p>
    <w:p w14:paraId="21E855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148; i++) cout &lt;&lt; "=";</w:t>
      </w:r>
    </w:p>
    <w:p w14:paraId="691CC19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F3C73B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2EDDA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/*Заголовок для обработки*/</w:t>
      </w:r>
    </w:p>
    <w:p w14:paraId="29F9809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header_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proccessing(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3C8156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DE9C8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79; i++) cout &lt;&lt; "=";</w:t>
      </w:r>
    </w:p>
    <w:p w14:paraId="5CB9721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|%-30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|", "Порода животного");</w:t>
      </w:r>
    </w:p>
    <w:p w14:paraId="515B3E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"%-20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|", "Вес продуктов");</w:t>
      </w:r>
    </w:p>
    <w:p w14:paraId="346AC33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"%-25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", "Стоимость продуктов");</w:t>
      </w:r>
    </w:p>
    <w:p w14:paraId="7ED0D9C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for (int i = 0; i &lt; 79; i++) cout &lt;&lt; "=";</w:t>
      </w:r>
    </w:p>
    <w:p w14:paraId="2D402A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1A743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58C331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/*Вывод элемента обработки на экран*/</w:t>
      </w:r>
    </w:p>
    <w:p w14:paraId="5347DF1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print_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processing(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const zoo&amp; z)</w:t>
      </w:r>
    </w:p>
    <w:p w14:paraId="0746806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6B98DD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"\n|%-30s|", z.specie);</w:t>
      </w:r>
    </w:p>
    <w:p w14:paraId="0784674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"%-20.2f|", z.p_weight);</w:t>
      </w:r>
    </w:p>
    <w:p w14:paraId="7D7BACC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"%-25.2f|\n", z.p_money);</w:t>
      </w:r>
    </w:p>
    <w:p w14:paraId="0CA0CD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79; i++) cout &lt;&lt; "=";</w:t>
      </w:r>
    </w:p>
    <w:p w14:paraId="1009B3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F44899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5FE4F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/*Вывод списка элементов обработки*/</w:t>
      </w:r>
    </w:p>
    <w:p w14:paraId="70E0840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show_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processing(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beg)</w:t>
      </w:r>
    </w:p>
    <w:p w14:paraId="7036746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41DA97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*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;//указатель на начало списка</w:t>
      </w:r>
    </w:p>
    <w:p w14:paraId="30FAACF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"Сумма и вес употреблённых продуктов всеми видами пород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животных(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за указанный период) 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CA7A3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proccessing(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C04F5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(temp)//пока список не кончился</w:t>
      </w:r>
    </w:p>
    <w:p w14:paraId="09B002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069A3D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print_processing(*temp);</w:t>
      </w:r>
    </w:p>
    <w:p w14:paraId="2FBFF9C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(temp-&gt;next &amp;&amp; temp-&gt;next-&gt;id % print == 1)//если следущий элемент -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13 ,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2DE0C6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B8DAAD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14E016EF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pause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73DC88F7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cls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6E7F6A2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"Сумма и вес употреблённых продуктов всеми видами пород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животных(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за указанный период) 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1784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proccessing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49B11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41BD42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;//переход к следующей структуре</w:t>
      </w:r>
    </w:p>
    <w:p w14:paraId="4AA71F0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85F471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36D92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"%-31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|", " ");</w:t>
      </w:r>
    </w:p>
    <w:p w14:paraId="353595E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"%-20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|", "Суммарный вес");</w:t>
      </w:r>
    </w:p>
    <w:p w14:paraId="63C52FA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"%-25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|\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", "Суммарная стоимость");</w:t>
      </w:r>
    </w:p>
    <w:p w14:paraId="1EC257B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"%31s", " ");</w:t>
      </w:r>
    </w:p>
    <w:p w14:paraId="20AAC6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48; i++) cout &lt;&lt; "=";</w:t>
      </w:r>
    </w:p>
    <w:p w14:paraId="52A0BFC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"\n%-31s|", " ");</w:t>
      </w:r>
    </w:p>
    <w:p w14:paraId="7BE96C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"%-20.2f|", count_weight(beg));</w:t>
      </w:r>
    </w:p>
    <w:p w14:paraId="44EA36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"%-25.2f|\n", count_money(beg));</w:t>
      </w:r>
    </w:p>
    <w:p w14:paraId="682D4A4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"%31s", " ");</w:t>
      </w:r>
    </w:p>
    <w:p w14:paraId="2C86FE7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(int i = 0; i &lt; 48; i++) cout &lt;&lt; "=";</w:t>
      </w:r>
    </w:p>
    <w:p w14:paraId="51DC634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1FC20F47" w14:textId="3AD8CA2B" w:rsidR="00AA400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9D0ADC3" w14:textId="45A6D906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E08416" w14:textId="77777777" w:rsidR="0061675C" w:rsidRPr="00AA4007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CD7F368" w14:textId="1595CCA4" w:rsidR="00EA4858" w:rsidRDefault="00AA4007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AA4007">
        <w:rPr>
          <w:rFonts w:cs="Times New Roman"/>
          <w:color w:val="000000"/>
          <w:szCs w:val="28"/>
          <w:lang w:val="en-US"/>
        </w:rPr>
        <w:t xml:space="preserve"> </w:t>
      </w:r>
      <w:r w:rsidR="00EA4858">
        <w:rPr>
          <w:rFonts w:cs="Times New Roman"/>
          <w:color w:val="000000"/>
          <w:szCs w:val="28"/>
          <w:lang w:val="en-US"/>
        </w:rPr>
        <w:t>Processing</w:t>
      </w:r>
      <w:r w:rsidRPr="00AA4007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29B625D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&lt;iostream&gt;</w:t>
      </w:r>
    </w:p>
    <w:p w14:paraId="4BD5B2A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&lt;fstream&gt;</w:t>
      </w:r>
    </w:p>
    <w:p w14:paraId="603337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&lt;Windows.h&gt;</w:t>
      </w:r>
    </w:p>
    <w:p w14:paraId="27D61E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"zoo.h"</w:t>
      </w:r>
    </w:p>
    <w:p w14:paraId="5C69E6A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"Input.h"</w:t>
      </w:r>
    </w:p>
    <w:p w14:paraId="65C1CE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"Queue.h"</w:t>
      </w:r>
    </w:p>
    <w:p w14:paraId="571A572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"Processing.h"</w:t>
      </w:r>
    </w:p>
    <w:p w14:paraId="288DC47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"Output.h"</w:t>
      </w:r>
    </w:p>
    <w:p w14:paraId="61B7C3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#include "Menu.h"</w:t>
      </w:r>
    </w:p>
    <w:p w14:paraId="61C1D8A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4A17B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HANDLE ProcessingHandle =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GetStdHandle(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STD_OUTPUT_HANDLE);</w:t>
      </w:r>
    </w:p>
    <w:p w14:paraId="2200290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B3288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using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namespace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std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CA494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CF62C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/*Подсчёт сумму и вес употреблённых продуктов всеми видами пород животных (за указанный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период)*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1F0C3E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processing(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beg)</w:t>
      </w:r>
    </w:p>
    <w:p w14:paraId="33D63E5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3D229DA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zoo* temp = beg;</w:t>
      </w:r>
    </w:p>
    <w:p w14:paraId="740791F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zoo* beg_p = nullptr, * end_p = nullptr;</w:t>
      </w:r>
    </w:p>
    <w:p w14:paraId="6176CF2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char time1[n_d] = "", time2[n_d] = "";</w:t>
      </w:r>
    </w:p>
    <w:p w14:paraId="25F6B84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filename_processing;</w:t>
      </w:r>
    </w:p>
    <w:p w14:paraId="050962B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541C49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TRUE);</w:t>
      </w:r>
    </w:p>
    <w:p w14:paraId="5C2DC0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cout &lt;&lt; "Введите дату начала" &lt;&lt; endl;</w:t>
      </w:r>
    </w:p>
    <w:p w14:paraId="623C7F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inp_date(time1);</w:t>
      </w:r>
    </w:p>
    <w:p w14:paraId="460374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cout &lt;&lt; "Введите дату окончания" &lt;&lt; endl;</w:t>
      </w:r>
    </w:p>
    <w:p w14:paraId="0D86B90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inp_date(time2);</w:t>
      </w:r>
    </w:p>
    <w:p w14:paraId="04746FB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strcmp(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time1, time2) &gt; 0)</w:t>
      </w:r>
    </w:p>
    <w:p w14:paraId="01EED890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2F6C34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0FAF93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"Неверно введена дата! Дата окончания не может быть раньше даты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начала !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"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DCCCC5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"Введите дату начала"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14C7FC6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1);</w:t>
      </w:r>
    </w:p>
    <w:p w14:paraId="5729AF6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"Введите дату окончания"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753A51D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inp_date(time2);</w:t>
      </w:r>
    </w:p>
    <w:p w14:paraId="596370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6E03AB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7339523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FALSE);</w:t>
      </w:r>
    </w:p>
    <w:p w14:paraId="79153D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cout &lt;&lt; "Дата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начала :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3EF5EE3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time1, n_d);</w:t>
      </w:r>
    </w:p>
    <w:p w14:paraId="7BBF84B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 xml:space="preserve">cout &lt;&lt; endl &lt;&lt; "Дата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окончания :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7D538C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printf(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time2, n_d);</w:t>
      </w:r>
    </w:p>
    <w:p w14:paraId="09427F9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cout &lt;&lt; endl;</w:t>
      </w:r>
    </w:p>
    <w:p w14:paraId="5725A36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(temp)</w:t>
      </w:r>
    </w:p>
    <w:p w14:paraId="59F9FD8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67F37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(((strcmp(temp-&gt;date, time1) &gt; 0) || strcmp(temp-&gt;date, time1) == 0) &amp;&amp; ((strcmp(temp-&gt;date, time2) &lt; 0) || strcmp(temp-&gt;date, time2) == 0))</w:t>
      </w:r>
    </w:p>
    <w:p w14:paraId="397A2F7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F7C9B1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(!beg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_p)</w:t>
      </w:r>
    </w:p>
    <w:p w14:paraId="0A5587B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E431A5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beg_p = add_first(*temp);</w:t>
      </w:r>
    </w:p>
    <w:p w14:paraId="3F57612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end_p = beg_p;</w:t>
      </w:r>
    </w:p>
    <w:p w14:paraId="16375A0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484B8B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</w:t>
      </w:r>
    </w:p>
    <w:p w14:paraId="52AF5B4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C4ED83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c = 0;</w:t>
      </w:r>
    </w:p>
    <w:p w14:paraId="67C898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zoo* temp1 = beg_p;</w:t>
      </w:r>
    </w:p>
    <w:p w14:paraId="1585E84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D2BDC0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(temp1)</w:t>
      </w:r>
    </w:p>
    <w:p w14:paraId="26A3FCC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C249BF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(strcmp(temp-&gt;specie, temp1-&gt;specie) == 0)</w:t>
      </w:r>
    </w:p>
    <w:p w14:paraId="2380CF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FA6B59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temp1-&gt;p_money += temp-&gt;p_money;</w:t>
      </w:r>
    </w:p>
    <w:p w14:paraId="5990BD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temp1-&gt;p_weight += temp-&gt;p_weight;</w:t>
      </w:r>
    </w:p>
    <w:p w14:paraId="20C067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 = 1;</w:t>
      </w:r>
    </w:p>
    <w:p w14:paraId="1045DBD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6310906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D81184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temp1 = temp1-&gt;next;</w:t>
      </w:r>
    </w:p>
    <w:p w14:paraId="2C8C8F7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767B85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 == 0)</w:t>
      </w:r>
    </w:p>
    <w:p w14:paraId="5118D19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02CF6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end_p =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end_p, *temp);</w:t>
      </w:r>
    </w:p>
    <w:p w14:paraId="17E74D8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F95E5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4920E7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2425A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temp = temp-&gt;next;</w:t>
      </w:r>
    </w:p>
    <w:p w14:paraId="468D33B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2061E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(beg_p)</w:t>
      </w:r>
    </w:p>
    <w:p w14:paraId="2FC5FFA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9EDE8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show_processing(beg_p);</w:t>
      </w:r>
    </w:p>
    <w:p w14:paraId="16F7F5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TRUE);</w:t>
      </w:r>
    </w:p>
    <w:p w14:paraId="419E88C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filename_processing = inp_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filename_processing, "Введите имя файла , который хотите сохранить(без расширения)");</w:t>
      </w:r>
    </w:p>
    <w:p w14:paraId="79F20E0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filename_processing += ".txt";</w:t>
      </w:r>
    </w:p>
    <w:p w14:paraId="561258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FALSE);</w:t>
      </w:r>
    </w:p>
    <w:p w14:paraId="18D9F48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ProcessingHandle, (WORD)((White &lt;&lt; 4) | Blue));</w:t>
      </w:r>
    </w:p>
    <w:p w14:paraId="7C85AFB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processing_write_in_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filename_processing, beg_p);</w:t>
      </w:r>
    </w:p>
    <w:p w14:paraId="2FB2B1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754EB55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else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"Не найдены элементы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списка ,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которые могут соответствовать указанному периоду!"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678F8A4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8B9486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71A384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/*Подсчёт всей суммы денег для обработки*/</w:t>
      </w:r>
    </w:p>
    <w:p w14:paraId="53EDFED7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money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beg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41295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6C56726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B6F62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zoo* temp = beg_p;</w:t>
      </w:r>
    </w:p>
    <w:p w14:paraId="0B33475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count = 0;</w:t>
      </w:r>
    </w:p>
    <w:p w14:paraId="49457AC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(temp)</w:t>
      </w:r>
    </w:p>
    <w:p w14:paraId="0983DC6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2ABAA3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count += temp-&gt;p_money;</w:t>
      </w:r>
    </w:p>
    <w:p w14:paraId="2EAE0CC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temp = temp-&gt;next;</w:t>
      </w:r>
    </w:p>
    <w:p w14:paraId="662CC70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EDBE26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>return count;</w:t>
      </w:r>
    </w:p>
    <w:p w14:paraId="3489969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D62B41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EA28CC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/*Подсчёт всего веса для обработки*/</w:t>
      </w:r>
    </w:p>
    <w:p w14:paraId="6D0056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 count_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weight(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zoo* beg_p)</w:t>
      </w:r>
    </w:p>
    <w:p w14:paraId="410E2D6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7F137F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zoo* temp = beg_p;</w:t>
      </w:r>
    </w:p>
    <w:p w14:paraId="5BFCCD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count = 0;</w:t>
      </w:r>
    </w:p>
    <w:p w14:paraId="0C5B1E3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(temp)</w:t>
      </w:r>
    </w:p>
    <w:p w14:paraId="1EA3EC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1A237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count += temp-&gt;p_weight;</w:t>
      </w:r>
    </w:p>
    <w:p w14:paraId="1744D3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temp = temp-&gt;next;</w:t>
      </w:r>
    </w:p>
    <w:p w14:paraId="4666354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A1777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count;</w:t>
      </w:r>
    </w:p>
    <w:p w14:paraId="5143FF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38C09CC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04B28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/*Запись данных обработки в файл*/</w:t>
      </w:r>
    </w:p>
    <w:p w14:paraId="6E5134C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processing_write_in_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file(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filename, zoo* temp)</w:t>
      </w:r>
    </w:p>
    <w:p w14:paraId="3C631F8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1BE029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money = count_money(temp), weight = count_weight(temp);</w:t>
      </w:r>
    </w:p>
    <w:p w14:paraId="3175642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ofstream fout(filename);</w:t>
      </w:r>
    </w:p>
    <w:p w14:paraId="7F90AA3F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proofErr w:type="gramEnd"/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могу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открыть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записи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1; }//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если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 w:themeColor="text1"/>
          <w:sz w:val="20"/>
          <w:szCs w:val="20"/>
        </w:rPr>
        <w:t>поток</w:t>
      </w: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6BE030E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412953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//открыть невозможно - вывести сообщение об ошибке</w:t>
      </w:r>
    </w:p>
    <w:p w14:paraId="12C16E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while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)//пока список не закончился</w:t>
      </w:r>
    </w:p>
    <w:p w14:paraId="21C965E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  <w:t>{</w:t>
      </w:r>
    </w:p>
    <w:p w14:paraId="4657D0D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&lt;&lt;"Порода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животного :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specie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;//запись вида животного</w:t>
      </w:r>
    </w:p>
    <w:p w14:paraId="31F2EA1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&lt;&lt;"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Дата :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;//запись даты</w:t>
      </w:r>
    </w:p>
    <w:p w14:paraId="4F0A8FF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&lt;&lt;"Вес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продуктов :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weight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;//запись веса продуктов</w:t>
      </w:r>
    </w:p>
    <w:p w14:paraId="63414E3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&lt;&lt;"Стоимость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продуктов :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money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;//запись суммы денег потраченных на продукты</w:t>
      </w:r>
    </w:p>
    <w:p w14:paraId="5B61A3B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;//переход к следующей структуре</w:t>
      </w:r>
    </w:p>
    <w:p w14:paraId="4BD35FC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70D3DA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22027DD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4A282F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&lt;&lt;"Суммарный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вес :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weight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;//запись всей массы</w:t>
      </w:r>
    </w:p>
    <w:p w14:paraId="7986F9B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"Суммарная </w:t>
      </w:r>
      <w:proofErr w:type="gramStart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стоимость :</w:t>
      </w:r>
      <w:proofErr w:type="gramEnd"/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money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;//запись всей суммы денег</w:t>
      </w:r>
    </w:p>
    <w:p w14:paraId="4A28012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"Результаты обработки сохранены в файле: "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</w:t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7BC23805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EA485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0;</w:t>
      </w:r>
    </w:p>
    <w:p w14:paraId="39297B4C" w14:textId="3C380FB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DBFC382" w14:textId="50BC3EDF" w:rsidR="0061675C" w:rsidRPr="004B1627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0C4D963" w14:textId="77777777" w:rsidR="0061675C" w:rsidRPr="004B1627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3A1BBA4" w14:textId="3EEE2791" w:rsidR="00EA4858" w:rsidRPr="004B1627" w:rsidRDefault="00EA4858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4B1627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Queue</w:t>
      </w:r>
      <w:r w:rsidRPr="004B1627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0A7113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2F183B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4FBFF8B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"Input.h"</w:t>
      </w:r>
    </w:p>
    <w:p w14:paraId="12B4995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"Output.h"</w:t>
      </w:r>
    </w:p>
    <w:p w14:paraId="356B357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EEB2B3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using namespace std;//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использование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пространства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имён</w:t>
      </w:r>
    </w:p>
    <w:p w14:paraId="1C4A7E22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D590A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/*Функция добавления первого элемента*/</w:t>
      </w:r>
    </w:p>
    <w:p w14:paraId="4C1A45C2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add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first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const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&amp; </w:t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z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6F2F23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143713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beg = new zoo;</w:t>
      </w:r>
    </w:p>
    <w:p w14:paraId="235C06A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*beg = z;</w:t>
      </w:r>
    </w:p>
    <w:p w14:paraId="1C7818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beg-&gt;id = 1;//ключевое поле равно единице на момент начало списка</w:t>
      </w:r>
    </w:p>
    <w:p w14:paraId="4644323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beg-&gt;prev = NULL;</w:t>
      </w:r>
    </w:p>
    <w:p w14:paraId="414746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beg-&gt;next = 0;</w:t>
      </w:r>
    </w:p>
    <w:p w14:paraId="66757E4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return beg;</w:t>
      </w:r>
    </w:p>
    <w:p w14:paraId="447AFB6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D0C92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2654E6D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/*Функция добавления в уже существующий список*/</w:t>
      </w:r>
    </w:p>
    <w:p w14:paraId="22299F2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zoo*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add(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end, const zoo&amp; z)</w:t>
      </w:r>
    </w:p>
    <w:p w14:paraId="31CB601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232A37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newZ = new zoo;//</w:t>
      </w:r>
    </w:p>
    <w:p w14:paraId="4BB67DF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*newZ = z;</w:t>
      </w:r>
    </w:p>
    <w:p w14:paraId="330AAC1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newZ-&gt;prev = end;</w:t>
      </w:r>
    </w:p>
    <w:p w14:paraId="3B77EB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newZ-&gt;next = 0;</w:t>
      </w:r>
    </w:p>
    <w:p w14:paraId="028DD4F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end-&gt;next = newZ;</w:t>
      </w:r>
    </w:p>
    <w:p w14:paraId="162FAA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 = newZ;</w:t>
      </w:r>
    </w:p>
    <w:p w14:paraId="3DA6EF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newZ-&gt;id = newZ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-&gt;prev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-&gt;id + 1;//увеличение ключевого поля на единицу для новой структуры</w:t>
      </w:r>
    </w:p>
    <w:p w14:paraId="482CB01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return end;</w:t>
      </w:r>
    </w:p>
    <w:p w14:paraId="756C464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5D22A6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7AB0917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/*Удаление по ключевому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полю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если id равно id начала*/</w:t>
      </w:r>
    </w:p>
    <w:p w14:paraId="62C8A3D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dellete_id_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beg)</w:t>
      </w:r>
    </w:p>
    <w:p w14:paraId="46418E3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BF9FFD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zoo* temp;</w:t>
      </w:r>
    </w:p>
    <w:p w14:paraId="20D9B5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) { cout &lt;&lt; "Невозможно выполнить операцию ! Очередь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пуста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!" &lt;&lt; endl; return 0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; }</w:t>
      </w:r>
      <w:proofErr w:type="gramEnd"/>
    </w:p>
    <w:p w14:paraId="5B0EFF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695ABEB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953EA3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beg;</w:t>
      </w:r>
    </w:p>
    <w:p w14:paraId="034C46F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&lt;&lt; "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Выполнено удаление элемента с ID = " &lt;&lt; beg-&gt;id &lt;&lt; endl;</w:t>
      </w:r>
    </w:p>
    <w:p w14:paraId="204B8AE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D1BE4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print_on_the_screen(*beg);</w:t>
      </w:r>
    </w:p>
    <w:p w14:paraId="0217492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525CF91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53CC9E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BDB40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(temp-&gt;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id)--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5410A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3B406F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1F39C1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beg;</w:t>
      </w:r>
    </w:p>
    <w:p w14:paraId="69B77E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 = beg-&gt;next;</w:t>
      </w:r>
    </w:p>
    <w:p w14:paraId="3F777A1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delete temp;</w:t>
      </w:r>
    </w:p>
    <w:p w14:paraId="6594C3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return beg;</w:t>
      </w:r>
    </w:p>
    <w:p w14:paraId="172CBAE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A0A1F8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1687D6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00A069F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/*Удаление по ключевому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полю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если id равно id конца*/</w:t>
      </w:r>
    </w:p>
    <w:p w14:paraId="250EA28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dellete_id_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zoo* end)</w:t>
      </w:r>
    </w:p>
    <w:p w14:paraId="3D7E789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7E5839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) { cout &lt;&lt; "Невозможно выполнить операцию ! Очередь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пуста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!" &lt;&lt; endl; return 0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; }</w:t>
      </w:r>
      <w:proofErr w:type="gramEnd"/>
    </w:p>
    <w:p w14:paraId="7AF5757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temp;</w:t>
      </w:r>
    </w:p>
    <w:p w14:paraId="35A858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end-&gt;prev;</w:t>
      </w:r>
    </w:p>
    <w:p w14:paraId="166A6D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temp_1 = end;</w:t>
      </w:r>
    </w:p>
    <w:p w14:paraId="0BFE4D2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temp-&gt;next = end-&gt;next;</w:t>
      </w:r>
    </w:p>
    <w:p w14:paraId="35E3B4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end = temp;</w:t>
      </w:r>
    </w:p>
    <w:p w14:paraId="7B92731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 xml:space="preserve">cout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&lt;&lt; "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Выполнено удаление элемента с ID = " &lt;&lt; temp_1-&gt;id &lt;&lt; endl;</w:t>
      </w:r>
    </w:p>
    <w:p w14:paraId="3C5537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C5071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print_on_the_screen(*temp_1);</w:t>
      </w:r>
    </w:p>
    <w:p w14:paraId="25181CE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291A64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delete temp_1;</w:t>
      </w:r>
    </w:p>
    <w:p w14:paraId="7481CF0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end;</w:t>
      </w:r>
    </w:p>
    <w:p w14:paraId="32F0916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207872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D959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Удаление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по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ключевому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полю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7E4C99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dellete_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zoo* end, int num)</w:t>
      </w:r>
    </w:p>
    <w:p w14:paraId="5B9F830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172F45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zoo* temp;</w:t>
      </w:r>
    </w:p>
    <w:p w14:paraId="02159CE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temp = beg;</w:t>
      </w:r>
    </w:p>
    <w:p w14:paraId="123133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) { cout &lt;&lt; "Невозможно выполнить операцию ! Очередь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пуста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!" &lt;&lt; endl; return 0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; }</w:t>
      </w:r>
      <w:proofErr w:type="gramEnd"/>
    </w:p>
    <w:p w14:paraId="0485C0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1A3726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0D380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5CF3D88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1C68C9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(temp-&gt;next-&gt;id == num)</w:t>
      </w:r>
    </w:p>
    <w:p w14:paraId="090C0C4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E405CC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temp_1 = temp-&gt;next;</w:t>
      </w:r>
    </w:p>
    <w:p w14:paraId="76334B3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temp-&gt;next = temp_1-&gt;next;</w:t>
      </w:r>
    </w:p>
    <w:p w14:paraId="28D8E3B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temp_1-&gt;next-&gt;prev = temp;</w:t>
      </w:r>
    </w:p>
    <w:p w14:paraId="23A54EA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"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Выполнено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удаление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элемента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с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 = " &lt;&lt; num &lt;&lt; endl;</w:t>
      </w:r>
    </w:p>
    <w:p w14:paraId="17C8499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9BB302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print_on_the_screen(*temp_1);</w:t>
      </w:r>
    </w:p>
    <w:p w14:paraId="1D32C792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>cout &lt;&lt; endl;</w:t>
      </w:r>
    </w:p>
    <w:p w14:paraId="401EF4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delete temp_1;</w:t>
      </w:r>
    </w:p>
    <w:p w14:paraId="7E96786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temp_1 = temp-&gt;next;</w:t>
      </w:r>
    </w:p>
    <w:p w14:paraId="6D9650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(temp_1)</w:t>
      </w:r>
    </w:p>
    <w:p w14:paraId="3AAA72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7E554B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(temp_1-&gt;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id)--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3F049C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temp_1 = temp_1-&gt;next;</w:t>
      </w:r>
    </w:p>
    <w:p w14:paraId="644B017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C8489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39607F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DBCEA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temp = temp-&gt;next;</w:t>
      </w:r>
    </w:p>
    <w:p w14:paraId="33715B0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EBEE83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CDFBF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EB428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80F7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Удаление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всего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списка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1EAAAC9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dellete_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all(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beg)</w:t>
      </w:r>
    </w:p>
    <w:p w14:paraId="14AD248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15E536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beg;</w:t>
      </w:r>
    </w:p>
    <w:p w14:paraId="2AB2C83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27B80DD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AF7065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temp_1 = temp-&gt;next;</w:t>
      </w:r>
    </w:p>
    <w:p w14:paraId="51BACAF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delete temp;</w:t>
      </w:r>
    </w:p>
    <w:p w14:paraId="06082D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temp_1;</w:t>
      </w:r>
    </w:p>
    <w:p w14:paraId="02D12E4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BAF0964" w14:textId="7AD485C6" w:rsid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61D02D4" w14:textId="62024945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C1B622" w14:textId="77777777" w:rsidR="0061675C" w:rsidRPr="00EA4858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508024A" w14:textId="16DC2AAF" w:rsidR="00EA4858" w:rsidRPr="00EA4858" w:rsidRDefault="00EA4858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 w:rsidRPr="00EA4858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Search</w:t>
      </w:r>
      <w:r w:rsidRPr="00EA4858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41413E6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7F04BA7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&lt;string&gt;</w:t>
      </w:r>
    </w:p>
    <w:p w14:paraId="7371FE2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&lt;cstdlib&gt;</w:t>
      </w:r>
    </w:p>
    <w:p w14:paraId="773034D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&lt;Windows.h&gt;</w:t>
      </w:r>
    </w:p>
    <w:p w14:paraId="0F684D7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2F707F9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"Queue.h"</w:t>
      </w:r>
    </w:p>
    <w:p w14:paraId="09DC520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"Input.h"</w:t>
      </w:r>
    </w:p>
    <w:p w14:paraId="6444700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"Output.h"</w:t>
      </w:r>
    </w:p>
    <w:p w14:paraId="308B667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"Menu.h"</w:t>
      </w:r>
    </w:p>
    <w:p w14:paraId="6EE6782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"Search.h"</w:t>
      </w:r>
    </w:p>
    <w:p w14:paraId="1A9BA43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FF6BEB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HANDLE SearchHandle =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GetStdHandle(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STD_OUTPUT_HANDLE);</w:t>
      </w:r>
    </w:p>
    <w:p w14:paraId="1800822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8DC0B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/*Функция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поиска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объединяющая остальные подфункции*/</w:t>
      </w:r>
    </w:p>
    <w:p w14:paraId="6726652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search(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beg,jmp_buf env)</w:t>
      </w:r>
    </w:p>
    <w:p w14:paraId="47033FA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2AD52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SetConsoleCP(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1251);</w:t>
      </w:r>
    </w:p>
    <w:p w14:paraId="2E40870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SetConsoleOutputCP(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1251);</w:t>
      </w:r>
    </w:p>
    <w:p w14:paraId="7C89DA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FA0DB2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(beg)</w:t>
      </w:r>
    </w:p>
    <w:p w14:paraId="6904BA1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563EA6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number = 0;</w:t>
      </w:r>
    </w:p>
    <w:p w14:paraId="152480C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char name[n_n], specie[n_s],</w:t>
      </w:r>
    </w:p>
    <w:p w14:paraId="346C586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area[n_a], p_type[n_p], data[n_d];</w:t>
      </w:r>
    </w:p>
    <w:p w14:paraId="3B87938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float weight = 0, money = 0;</w:t>
      </w:r>
    </w:p>
    <w:p w14:paraId="5B325E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name, "");</w:t>
      </w:r>
    </w:p>
    <w:p w14:paraId="36624B3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specie, "");</w:t>
      </w:r>
    </w:p>
    <w:p w14:paraId="73ED8BA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area, "");</w:t>
      </w:r>
    </w:p>
    <w:p w14:paraId="7B1432E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p_type, "");</w:t>
      </w:r>
    </w:p>
    <w:p w14:paraId="50F0C31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strcpy(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data, "");</w:t>
      </w:r>
    </w:p>
    <w:p w14:paraId="3F78619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4455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string how_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searh[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] = {</w:t>
      </w:r>
    </w:p>
    <w:p w14:paraId="407E43A9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Номер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вольера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",</w:t>
      </w:r>
    </w:p>
    <w:p w14:paraId="46F66FA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"Кличка животного",</w:t>
      </w:r>
    </w:p>
    <w:p w14:paraId="772547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"Порода животного",</w:t>
      </w:r>
    </w:p>
    <w:p w14:paraId="6C22EC0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"Ареал обитания",</w:t>
      </w:r>
    </w:p>
    <w:p w14:paraId="12C6892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"Тип продуктов",</w:t>
      </w:r>
    </w:p>
    <w:p w14:paraId="6588CD0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"Вес продуктов (в килограммах)",</w:t>
      </w:r>
    </w:p>
    <w:p w14:paraId="4C2E44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"Стоимоисть потребляемых продуктов (в рублях)",</w:t>
      </w:r>
    </w:p>
    <w:p w14:paraId="261751E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"Дату"</w:t>
      </w:r>
    </w:p>
    <w:p w14:paraId="67AEC76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};</w:t>
      </w:r>
    </w:p>
    <w:p w14:paraId="372510F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2407A27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switch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category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how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searh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how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searh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), "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По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какому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параметру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вы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хотите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найти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?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Вы можете нажать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ESC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для выхода в меню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",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env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3EFF8C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827024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SearchHandle, (WORD)((White &lt;&lt; 4) | Blue));</w:t>
      </w:r>
    </w:p>
    <w:p w14:paraId="4B8FCC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66A892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C0623B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4294B4D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number = inp_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int(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number, "Введите номер вольера :");</w:t>
      </w:r>
    </w:p>
    <w:p w14:paraId="5DEB618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cage(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number);</w:t>
      </w:r>
    </w:p>
    <w:p w14:paraId="2A08FF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6514A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679596D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0C7F76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426A8FE5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char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name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, "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кличку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животного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:",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D1F12A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name(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name);</w:t>
      </w:r>
    </w:p>
    <w:p w14:paraId="7C1AFE3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29829C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</w:t>
      </w:r>
    </w:p>
    <w:p w14:paraId="1287730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1540B0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40375286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char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specie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, "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породу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животного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:",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65AF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specie(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specie);</w:t>
      </w:r>
    </w:p>
    <w:p w14:paraId="491726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83FA2F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3:</w:t>
      </w:r>
    </w:p>
    <w:p w14:paraId="5C5C66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5FDBDF7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111922FD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char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area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, "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ареал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обитания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:",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C600B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area(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area);</w:t>
      </w:r>
    </w:p>
    <w:p w14:paraId="5B9F00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DD8E78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4:</w:t>
      </w:r>
    </w:p>
    <w:p w14:paraId="0536BE7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2035E3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4E71F4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char(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p_type, "Введите тип продуктов :", n_p);</w:t>
      </w:r>
    </w:p>
    <w:p w14:paraId="04BE1D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search_p_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p_type);</w:t>
      </w:r>
    </w:p>
    <w:p w14:paraId="0C89537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B5456A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5:</w:t>
      </w:r>
    </w:p>
    <w:p w14:paraId="3D8CE4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11EB7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726E15E5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weight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float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, "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вес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продуктов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в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килограммах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):");</w:t>
      </w:r>
    </w:p>
    <w:p w14:paraId="044AF69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search_p_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weight(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weight);</w:t>
      </w:r>
    </w:p>
    <w:p w14:paraId="4AE2D7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B6678E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6:</w:t>
      </w:r>
    </w:p>
    <w:p w14:paraId="2539D4D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36A64319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68E2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float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, "Введите стоимость потребляемых продуктов (в рублях):");</w:t>
      </w:r>
    </w:p>
    <w:p w14:paraId="09C6798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search_p_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money(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money);</w:t>
      </w:r>
    </w:p>
    <w:p w14:paraId="1E321EB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3D236E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7:</w:t>
      </w:r>
    </w:p>
    <w:p w14:paraId="32918B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149A9A3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cursor_off_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TRUE);</w:t>
      </w:r>
    </w:p>
    <w:p w14:paraId="0A1BDAA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inp_date(data);</w:t>
      </w:r>
    </w:p>
    <w:p w14:paraId="699FC68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date(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data);</w:t>
      </w:r>
    </w:p>
    <w:p w14:paraId="31901A09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043A1D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DA37A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A0A8A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05739A9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EFF417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"Невозможно использовать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функцию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Отсутствуют элементы очереди!"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804B0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1CC081E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off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602AEF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SetConsoleCP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866);</w:t>
      </w:r>
    </w:p>
    <w:p w14:paraId="135BE9F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SetConsoleOutputCP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866);</w:t>
      </w:r>
    </w:p>
    <w:p w14:paraId="482B8C1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9A9FC4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194063A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/*Подфункции поиска*/</w:t>
      </w:r>
    </w:p>
    <w:p w14:paraId="563AA23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226D7DC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/*Поиск по номеру вольера*/</w:t>
      </w:r>
    </w:p>
    <w:p w14:paraId="5D7E3F4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cage(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num_cage)</w:t>
      </w:r>
    </w:p>
    <w:p w14:paraId="4F4EBC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A93BA9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count = 0;</w:t>
      </w:r>
    </w:p>
    <w:p w14:paraId="306B129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beg, * beg_s = nullptr, * end_s = nullptr;</w:t>
      </w:r>
    </w:p>
    <w:p w14:paraId="16B436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1A95968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7BB7FB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(temp-&gt;cage == num_cage)</w:t>
      </w:r>
    </w:p>
    <w:p w14:paraId="6F2094A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FF3DB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_s)</w:t>
      </w:r>
    </w:p>
    <w:p w14:paraId="594A014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71FA7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 = add_first(*temp);</w:t>
      </w:r>
    </w:p>
    <w:p w14:paraId="647942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beg_s-&gt;id = temp-&gt;id;</w:t>
      </w:r>
    </w:p>
    <w:p w14:paraId="1AE8C81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end_s = beg_s;</w:t>
      </w:r>
    </w:p>
    <w:p w14:paraId="6F50F77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0336E2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 = add(end_s, *temp); end_s-&gt;id = temp-&gt;id; }</w:t>
      </w:r>
    </w:p>
    <w:p w14:paraId="2015657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FE2993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1DA1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2CADFA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"Информация , соответвующая запросу отсутствует 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 }</w:t>
      </w:r>
    </w:p>
    <w:p w14:paraId="3BF316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77B44B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ACDEE7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cage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430F99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CBA206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 = beg_s;</w:t>
      </w:r>
    </w:p>
    <w:p w14:paraId="5B7A9F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0A509F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208095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count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1 &amp;&amp; (count % print) == 1)</w:t>
      </w:r>
    </w:p>
    <w:p w14:paraId="195B87D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776AA7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4E7607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20FEE7F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E15267F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4B1627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cage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72D27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00201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4BDB6FB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3C5A82A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752DDB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411187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892E1B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15E91B9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2AD3627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A7552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51E8590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9ACEA5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9A6E24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72445D8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3C47D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219E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/*Поиск по кличке*/</w:t>
      </w:r>
    </w:p>
    <w:p w14:paraId="78C6092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name(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pet_name)</w:t>
      </w:r>
    </w:p>
    <w:p w14:paraId="6059875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5AADA2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count = 0;</w:t>
      </w:r>
    </w:p>
    <w:p w14:paraId="6680863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BAA3A6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beg, * beg_s = nullptr, * end_s = nullptr;</w:t>
      </w:r>
    </w:p>
    <w:p w14:paraId="7C8F91B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2AD686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2FD64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(strcmp(temp-&gt;name, pet_name) == 0)</w:t>
      </w:r>
    </w:p>
    <w:p w14:paraId="4DF30A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FF8052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_s)</w:t>
      </w:r>
    </w:p>
    <w:p w14:paraId="68EA00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410178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 = add_first(*temp);</w:t>
      </w:r>
    </w:p>
    <w:p w14:paraId="2863BA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beg_s-&gt;id = temp-&gt;id;</w:t>
      </w:r>
    </w:p>
    <w:p w14:paraId="14F4223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end_s = beg_s;</w:t>
      </w:r>
    </w:p>
    <w:p w14:paraId="74D2904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CF5888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 = add(end_s, *temp); end_s-&gt;id = temp-&gt;id; }</w:t>
      </w:r>
    </w:p>
    <w:p w14:paraId="028448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7EB1BC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945EB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4021AF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"Информация , соответвующая запросу отсутствует 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 }</w:t>
      </w:r>
    </w:p>
    <w:p w14:paraId="4FD0A3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122CF98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26C69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pet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name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0C0710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C77EC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 = beg_s;</w:t>
      </w:r>
    </w:p>
    <w:p w14:paraId="6FBC5FC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28B2557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C8594D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count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1 &amp;&amp; (count % print) == 1)</w:t>
      </w:r>
    </w:p>
    <w:p w14:paraId="0BACCBF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F186E0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674128E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49CC030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329C47AF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4B1627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pet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name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76C3E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745C7F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2B1502C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60197BE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CB2B8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7F6130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E8529E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65A603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2CDD308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C9B88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35BE5E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3361BB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DD28C8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01660EB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34EEC4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5CC28C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/*Поиск по породе*/</w:t>
      </w:r>
    </w:p>
    <w:p w14:paraId="44463C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specie(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pet_specie)</w:t>
      </w:r>
    </w:p>
    <w:p w14:paraId="557F864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84F3C4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count = 0;</w:t>
      </w:r>
    </w:p>
    <w:p w14:paraId="32C7DAD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38223CC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beg, * beg_s = nullptr, * end_s = nullptr;</w:t>
      </w:r>
    </w:p>
    <w:p w14:paraId="148332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083FDFE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57C573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(strcmp(temp-&gt;specie, pet_specie) == 0)</w:t>
      </w:r>
    </w:p>
    <w:p w14:paraId="5E2A8D5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17DB4A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_s)</w:t>
      </w:r>
    </w:p>
    <w:p w14:paraId="6E872C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2C024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 = add_first(*temp);</w:t>
      </w:r>
    </w:p>
    <w:p w14:paraId="303E25A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beg_s-&gt;id = temp-&gt;id;</w:t>
      </w:r>
    </w:p>
    <w:p w14:paraId="5B370C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end_s = beg_s;</w:t>
      </w:r>
    </w:p>
    <w:p w14:paraId="69DBD18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101E91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 = add(end_s, *temp); end_s-&gt;id = temp-&gt;id; }</w:t>
      </w:r>
    </w:p>
    <w:p w14:paraId="3157979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5EF7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4A21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D034F1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"Информация , соответвующая запросу отсутствует 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 }</w:t>
      </w:r>
    </w:p>
    <w:p w14:paraId="42FD293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052264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36A7D6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pet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specie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598479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03C0EA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 = beg_s;</w:t>
      </w:r>
    </w:p>
    <w:p w14:paraId="5B0B819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6376BAD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CEBC80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count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1 &amp;&amp; (count % print) == 1)</w:t>
      </w:r>
    </w:p>
    <w:p w14:paraId="5C65147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CCF49B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274AB5B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7829D99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88E3559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4B1627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pet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specie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A184F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976549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1B97F76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2FFC07E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2C6ED8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54946C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D16B2C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4AD6230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140BE6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78F92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49F554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3C438A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9BE779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1AFEF80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27D2CE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2FB0D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/*Поиск по ареалу обитания*/</w:t>
      </w:r>
    </w:p>
    <w:p w14:paraId="5BA11B8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area(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pet_area)</w:t>
      </w:r>
    </w:p>
    <w:p w14:paraId="4EA9CC9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31A2E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>int count = 0;</w:t>
      </w:r>
    </w:p>
    <w:p w14:paraId="7E89AF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0317CFF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beg, * beg_s = nullptr, * end_s = nullptr;</w:t>
      </w:r>
    </w:p>
    <w:p w14:paraId="4391A48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45617D3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80CFA2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(strcmp(temp-&gt;area, pet_area) == 0)</w:t>
      </w:r>
    </w:p>
    <w:p w14:paraId="34E652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2F26E3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_s)</w:t>
      </w:r>
    </w:p>
    <w:p w14:paraId="297BD35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E672E1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 = add_first(*temp);</w:t>
      </w:r>
    </w:p>
    <w:p w14:paraId="275EDF8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beg_s-&gt;id = temp-&gt;id;</w:t>
      </w:r>
    </w:p>
    <w:p w14:paraId="7DB2DF7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end_s = beg_s;</w:t>
      </w:r>
    </w:p>
    <w:p w14:paraId="5234B24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AA714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 = add(end_s, *temp); end_s-&gt;id = temp-&gt;id; }</w:t>
      </w:r>
    </w:p>
    <w:p w14:paraId="06BE9E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9E3BE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22E86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33A478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"Информация , соответвующая запросу отсутствует 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 }</w:t>
      </w:r>
    </w:p>
    <w:p w14:paraId="6DD6E1E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67A54F4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BDF715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pet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area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0D18C9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F7CB79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 = beg_s;</w:t>
      </w:r>
    </w:p>
    <w:p w14:paraId="7E9C6DF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52330FC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BF0C23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count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1 &amp;&amp; (count % print) == 1)</w:t>
      </w:r>
    </w:p>
    <w:p w14:paraId="2E57CD6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96F302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3996EB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6DE235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1A3AAB7F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4B1627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pet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area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D1F33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C6B604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2E59C74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453EEB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9D0E4E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7DEA5DA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318243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70331E2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741806B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8C6B12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5987568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80F2A5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8D85FB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5FDDB37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73AEC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A88C49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/*Поиск по типу продуктов*/</w:t>
      </w:r>
    </w:p>
    <w:p w14:paraId="3BEA43D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search_p_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p_type)</w:t>
      </w:r>
    </w:p>
    <w:p w14:paraId="2539ACC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0A5488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count = 0;</w:t>
      </w:r>
    </w:p>
    <w:p w14:paraId="4FDCF3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A86DF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beg, * beg_s = nullptr, * end_s = nullptr;</w:t>
      </w:r>
    </w:p>
    <w:p w14:paraId="5345B73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34925B6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DC833A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(strcmp(temp-&gt;p_type, p_type) == 0)</w:t>
      </w:r>
    </w:p>
    <w:p w14:paraId="3472C6A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23C53B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_s)</w:t>
      </w:r>
    </w:p>
    <w:p w14:paraId="4F64FCF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0491C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 = add_first(*temp);</w:t>
      </w:r>
    </w:p>
    <w:p w14:paraId="3FD8DCA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beg_s-&gt;id = temp-&gt;id;</w:t>
      </w:r>
    </w:p>
    <w:p w14:paraId="7D96030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end_s = beg_s;</w:t>
      </w:r>
    </w:p>
    <w:p w14:paraId="7F000AB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FA939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 = add(end_s, *temp); end_s-&gt;id = temp-&gt;id; }</w:t>
      </w:r>
    </w:p>
    <w:p w14:paraId="5A0F9D9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41CBB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430F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0B8105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"Информация , соответвующая запросу отсутствует 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 }</w:t>
      </w:r>
    </w:p>
    <w:p w14:paraId="00572F4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2BBD523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907F44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323588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3C8D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 = beg_s;</w:t>
      </w:r>
    </w:p>
    <w:p w14:paraId="53FB31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66AA44D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D200E4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count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1 &amp;&amp; (count % print) == 1)</w:t>
      </w:r>
    </w:p>
    <w:p w14:paraId="41CF89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1E5CA5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77917C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23751E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5F1A22C2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4B1627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B451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8B7EF0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135AAC8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189972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1CEB4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01DD0C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8350E1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466AA42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04278F0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CA7083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2EF2E57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7591A8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05CB9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30366D3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308D5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4F4BA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/*Поиск по весу*/</w:t>
      </w:r>
    </w:p>
    <w:p w14:paraId="6BA71A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search_p_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weight(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float p_weight)</w:t>
      </w:r>
    </w:p>
    <w:p w14:paraId="04A4432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CB042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count = 0;</w:t>
      </w:r>
    </w:p>
    <w:p w14:paraId="0103395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3BB728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beg, * beg_s = nullptr, * end_s = nullptr;</w:t>
      </w:r>
    </w:p>
    <w:p w14:paraId="7925A08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338C273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2CA6B6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(temp-&gt;p_weight == p_weight)</w:t>
      </w:r>
    </w:p>
    <w:p w14:paraId="4A86841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586390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_s)</w:t>
      </w:r>
    </w:p>
    <w:p w14:paraId="29459C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E8828A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 = add_first(*temp);</w:t>
      </w:r>
    </w:p>
    <w:p w14:paraId="788B79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beg_s-&gt;id = temp-&gt;id;</w:t>
      </w:r>
    </w:p>
    <w:p w14:paraId="19B2121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end_s = beg_s;</w:t>
      </w:r>
    </w:p>
    <w:p w14:paraId="5F6D045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44CBE2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 = add(end_s, *temp); end_s-&gt;id = temp-&gt;id; }</w:t>
      </w:r>
    </w:p>
    <w:p w14:paraId="3F2870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D7B778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A666B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EBE61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"Информация , соответвующая запросу отсутствует 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 }</w:t>
      </w:r>
    </w:p>
    <w:p w14:paraId="38B1427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03501D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388E03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0F601A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E68B0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 = beg_s;</w:t>
      </w:r>
    </w:p>
    <w:p w14:paraId="7C71681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25B3D3B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ECDC9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count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1 &amp;&amp; (count % print) == 1)</w:t>
      </w:r>
    </w:p>
    <w:p w14:paraId="37B272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3E0E0E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75204C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73280F4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2E00F4E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4B1627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weight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B819C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C2879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16D9907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338702F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D887A6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57CC39E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0D70CA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650CDDB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39A2DC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7F1C94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51C2A9A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3F2C90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417D4B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21480D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643CC6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A91FB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/*Поиск по сумме*/</w:t>
      </w:r>
    </w:p>
    <w:p w14:paraId="1D7AAAC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search_p_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money(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float sum_money)</w:t>
      </w:r>
    </w:p>
    <w:p w14:paraId="05F5B16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DA305C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count = 0;</w:t>
      </w:r>
    </w:p>
    <w:p w14:paraId="32222C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424C37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beg, * beg_s = nullptr, * end_s = nullptr;</w:t>
      </w:r>
    </w:p>
    <w:p w14:paraId="716CB3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7240892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0DAA49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(temp-&gt;p_money == sum_money)</w:t>
      </w:r>
    </w:p>
    <w:p w14:paraId="4EE80AD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6F4D4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_s)</w:t>
      </w:r>
    </w:p>
    <w:p w14:paraId="699603C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B1D15E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 = add_first(*temp);</w:t>
      </w:r>
    </w:p>
    <w:p w14:paraId="65DD585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beg_s-&gt;id = temp-&gt;id;</w:t>
      </w:r>
    </w:p>
    <w:p w14:paraId="7792E8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end_s = beg_s;</w:t>
      </w:r>
    </w:p>
    <w:p w14:paraId="59E4FFF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13CBEC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 = add(end_s, *temp); end_s-&gt;id = temp-&gt;id; }</w:t>
      </w:r>
    </w:p>
    <w:p w14:paraId="526F075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7A9AC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8FD6B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2E482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"Информация , соответвующая запросу отсутствует 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 }</w:t>
      </w:r>
    </w:p>
    <w:p w14:paraId="6193208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645336B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7666D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sum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85DC71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66BE8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 = beg_s;</w:t>
      </w:r>
    </w:p>
    <w:p w14:paraId="59A92FD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4A9C43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7E14E3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count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1 &amp;&amp; (count % print) == 1)</w:t>
      </w:r>
    </w:p>
    <w:p w14:paraId="49823F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4C8930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3DBCC6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0E15833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A56B3BC" w14:textId="77777777" w:rsidR="00EA4858" w:rsidRPr="004B1627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4B1627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sum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money</w:t>
      </w:r>
      <w:r w:rsidRPr="004B1627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3A115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r w:rsidRPr="004B1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B7C22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2D9FDE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691D60A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71139F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5AE8752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2E3C9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17AEE1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2B1FD4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F19416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06EE5F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1D3EC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A1B392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416C683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6E69E5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54FDF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/*Поиск по дате*/</w:t>
      </w:r>
    </w:p>
    <w:p w14:paraId="3FA0CE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date(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char* data)</w:t>
      </w:r>
    </w:p>
    <w:p w14:paraId="1717D97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8FF3EA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count = 0;</w:t>
      </w:r>
    </w:p>
    <w:p w14:paraId="4312F63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497B7CC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beg, * beg_s = nullptr, * end_s = nullptr;</w:t>
      </w:r>
    </w:p>
    <w:p w14:paraId="216DF8D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12F02C3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2DC36B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(strcmp(temp-&gt;date, data) == 0)</w:t>
      </w:r>
    </w:p>
    <w:p w14:paraId="752B8E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30A836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(!beg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_s)</w:t>
      </w:r>
    </w:p>
    <w:p w14:paraId="6560287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4FE18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 = add_first(*temp);</w:t>
      </w:r>
    </w:p>
    <w:p w14:paraId="1311194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beg_s-&gt;id = temp-&gt;id;</w:t>
      </w:r>
    </w:p>
    <w:p w14:paraId="120430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end_s = beg_s;</w:t>
      </w:r>
    </w:p>
    <w:p w14:paraId="45BFF24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FBEFBE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else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end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_s = add(end_s, *temp); end_s-&gt;id = temp-&gt;id; }</w:t>
      </w:r>
    </w:p>
    <w:p w14:paraId="0CD3239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B091AC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54B2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7606917" w14:textId="77777777" w:rsidR="00EA4858" w:rsidRPr="00374DA2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(!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) {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"Информация , соответвующая запросу отсутствует !" </w:t>
      </w:r>
      <w:proofErr w:type="gramStart"/>
      <w:r w:rsidRPr="00374DA2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374DA2">
        <w:rPr>
          <w:rFonts w:ascii="Courier New" w:hAnsi="Courier New" w:cs="Courier New"/>
          <w:color w:val="000000"/>
          <w:sz w:val="20"/>
          <w:szCs w:val="20"/>
        </w:rPr>
        <w:t>; }</w:t>
      </w:r>
    </w:p>
    <w:p w14:paraId="68AC6607" w14:textId="77777777" w:rsidR="00EA4858" w:rsidRPr="00374DA2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374DA2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38D3101B" w14:textId="77777777" w:rsidR="00EA4858" w:rsidRPr="00374DA2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374DA2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41DB56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374DA2">
        <w:rPr>
          <w:rFonts w:ascii="Courier New" w:hAnsi="Courier New" w:cs="Courier New"/>
          <w:color w:val="000000"/>
          <w:sz w:val="20"/>
          <w:szCs w:val="20"/>
        </w:rPr>
        <w:tab/>
      </w:r>
      <w:r w:rsidRPr="00374DA2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C5D35D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A4A7C8B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698873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while (temp)</w:t>
      </w:r>
    </w:p>
    <w:p w14:paraId="0488DF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1E43EF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count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= 1 &amp;&amp; (count % print) == 1)</w:t>
      </w:r>
    </w:p>
    <w:p w14:paraId="7C5064F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33F47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1D9D608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398C11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4D7BBCC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Информация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соответвующая запросу ("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"):" 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06A2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header(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C987BC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60D27ED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0658619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7A37CE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25FC38A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81582F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count++;</w:t>
      </w:r>
    </w:p>
    <w:p w14:paraId="4C4DBE4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print_on_the_screen(*temp);</w:t>
      </w:r>
    </w:p>
    <w:p w14:paraId="5D88A7D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E9CCA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temp-&gt;next;</w:t>
      </w:r>
    </w:p>
    <w:p w14:paraId="401E4FC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5E67B0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60B76B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cout &lt;&lt; endl;</w:t>
      </w:r>
    </w:p>
    <w:p w14:paraId="10D53D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FA0FE0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E3EC8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search_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id(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id)</w:t>
      </w:r>
    </w:p>
    <w:p w14:paraId="0994704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EA41C6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 = beg;</w:t>
      </w:r>
    </w:p>
    <w:p w14:paraId="18E24F4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(temp)</w:t>
      </w:r>
    </w:p>
    <w:p w14:paraId="3D07D83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0FEA12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(temp-&gt;id == id)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header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(); print_on_the_screen(*temp); cout &lt;&lt; endl; system("pause"); break; }</w:t>
      </w:r>
    </w:p>
    <w:p w14:paraId="73783F1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temp = temp-&gt;next;</w:t>
      </w:r>
    </w:p>
    <w:p w14:paraId="67190F9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F4CBD3B" w14:textId="7E74F690" w:rsid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6823E5B3" w14:textId="442FF9BD" w:rsidR="0061675C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8CAF35" w14:textId="77777777" w:rsidR="0061675C" w:rsidRPr="00EA4858" w:rsidRDefault="0061675C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E044CF0" w14:textId="5AFFE893" w:rsidR="00EA4858" w:rsidRPr="00AA4007" w:rsidRDefault="00EA4858" w:rsidP="00374DA2">
      <w:pPr>
        <w:spacing w:after="0" w:line="240" w:lineRule="auto"/>
        <w:ind w:firstLine="709"/>
        <w:contextualSpacing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Код</w:t>
      </w:r>
      <w:r>
        <w:rPr>
          <w:rFonts w:cs="Times New Roman"/>
          <w:color w:val="000000"/>
          <w:szCs w:val="28"/>
          <w:lang w:val="en-US"/>
        </w:rPr>
        <w:t xml:space="preserve"> Sort</w:t>
      </w:r>
      <w:r w:rsidRPr="00AA4007">
        <w:rPr>
          <w:rFonts w:cs="Times New Roman"/>
          <w:color w:val="000000"/>
          <w:szCs w:val="28"/>
          <w:lang w:val="en-US"/>
        </w:rPr>
        <w:t>.</w:t>
      </w:r>
      <w:r>
        <w:rPr>
          <w:rFonts w:cs="Times New Roman"/>
          <w:color w:val="000000"/>
          <w:szCs w:val="28"/>
          <w:lang w:val="en-US"/>
        </w:rPr>
        <w:t>cpp</w:t>
      </w:r>
    </w:p>
    <w:p w14:paraId="11B80F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5D2876B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&lt;Windows.h&gt;</w:t>
      </w:r>
    </w:p>
    <w:p w14:paraId="745E56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"zoo.h"</w:t>
      </w:r>
    </w:p>
    <w:p w14:paraId="621A935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"Menu.h"</w:t>
      </w:r>
    </w:p>
    <w:p w14:paraId="3094484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#include "Sort.h"</w:t>
      </w:r>
    </w:p>
    <w:p w14:paraId="43A692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85F8FF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HANDLE sortHandle =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GetStdHandle(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STD_OUTPUT_HANDLE);</w:t>
      </w:r>
    </w:p>
    <w:p w14:paraId="35222EC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B6A39E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/*Функция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сортировки ,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объединяющая остальные подфункции*/</w:t>
      </w:r>
    </w:p>
    <w:p w14:paraId="353D0F9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sort_by_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field(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beg,jmp_buf env)</w:t>
      </w:r>
    </w:p>
    <w:p w14:paraId="028AF8D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878BD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(beg)</w:t>
      </w:r>
    </w:p>
    <w:p w14:paraId="3B1CD4F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C2230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how_sort;</w:t>
      </w:r>
    </w:p>
    <w:p w14:paraId="26A9217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string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sort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] = { " По возрастанию " ," По убыванию " };</w:t>
      </w:r>
    </w:p>
    <w:p w14:paraId="41749C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field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] = {</w:t>
      </w:r>
    </w:p>
    <w:p w14:paraId="31B714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 Номер вольера",</w:t>
      </w:r>
    </w:p>
    <w:p w14:paraId="578B689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"Кличку животного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1A382A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"Породу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77BD425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"Ареал обитания",</w:t>
      </w:r>
    </w:p>
    <w:p w14:paraId="32A7E62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"Тип продуктов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6E35C72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"Вес продуктов (в килограммах)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2026F51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"Стоимоисть потребляемых продуктов (в рублях)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" ,</w:t>
      </w:r>
      <w:proofErr w:type="gramEnd"/>
    </w:p>
    <w:p w14:paraId="11957B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"Дату"</w:t>
      </w:r>
    </w:p>
    <w:p w14:paraId="2EA9F92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};</w:t>
      </w:r>
    </w:p>
    <w:p w14:paraId="49C8DF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3A3DCA7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how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sort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category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sort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(_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sort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), "Какую сортировку вы хотите выбрать ?\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Вы можете нажать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ESC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для выхода в меню",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env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8DADD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sortHandle, (WORD)((White &lt;&lt; 4) | Blue));</w:t>
      </w:r>
    </w:p>
    <w:p w14:paraId="295222A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temp_1, temp_2;</w:t>
      </w:r>
    </w:p>
    <w:p w14:paraId="4F0891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field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(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field</w:t>
      </w:r>
      <w:r w:rsidRPr="00412953">
        <w:rPr>
          <w:rFonts w:ascii="Courier New" w:hAnsi="Courier New" w:cs="Courier New"/>
          <w:color w:val="000000"/>
          <w:sz w:val="20"/>
          <w:szCs w:val="20"/>
        </w:rPr>
        <w:t>), "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По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какому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параметру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вы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хотите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1627">
        <w:rPr>
          <w:rFonts w:ascii="Courier New" w:hAnsi="Courier New" w:cs="Courier New"/>
          <w:color w:val="000000"/>
          <w:sz w:val="20"/>
          <w:szCs w:val="20"/>
        </w:rPr>
        <w:t>отсортировать</w:t>
      </w:r>
      <w:r w:rsidRPr="00412953">
        <w:rPr>
          <w:rFonts w:ascii="Courier New" w:hAnsi="Courier New" w:cs="Courier New"/>
          <w:color w:val="000000"/>
          <w:sz w:val="20"/>
          <w:szCs w:val="20"/>
        </w:rPr>
        <w:t xml:space="preserve"> ?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"))</w:t>
      </w:r>
    </w:p>
    <w:p w14:paraId="16BFC8E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68A48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SetConsoleTextAttribute(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sortHandle, (WORD)((White &lt;&lt; 4) | Blue));</w:t>
      </w:r>
    </w:p>
    <w:p w14:paraId="11FD5B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3FA644D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8ACC2D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cage(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how_sort);</w:t>
      </w:r>
    </w:p>
    <w:p w14:paraId="46BB12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1B2A6D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0DB885A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AEC9DA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name(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how_sort);</w:t>
      </w:r>
    </w:p>
    <w:p w14:paraId="6267FF4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AB9463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</w:t>
      </w:r>
    </w:p>
    <w:p w14:paraId="40C8B79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6F386B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specie(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how_sort);</w:t>
      </w:r>
    </w:p>
    <w:p w14:paraId="6274B48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23F74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3:</w:t>
      </w:r>
    </w:p>
    <w:p w14:paraId="475F15C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25D2796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area(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how_sort);</w:t>
      </w:r>
    </w:p>
    <w:p w14:paraId="1687908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9BF47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4:</w:t>
      </w:r>
    </w:p>
    <w:p w14:paraId="6A28F03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3F957C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how_sort);</w:t>
      </w:r>
    </w:p>
    <w:p w14:paraId="64DCBFE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3B9FC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5:</w:t>
      </w:r>
    </w:p>
    <w:p w14:paraId="1108168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7E54362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weight(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how_sort);</w:t>
      </w:r>
    </w:p>
    <w:p w14:paraId="7FADF6C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FE0A86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6:</w:t>
      </w:r>
    </w:p>
    <w:p w14:paraId="78AA34B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34B61A0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money(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how_sort);</w:t>
      </w:r>
    </w:p>
    <w:p w14:paraId="4910DF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76A493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7:</w:t>
      </w:r>
    </w:p>
    <w:p w14:paraId="33882BA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09FEBF7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date(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 how_sort);</w:t>
      </w:r>
    </w:p>
    <w:p w14:paraId="0D041B5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9A7E2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EE7517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"Сортировка была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выполнена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2C7F2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5177F0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</w:p>
    <w:p w14:paraId="4170B9F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C9ACF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&lt;&lt; "Невозможно использовать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>функцию !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Отсутствуют элементы очереди!"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&lt;&lt;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11D0B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80E39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3A7A29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711493E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/*Подфункции сортировки*/</w:t>
      </w:r>
    </w:p>
    <w:p w14:paraId="3D7AEF1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30332E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/*Смена местами при сортировке*/</w:t>
      </w:r>
    </w:p>
    <w:p w14:paraId="3679B93B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sort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right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6C3DB7B" w14:textId="77777777" w:rsidR="00EA4858" w:rsidRPr="00412953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2C7EFB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29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temp-&gt;cage = left-&gt;cage;              </w:t>
      </w:r>
    </w:p>
    <w:p w14:paraId="5B4477B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left-&gt;cage = right-&gt;cage;             </w:t>
      </w:r>
    </w:p>
    <w:p w14:paraId="6CB20D8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right-&gt;cage = temp-&gt;cage;</w:t>
      </w:r>
    </w:p>
    <w:p w14:paraId="05BD267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47A89C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strcpy(temp-&gt;name, left-&gt;name);        </w:t>
      </w:r>
    </w:p>
    <w:p w14:paraId="2C03DD7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strcpy(left-&gt;name, right-&gt;name);      </w:t>
      </w:r>
    </w:p>
    <w:p w14:paraId="2B5355E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strcpy(right-&gt;name, temp-&gt;name);</w:t>
      </w:r>
    </w:p>
    <w:p w14:paraId="371434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1E81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strcpy(temp-&gt;specie, left-&gt;specie);              </w:t>
      </w:r>
    </w:p>
    <w:p w14:paraId="365F2D2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strcpy(left-&gt;specie, right-&gt;specie);             </w:t>
      </w:r>
    </w:p>
    <w:p w14:paraId="7C5488E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strcpy(right-&gt;specie, temp-&gt;specie);</w:t>
      </w:r>
    </w:p>
    <w:p w14:paraId="521444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8693E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strcpy(temp-&gt;area, left-&gt;area);              </w:t>
      </w:r>
    </w:p>
    <w:p w14:paraId="3BE517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strcpy(left-&gt;area, right-&gt;area);             </w:t>
      </w:r>
    </w:p>
    <w:p w14:paraId="5EB1492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strcpy(right-&gt;area, temp-&gt;area);</w:t>
      </w:r>
    </w:p>
    <w:p w14:paraId="525110D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AFF417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strcpy(temp-&gt;p_type, left-&gt;p_type);            </w:t>
      </w:r>
    </w:p>
    <w:p w14:paraId="7D7EA7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strcpy(left-&gt;p_type, right-&gt;p_type);         </w:t>
      </w:r>
    </w:p>
    <w:p w14:paraId="7EF09C1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strcpy(right-&gt;p_type, temp-&gt;p_type);</w:t>
      </w:r>
    </w:p>
    <w:p w14:paraId="6FA0A3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09CFAD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temp-&gt;p_weight = left-&gt;p_weight;    </w:t>
      </w:r>
    </w:p>
    <w:p w14:paraId="214F524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left-&gt;p_weight = right-&gt;p_weight;          </w:t>
      </w:r>
    </w:p>
    <w:p w14:paraId="7B1487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right-&gt;p_weight = temp-&gt;p_weight;</w:t>
      </w:r>
    </w:p>
    <w:p w14:paraId="5DB21F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7FF16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temp-&gt;p_money = left-&gt;p_money;       </w:t>
      </w:r>
    </w:p>
    <w:p w14:paraId="685D1DF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left-&gt;p_money = right-&gt;p_money;     </w:t>
      </w:r>
    </w:p>
    <w:p w14:paraId="575357E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right-&gt;p_money = temp-&gt;p_money;</w:t>
      </w:r>
    </w:p>
    <w:p w14:paraId="335F5A0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0ECC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strcpy(temp-&gt;date, left-&gt;date);    </w:t>
      </w:r>
    </w:p>
    <w:p w14:paraId="0ED8E4B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strcpy(left-&gt;date, right-&gt;date);     </w:t>
      </w:r>
    </w:p>
    <w:p w14:paraId="31CAE59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strcpy(right-&gt;date, temp-&gt;date);</w:t>
      </w:r>
    </w:p>
    <w:p w14:paraId="4FD5E88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C458E3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36E407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/*Сортировка по номеру вольера*/</w:t>
      </w:r>
    </w:p>
    <w:p w14:paraId="67AB85D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cage(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</w:t>
      </w:r>
    </w:p>
    <w:p w14:paraId="3A3B8CD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997AD6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zoo* left =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beg,*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right = beg-&gt;next, * temp = new zoo;</w:t>
      </w:r>
    </w:p>
    <w:p w14:paraId="6AE3842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51E08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(left-&gt;next)</w:t>
      </w:r>
    </w:p>
    <w:p w14:paraId="211F676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CCE6B0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(right)</w:t>
      </w:r>
    </w:p>
    <w:p w14:paraId="25EDB80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BB8AF8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(how_sort)</w:t>
      </w:r>
    </w:p>
    <w:p w14:paraId="67323A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D0617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3DAFF68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((left-&gt;cage) &gt; (right-&gt;cage))</w:t>
      </w:r>
    </w:p>
    <w:p w14:paraId="2290EBC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CB262F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528AD17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2922C6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CBF30E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3DC40FE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((left-&gt;cage) &lt; (right-&gt;cage))</w:t>
      </w:r>
    </w:p>
    <w:p w14:paraId="25A389D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DEB739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1CBE3F1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9867FD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7E411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37E9CF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 = right-&gt;next;</w:t>
      </w:r>
    </w:p>
    <w:p w14:paraId="7B591D1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4BE591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left = left-&gt;next;</w:t>
      </w:r>
    </w:p>
    <w:p w14:paraId="356BCD4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AFBA9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95445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46B742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2953DF0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/*Сортировка по кличке*/</w:t>
      </w:r>
    </w:p>
    <w:p w14:paraId="119ECCE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name(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</w:t>
      </w:r>
    </w:p>
    <w:p w14:paraId="1426B15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B6D91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left = beg, * right = beg-&gt;next, * temp = new zoo;</w:t>
      </w:r>
    </w:p>
    <w:p w14:paraId="2585C8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86DE9A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(left-&gt;next)</w:t>
      </w:r>
    </w:p>
    <w:p w14:paraId="4BA8A0F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F3468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(right)</w:t>
      </w:r>
    </w:p>
    <w:p w14:paraId="3893C3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7BCDCB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(how_sort)</w:t>
      </w:r>
    </w:p>
    <w:p w14:paraId="436BB0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55AE5B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5B2B5AD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((strcmp(left-&gt;name, right-&gt;name)) &gt; 0)</w:t>
      </w:r>
    </w:p>
    <w:p w14:paraId="2949079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1B597C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5E8D932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853066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42A537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06D114B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((strcmp(left-&gt;name, right-&gt;name)) &lt; 0)</w:t>
      </w:r>
    </w:p>
    <w:p w14:paraId="1E14561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D37B79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2D8B637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773A1D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A15D97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344112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 = right-&gt;next;</w:t>
      </w:r>
    </w:p>
    <w:p w14:paraId="6551FE9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5A104B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left = left-&gt;next;</w:t>
      </w:r>
    </w:p>
    <w:p w14:paraId="5D3F5FE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4F4FA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AF839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C594F5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5944A74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/*Сортировка по породе*/</w:t>
      </w:r>
    </w:p>
    <w:p w14:paraId="39D201E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specie(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</w:t>
      </w:r>
    </w:p>
    <w:p w14:paraId="489F836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A80349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left = beg, * right = beg-&gt;next, * temp = new zoo;</w:t>
      </w:r>
    </w:p>
    <w:p w14:paraId="136E9DF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ADB73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(left-&gt;next)</w:t>
      </w:r>
    </w:p>
    <w:p w14:paraId="44596C5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59E903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(right)</w:t>
      </w:r>
    </w:p>
    <w:p w14:paraId="1F0F477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834ECD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(how_sort)</w:t>
      </w:r>
    </w:p>
    <w:p w14:paraId="116E69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3E4FB1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12821FB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((strcmp(left-&gt;specie, right-&gt;specie)) &gt; 0)</w:t>
      </w:r>
    </w:p>
    <w:p w14:paraId="250862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DC489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07C9B0D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F9276D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0E5A8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558B03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((strcmp(left-&gt;specie, right-&gt;specie)) &lt; 0)</w:t>
      </w:r>
    </w:p>
    <w:p w14:paraId="510B11A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0B0AAE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0499301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3D6C9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209C44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BBC82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 = right-&gt;next;</w:t>
      </w:r>
    </w:p>
    <w:p w14:paraId="79DCFD7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DF52EA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left = left-&gt;next;</w:t>
      </w:r>
    </w:p>
    <w:p w14:paraId="320C78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71851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0C656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79AFF4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70401EF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/*Сортировка по ареалу обитания*/</w:t>
      </w:r>
    </w:p>
    <w:p w14:paraId="66F17B5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area(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</w:t>
      </w:r>
    </w:p>
    <w:p w14:paraId="5916AC7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5E38A4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left = beg, * right = beg-&gt;next, * temp = new zoo;</w:t>
      </w:r>
    </w:p>
    <w:p w14:paraId="153D9E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03630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(left-&gt;next)</w:t>
      </w:r>
    </w:p>
    <w:p w14:paraId="34FB54A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8EBFC7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(right)</w:t>
      </w:r>
    </w:p>
    <w:p w14:paraId="00411AA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CA74B3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(how_sort)</w:t>
      </w:r>
    </w:p>
    <w:p w14:paraId="18FD1D5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15BD9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7BB566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((strcmp(left-&gt;area, right-&gt;area)) &gt; 0)</w:t>
      </w:r>
    </w:p>
    <w:p w14:paraId="79351D2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5AD912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6EA57EF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E04E41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7CAEDA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5AFBE85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((strcmp(left-&gt;area, right-&gt;area)) &lt; 0)</w:t>
      </w:r>
    </w:p>
    <w:p w14:paraId="0D0E3C3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627AF5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6B7E75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D6A86F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AC8CBD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44182D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 = right-&gt;next;</w:t>
      </w:r>
    </w:p>
    <w:p w14:paraId="1044B29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6833D5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left = left-&gt;next;</w:t>
      </w:r>
    </w:p>
    <w:p w14:paraId="63D421B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1D784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19B90E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813FE8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</w:p>
    <w:p w14:paraId="321996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/*Сортировка по типу продуктов*/</w:t>
      </w:r>
    </w:p>
    <w:p w14:paraId="1ABA40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sort_p_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type(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</w:t>
      </w:r>
    </w:p>
    <w:p w14:paraId="764D853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6FCD2C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left = beg, * right = beg-&gt;next, * temp = new zoo;</w:t>
      </w:r>
    </w:p>
    <w:p w14:paraId="7C2E9B2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303A50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(left-&gt;next)</w:t>
      </w:r>
    </w:p>
    <w:p w14:paraId="5DDEC04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584441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(right)</w:t>
      </w:r>
    </w:p>
    <w:p w14:paraId="7E359C7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9C1820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(how_sort)</w:t>
      </w:r>
    </w:p>
    <w:p w14:paraId="3FA7760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668D38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4E88813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((strcmp(left-&gt;p_type, right-&gt;p_type)) &gt; 0)</w:t>
      </w:r>
    </w:p>
    <w:p w14:paraId="65D30A2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C386F5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4C13AD1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9E4924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0CD04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1433EBF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((strcmp(left-&gt;p_type, right-&gt;p_type)) &lt; 0)</w:t>
      </w:r>
    </w:p>
    <w:p w14:paraId="26EF2CC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096B3C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707BA41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2522B0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549289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2A8326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 = right-&gt;next;</w:t>
      </w:r>
    </w:p>
    <w:p w14:paraId="19A18C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58B8B7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left = left-&gt;next;</w:t>
      </w:r>
    </w:p>
    <w:p w14:paraId="35731EE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74DA8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E531DA4" w14:textId="3F76E429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5A50D5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/*Сортировка по весу продуктов*/</w:t>
      </w:r>
    </w:p>
    <w:p w14:paraId="07FDD0F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sort_p_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weight(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</w:t>
      </w:r>
    </w:p>
    <w:p w14:paraId="2F46986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25281B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left = beg, * right = beg-&gt;next, * temp = new zoo;</w:t>
      </w:r>
    </w:p>
    <w:p w14:paraId="7247F7F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00A36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(left-&gt;next)</w:t>
      </w:r>
    </w:p>
    <w:p w14:paraId="098AB7F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9C01BA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(right)</w:t>
      </w:r>
    </w:p>
    <w:p w14:paraId="49F1B3D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88D98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(how_sort)</w:t>
      </w:r>
    </w:p>
    <w:p w14:paraId="4B1C519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87364E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1DF2B13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8610E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((left-&gt;p_weight) &gt; (right-&gt;p_weight))</w:t>
      </w:r>
    </w:p>
    <w:p w14:paraId="6C4454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479DE9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225DFC8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AADE2E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BE63DD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5ADF21F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((left-&gt;p_weight) &lt; (right-&gt;p_weight))</w:t>
      </w:r>
    </w:p>
    <w:p w14:paraId="3D27F2A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094C14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25C81EC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952A66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2C6373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940767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 = right-&gt;next;</w:t>
      </w:r>
    </w:p>
    <w:p w14:paraId="490CC1D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9761BF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left = left-&gt;next;</w:t>
      </w:r>
    </w:p>
    <w:p w14:paraId="131AD28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0B670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B67FC66" w14:textId="626E6072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F4ACC1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/*Сортировка по количеству затраченнных денег на продукты*/</w:t>
      </w:r>
    </w:p>
    <w:p w14:paraId="4385668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sort_p_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money(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</w:t>
      </w:r>
    </w:p>
    <w:p w14:paraId="6FBA20E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28D270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left = beg, * right = beg-&gt;next, * temp = new zoo;</w:t>
      </w:r>
    </w:p>
    <w:p w14:paraId="0C1FA4D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03AFC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(left-&gt;next)</w:t>
      </w:r>
    </w:p>
    <w:p w14:paraId="697A95A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ECBB190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(right)</w:t>
      </w:r>
    </w:p>
    <w:p w14:paraId="076793E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BA15C9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(how_sort)</w:t>
      </w:r>
    </w:p>
    <w:p w14:paraId="686A8AC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A5B31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7777F52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005E92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((left-&gt;p_money) &gt; (right-&gt;p_money))</w:t>
      </w:r>
    </w:p>
    <w:p w14:paraId="0DCDAE4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6A35CA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6425D5A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A82F60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D24925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6F0F688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((left-&gt;p_money) &lt; (right-&gt;p_money))</w:t>
      </w:r>
    </w:p>
    <w:p w14:paraId="3D2ACB9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DD1BFD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replace(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left, right, temp);</w:t>
      </w:r>
    </w:p>
    <w:p w14:paraId="62B88BD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CD9ABEB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25A5370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E3CED8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 = right-&gt;next;</w:t>
      </w:r>
    </w:p>
    <w:p w14:paraId="1270E95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0B3DF1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left = left-&gt;next;</w:t>
      </w:r>
    </w:p>
    <w:p w14:paraId="5F82F35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-&gt;</w:t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EA485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BF077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F043D6" w14:textId="5C55CB8A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16755F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EA4858">
        <w:rPr>
          <w:rFonts w:ascii="Courier New" w:hAnsi="Courier New" w:cs="Courier New"/>
          <w:color w:val="000000"/>
          <w:sz w:val="20"/>
          <w:szCs w:val="20"/>
        </w:rPr>
        <w:t>/*Сортировка по дате*/</w:t>
      </w:r>
    </w:p>
    <w:p w14:paraId="245A9E4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void sort_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date(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zoo* beg, int how_sort)</w:t>
      </w:r>
    </w:p>
    <w:p w14:paraId="4377F69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C3CF4E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zoo* left = beg, * right = beg-&gt;next, * temp = new zoo;</w:t>
      </w:r>
    </w:p>
    <w:p w14:paraId="798BEBCD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7E205F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(left-&gt;next)</w:t>
      </w:r>
    </w:p>
    <w:p w14:paraId="050CB81F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4001E61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(right)</w:t>
      </w:r>
    </w:p>
    <w:p w14:paraId="239A540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296030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(how_sort)</w:t>
      </w:r>
    </w:p>
    <w:p w14:paraId="0000159E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E4A06AC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</w:t>
      </w:r>
    </w:p>
    <w:p w14:paraId="18EEB7C6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((strcmp(left-&gt;date, right-&gt;date)) &gt; 0)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sort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_replace(left, right, temp); }</w:t>
      </w:r>
    </w:p>
    <w:p w14:paraId="190CEC8A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FDB3A29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14:paraId="3852EA1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((strcmp(left-&gt;date, right-&gt;date)) &lt; 0) </w:t>
      </w:r>
      <w:proofErr w:type="gramStart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{ sort</w:t>
      </w:r>
      <w:proofErr w:type="gramEnd"/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_replace(left, right, temp); }</w:t>
      </w:r>
    </w:p>
    <w:p w14:paraId="5FEA90B3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4BE0CE7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A01C6A5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 = right-&gt;next;</w:t>
      </w:r>
    </w:p>
    <w:p w14:paraId="412E81C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035A754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left = left-&gt;next;</w:t>
      </w:r>
    </w:p>
    <w:p w14:paraId="15611AE8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right = left-&gt;next;</w:t>
      </w:r>
    </w:p>
    <w:p w14:paraId="49520482" w14:textId="77777777" w:rsidR="00EA4858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2D0E504" w14:textId="6A83BAFA" w:rsidR="00AA4007" w:rsidRPr="00EA4858" w:rsidRDefault="00EA4858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485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5129213" w14:textId="2845ECCB" w:rsidR="00F77F02" w:rsidRPr="00442A6F" w:rsidRDefault="00F77F02" w:rsidP="00374DA2">
      <w:pPr>
        <w:spacing w:after="0" w:line="240" w:lineRule="auto"/>
        <w:ind w:firstLine="709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sectPr w:rsidR="00F77F02" w:rsidRPr="00442A6F" w:rsidSect="00851182">
      <w:headerReference w:type="default" r:id="rId73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00B9A" w14:textId="77777777" w:rsidR="007134A1" w:rsidRDefault="007134A1" w:rsidP="00D23EA4">
      <w:pPr>
        <w:spacing w:after="0" w:line="240" w:lineRule="auto"/>
      </w:pPr>
      <w:r>
        <w:separator/>
      </w:r>
    </w:p>
  </w:endnote>
  <w:endnote w:type="continuationSeparator" w:id="0">
    <w:p w14:paraId="7E573AA8" w14:textId="77777777" w:rsidR="007134A1" w:rsidRDefault="007134A1" w:rsidP="00D23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CB177" w14:textId="77777777" w:rsidR="007134A1" w:rsidRDefault="007134A1" w:rsidP="00D23EA4">
      <w:pPr>
        <w:spacing w:after="0" w:line="240" w:lineRule="auto"/>
      </w:pPr>
      <w:r>
        <w:separator/>
      </w:r>
    </w:p>
  </w:footnote>
  <w:footnote w:type="continuationSeparator" w:id="0">
    <w:p w14:paraId="0C8D56A0" w14:textId="77777777" w:rsidR="007134A1" w:rsidRDefault="007134A1" w:rsidP="00D23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2A3B5" w14:textId="5AF70852" w:rsidR="00D23EA4" w:rsidRDefault="00D23EA4">
    <w:pPr>
      <w:pStyle w:val="ad"/>
      <w:jc w:val="center"/>
    </w:pPr>
  </w:p>
  <w:p w14:paraId="623EBDAC" w14:textId="77777777" w:rsidR="00D23EA4" w:rsidRDefault="00D23EA4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2275327"/>
      <w:docPartObj>
        <w:docPartGallery w:val="Page Numbers (Top of Page)"/>
        <w:docPartUnique/>
      </w:docPartObj>
    </w:sdtPr>
    <w:sdtEndPr/>
    <w:sdtContent>
      <w:p w14:paraId="53B390A4" w14:textId="4106EE55" w:rsidR="00FF10B2" w:rsidRDefault="00FF10B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845D05" w14:textId="77777777" w:rsidR="00FF10B2" w:rsidRDefault="00FF10B2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16EE"/>
    <w:multiLevelType w:val="multilevel"/>
    <w:tmpl w:val="4A563134"/>
    <w:styleLink w:val="1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5B31AA"/>
    <w:multiLevelType w:val="multilevel"/>
    <w:tmpl w:val="64BAB6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82A20"/>
    <w:multiLevelType w:val="multilevel"/>
    <w:tmpl w:val="470AC8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9C6742B"/>
    <w:multiLevelType w:val="multilevel"/>
    <w:tmpl w:val="8A0C71C0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AEC76E4"/>
    <w:multiLevelType w:val="hybridMultilevel"/>
    <w:tmpl w:val="C152DF3E"/>
    <w:lvl w:ilvl="0" w:tplc="3D24EBD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25A04"/>
    <w:multiLevelType w:val="hybridMultilevel"/>
    <w:tmpl w:val="38520926"/>
    <w:lvl w:ilvl="0" w:tplc="27AEC83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75B88"/>
    <w:multiLevelType w:val="multilevel"/>
    <w:tmpl w:val="C9206E64"/>
    <w:lvl w:ilvl="0">
      <w:start w:val="1"/>
      <w:numFmt w:val="decimal"/>
      <w:pStyle w:val="4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4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88D52B3"/>
    <w:multiLevelType w:val="hybridMultilevel"/>
    <w:tmpl w:val="7262888E"/>
    <w:lvl w:ilvl="0" w:tplc="440CF76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700519"/>
    <w:multiLevelType w:val="multilevel"/>
    <w:tmpl w:val="2536D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36A7474"/>
    <w:multiLevelType w:val="hybridMultilevel"/>
    <w:tmpl w:val="9EB071C4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7715F"/>
    <w:multiLevelType w:val="multilevel"/>
    <w:tmpl w:val="434071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FB4DCF"/>
    <w:multiLevelType w:val="multilevel"/>
    <w:tmpl w:val="A06829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DA56F5F"/>
    <w:multiLevelType w:val="hybridMultilevel"/>
    <w:tmpl w:val="42CCEBCA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A612D0"/>
    <w:multiLevelType w:val="hybridMultilevel"/>
    <w:tmpl w:val="B02AB380"/>
    <w:lvl w:ilvl="0" w:tplc="C010D8A4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8DA50F8"/>
    <w:multiLevelType w:val="hybridMultilevel"/>
    <w:tmpl w:val="12BC261A"/>
    <w:lvl w:ilvl="0" w:tplc="8E50078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2643964"/>
    <w:multiLevelType w:val="multilevel"/>
    <w:tmpl w:val="2E20E9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3455D5E"/>
    <w:multiLevelType w:val="hybridMultilevel"/>
    <w:tmpl w:val="3FF2B26C"/>
    <w:lvl w:ilvl="0" w:tplc="6E6EF8E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E55621"/>
    <w:multiLevelType w:val="hybridMultilevel"/>
    <w:tmpl w:val="F38015C0"/>
    <w:lvl w:ilvl="0" w:tplc="8E50078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410684D"/>
    <w:multiLevelType w:val="hybridMultilevel"/>
    <w:tmpl w:val="4056A3F8"/>
    <w:lvl w:ilvl="0" w:tplc="8E500788">
      <w:start w:val="1"/>
      <w:numFmt w:val="bullet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811AB3"/>
    <w:multiLevelType w:val="hybridMultilevel"/>
    <w:tmpl w:val="94C27142"/>
    <w:lvl w:ilvl="0" w:tplc="4DB22F92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A6D7903"/>
    <w:multiLevelType w:val="multilevel"/>
    <w:tmpl w:val="8348F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B176F4F"/>
    <w:multiLevelType w:val="multilevel"/>
    <w:tmpl w:val="05249C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6"/>
  </w:num>
  <w:num w:numId="3">
    <w:abstractNumId w:val="5"/>
  </w:num>
  <w:num w:numId="4">
    <w:abstractNumId w:val="7"/>
  </w:num>
  <w:num w:numId="5">
    <w:abstractNumId w:val="19"/>
  </w:num>
  <w:num w:numId="6">
    <w:abstractNumId w:val="16"/>
  </w:num>
  <w:num w:numId="7">
    <w:abstractNumId w:val="12"/>
  </w:num>
  <w:num w:numId="8">
    <w:abstractNumId w:val="9"/>
  </w:num>
  <w:num w:numId="9">
    <w:abstractNumId w:val="13"/>
  </w:num>
  <w:num w:numId="10">
    <w:abstractNumId w:val="10"/>
  </w:num>
  <w:num w:numId="11">
    <w:abstractNumId w:val="20"/>
  </w:num>
  <w:num w:numId="12">
    <w:abstractNumId w:val="21"/>
  </w:num>
  <w:num w:numId="13">
    <w:abstractNumId w:val="2"/>
  </w:num>
  <w:num w:numId="14">
    <w:abstractNumId w:val="3"/>
  </w:num>
  <w:num w:numId="15">
    <w:abstractNumId w:val="8"/>
  </w:num>
  <w:num w:numId="16">
    <w:abstractNumId w:val="11"/>
  </w:num>
  <w:num w:numId="17">
    <w:abstractNumId w:val="1"/>
  </w:num>
  <w:num w:numId="18">
    <w:abstractNumId w:val="15"/>
  </w:num>
  <w:num w:numId="19">
    <w:abstractNumId w:val="17"/>
  </w:num>
  <w:num w:numId="20">
    <w:abstractNumId w:val="0"/>
  </w:num>
  <w:num w:numId="21">
    <w:abstractNumId w:val="4"/>
  </w:num>
  <w:num w:numId="22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DC"/>
    <w:rsid w:val="0000515C"/>
    <w:rsid w:val="0000560C"/>
    <w:rsid w:val="00007892"/>
    <w:rsid w:val="00011581"/>
    <w:rsid w:val="00015184"/>
    <w:rsid w:val="00016E1E"/>
    <w:rsid w:val="000175FB"/>
    <w:rsid w:val="00022047"/>
    <w:rsid w:val="00022A0D"/>
    <w:rsid w:val="00036A22"/>
    <w:rsid w:val="0004059D"/>
    <w:rsid w:val="00041786"/>
    <w:rsid w:val="000438CF"/>
    <w:rsid w:val="00045F70"/>
    <w:rsid w:val="0004600E"/>
    <w:rsid w:val="00046299"/>
    <w:rsid w:val="00050CA5"/>
    <w:rsid w:val="00051E1A"/>
    <w:rsid w:val="00053476"/>
    <w:rsid w:val="00054907"/>
    <w:rsid w:val="00056170"/>
    <w:rsid w:val="00056939"/>
    <w:rsid w:val="00060BCD"/>
    <w:rsid w:val="00064297"/>
    <w:rsid w:val="000671D5"/>
    <w:rsid w:val="000733B2"/>
    <w:rsid w:val="000751BD"/>
    <w:rsid w:val="00077A29"/>
    <w:rsid w:val="00077BEB"/>
    <w:rsid w:val="00081202"/>
    <w:rsid w:val="00082982"/>
    <w:rsid w:val="00084BD8"/>
    <w:rsid w:val="00086AD0"/>
    <w:rsid w:val="00091E55"/>
    <w:rsid w:val="00092B30"/>
    <w:rsid w:val="00092E39"/>
    <w:rsid w:val="000953A1"/>
    <w:rsid w:val="000A0310"/>
    <w:rsid w:val="000A08BC"/>
    <w:rsid w:val="000A1CDF"/>
    <w:rsid w:val="000A4E26"/>
    <w:rsid w:val="000A7360"/>
    <w:rsid w:val="000B13AB"/>
    <w:rsid w:val="000B2F9C"/>
    <w:rsid w:val="000B658C"/>
    <w:rsid w:val="000B6F5F"/>
    <w:rsid w:val="000B7998"/>
    <w:rsid w:val="000B7D56"/>
    <w:rsid w:val="000C2A1A"/>
    <w:rsid w:val="000C6423"/>
    <w:rsid w:val="000C7BC8"/>
    <w:rsid w:val="000D320E"/>
    <w:rsid w:val="000D4B2C"/>
    <w:rsid w:val="000D4D0E"/>
    <w:rsid w:val="000D5F02"/>
    <w:rsid w:val="000E13E3"/>
    <w:rsid w:val="000E389B"/>
    <w:rsid w:val="000E394C"/>
    <w:rsid w:val="000E3EF9"/>
    <w:rsid w:val="000E69F6"/>
    <w:rsid w:val="000F24D7"/>
    <w:rsid w:val="000F4182"/>
    <w:rsid w:val="00101464"/>
    <w:rsid w:val="00101A76"/>
    <w:rsid w:val="00102DD7"/>
    <w:rsid w:val="001045DF"/>
    <w:rsid w:val="00104906"/>
    <w:rsid w:val="00104E20"/>
    <w:rsid w:val="0010526F"/>
    <w:rsid w:val="00107F9F"/>
    <w:rsid w:val="001102CD"/>
    <w:rsid w:val="00110455"/>
    <w:rsid w:val="00111B19"/>
    <w:rsid w:val="00115307"/>
    <w:rsid w:val="00115BA3"/>
    <w:rsid w:val="00123382"/>
    <w:rsid w:val="001319EC"/>
    <w:rsid w:val="00132019"/>
    <w:rsid w:val="0013515E"/>
    <w:rsid w:val="0014343C"/>
    <w:rsid w:val="001446F5"/>
    <w:rsid w:val="001464CD"/>
    <w:rsid w:val="00146649"/>
    <w:rsid w:val="00154AB8"/>
    <w:rsid w:val="001613BB"/>
    <w:rsid w:val="00162C28"/>
    <w:rsid w:val="001660C7"/>
    <w:rsid w:val="0017717D"/>
    <w:rsid w:val="00182E86"/>
    <w:rsid w:val="00182F86"/>
    <w:rsid w:val="00183075"/>
    <w:rsid w:val="001831D3"/>
    <w:rsid w:val="0018521F"/>
    <w:rsid w:val="00186753"/>
    <w:rsid w:val="00194171"/>
    <w:rsid w:val="00196877"/>
    <w:rsid w:val="0019714C"/>
    <w:rsid w:val="0019736E"/>
    <w:rsid w:val="001A05B1"/>
    <w:rsid w:val="001A0669"/>
    <w:rsid w:val="001A3E0F"/>
    <w:rsid w:val="001A72A6"/>
    <w:rsid w:val="001C3573"/>
    <w:rsid w:val="001C3FCF"/>
    <w:rsid w:val="001C72CB"/>
    <w:rsid w:val="001D0365"/>
    <w:rsid w:val="001D0ECE"/>
    <w:rsid w:val="001D43C5"/>
    <w:rsid w:val="001D58B4"/>
    <w:rsid w:val="001D7799"/>
    <w:rsid w:val="001D7A56"/>
    <w:rsid w:val="001E0F72"/>
    <w:rsid w:val="001E1D95"/>
    <w:rsid w:val="001E5B57"/>
    <w:rsid w:val="001F0CF0"/>
    <w:rsid w:val="001F4D9C"/>
    <w:rsid w:val="001F4E22"/>
    <w:rsid w:val="001F7BB0"/>
    <w:rsid w:val="002000C1"/>
    <w:rsid w:val="00203238"/>
    <w:rsid w:val="00204297"/>
    <w:rsid w:val="00206772"/>
    <w:rsid w:val="0021205C"/>
    <w:rsid w:val="00212B97"/>
    <w:rsid w:val="002208BF"/>
    <w:rsid w:val="00220FC3"/>
    <w:rsid w:val="00223104"/>
    <w:rsid w:val="00224EAE"/>
    <w:rsid w:val="002277C4"/>
    <w:rsid w:val="00231158"/>
    <w:rsid w:val="00232971"/>
    <w:rsid w:val="00232D9B"/>
    <w:rsid w:val="00232FF4"/>
    <w:rsid w:val="00234034"/>
    <w:rsid w:val="00234796"/>
    <w:rsid w:val="00236BC2"/>
    <w:rsid w:val="00242E3B"/>
    <w:rsid w:val="0024635A"/>
    <w:rsid w:val="002476CA"/>
    <w:rsid w:val="00252898"/>
    <w:rsid w:val="00253041"/>
    <w:rsid w:val="0025305B"/>
    <w:rsid w:val="00253A74"/>
    <w:rsid w:val="002542AB"/>
    <w:rsid w:val="00256DCA"/>
    <w:rsid w:val="002579F6"/>
    <w:rsid w:val="00257AC5"/>
    <w:rsid w:val="002606B9"/>
    <w:rsid w:val="002622E8"/>
    <w:rsid w:val="00265B9C"/>
    <w:rsid w:val="00265C83"/>
    <w:rsid w:val="00265D33"/>
    <w:rsid w:val="00265FE3"/>
    <w:rsid w:val="0027423F"/>
    <w:rsid w:val="00277B00"/>
    <w:rsid w:val="002807F3"/>
    <w:rsid w:val="00282CB2"/>
    <w:rsid w:val="00293B53"/>
    <w:rsid w:val="00294E78"/>
    <w:rsid w:val="00296669"/>
    <w:rsid w:val="002979A3"/>
    <w:rsid w:val="002A46A8"/>
    <w:rsid w:val="002B2AB3"/>
    <w:rsid w:val="002B6AC5"/>
    <w:rsid w:val="002C0454"/>
    <w:rsid w:val="002C12A0"/>
    <w:rsid w:val="002C13A0"/>
    <w:rsid w:val="002C146D"/>
    <w:rsid w:val="002C2B84"/>
    <w:rsid w:val="002C60C6"/>
    <w:rsid w:val="002C6C52"/>
    <w:rsid w:val="002D16D2"/>
    <w:rsid w:val="002D2BFF"/>
    <w:rsid w:val="002E5CAC"/>
    <w:rsid w:val="002E641B"/>
    <w:rsid w:val="002E71A0"/>
    <w:rsid w:val="002E746F"/>
    <w:rsid w:val="002F0258"/>
    <w:rsid w:val="002F64B3"/>
    <w:rsid w:val="002F7423"/>
    <w:rsid w:val="002F75CD"/>
    <w:rsid w:val="0030181A"/>
    <w:rsid w:val="00307C53"/>
    <w:rsid w:val="003133D1"/>
    <w:rsid w:val="0031549F"/>
    <w:rsid w:val="00315C5D"/>
    <w:rsid w:val="00316E2E"/>
    <w:rsid w:val="00317339"/>
    <w:rsid w:val="00322138"/>
    <w:rsid w:val="003251BF"/>
    <w:rsid w:val="00327D23"/>
    <w:rsid w:val="003311D0"/>
    <w:rsid w:val="00331222"/>
    <w:rsid w:val="00332FBE"/>
    <w:rsid w:val="00333E6E"/>
    <w:rsid w:val="003412D8"/>
    <w:rsid w:val="00342D44"/>
    <w:rsid w:val="003432E7"/>
    <w:rsid w:val="00343BBE"/>
    <w:rsid w:val="00344ED2"/>
    <w:rsid w:val="00345D18"/>
    <w:rsid w:val="00346676"/>
    <w:rsid w:val="0034717B"/>
    <w:rsid w:val="0035000E"/>
    <w:rsid w:val="00351E29"/>
    <w:rsid w:val="00355104"/>
    <w:rsid w:val="003559C7"/>
    <w:rsid w:val="00362D87"/>
    <w:rsid w:val="00364EB8"/>
    <w:rsid w:val="00364F59"/>
    <w:rsid w:val="0036507E"/>
    <w:rsid w:val="00366151"/>
    <w:rsid w:val="00370B53"/>
    <w:rsid w:val="00370D53"/>
    <w:rsid w:val="00372E78"/>
    <w:rsid w:val="00374262"/>
    <w:rsid w:val="00374A2B"/>
    <w:rsid w:val="00374DA2"/>
    <w:rsid w:val="00375996"/>
    <w:rsid w:val="003759A6"/>
    <w:rsid w:val="003768B5"/>
    <w:rsid w:val="00376AD9"/>
    <w:rsid w:val="003804BE"/>
    <w:rsid w:val="00381AF1"/>
    <w:rsid w:val="0038208C"/>
    <w:rsid w:val="003848DE"/>
    <w:rsid w:val="00384EEA"/>
    <w:rsid w:val="00385AFE"/>
    <w:rsid w:val="00387C10"/>
    <w:rsid w:val="003901AF"/>
    <w:rsid w:val="003904E2"/>
    <w:rsid w:val="00391116"/>
    <w:rsid w:val="00393035"/>
    <w:rsid w:val="003955DF"/>
    <w:rsid w:val="003960AB"/>
    <w:rsid w:val="003A231A"/>
    <w:rsid w:val="003A34EE"/>
    <w:rsid w:val="003A37F3"/>
    <w:rsid w:val="003A6DAD"/>
    <w:rsid w:val="003A761E"/>
    <w:rsid w:val="003B2471"/>
    <w:rsid w:val="003C14ED"/>
    <w:rsid w:val="003C2F52"/>
    <w:rsid w:val="003C312F"/>
    <w:rsid w:val="003C6539"/>
    <w:rsid w:val="003C721C"/>
    <w:rsid w:val="003C7C85"/>
    <w:rsid w:val="003D101A"/>
    <w:rsid w:val="003D367A"/>
    <w:rsid w:val="003D4D0E"/>
    <w:rsid w:val="003D577F"/>
    <w:rsid w:val="003D6D4D"/>
    <w:rsid w:val="003D7EFB"/>
    <w:rsid w:val="003E7A6C"/>
    <w:rsid w:val="003F7237"/>
    <w:rsid w:val="00400C41"/>
    <w:rsid w:val="004020AE"/>
    <w:rsid w:val="00405089"/>
    <w:rsid w:val="00406EDA"/>
    <w:rsid w:val="00411884"/>
    <w:rsid w:val="004127E5"/>
    <w:rsid w:val="00412953"/>
    <w:rsid w:val="004155A6"/>
    <w:rsid w:val="00415F1A"/>
    <w:rsid w:val="004245B6"/>
    <w:rsid w:val="00425B06"/>
    <w:rsid w:val="00425CCB"/>
    <w:rsid w:val="00426740"/>
    <w:rsid w:val="00426E1D"/>
    <w:rsid w:val="004272FC"/>
    <w:rsid w:val="0043074E"/>
    <w:rsid w:val="00430C46"/>
    <w:rsid w:val="00431192"/>
    <w:rsid w:val="0043400A"/>
    <w:rsid w:val="004344E8"/>
    <w:rsid w:val="00434549"/>
    <w:rsid w:val="004367F8"/>
    <w:rsid w:val="00440D7D"/>
    <w:rsid w:val="0044117B"/>
    <w:rsid w:val="00442A6F"/>
    <w:rsid w:val="004436D6"/>
    <w:rsid w:val="0045207D"/>
    <w:rsid w:val="00461888"/>
    <w:rsid w:val="00462DE4"/>
    <w:rsid w:val="00463C40"/>
    <w:rsid w:val="00464420"/>
    <w:rsid w:val="00464A85"/>
    <w:rsid w:val="00464B16"/>
    <w:rsid w:val="00471605"/>
    <w:rsid w:val="00473052"/>
    <w:rsid w:val="00474C9A"/>
    <w:rsid w:val="00476EF2"/>
    <w:rsid w:val="00477229"/>
    <w:rsid w:val="0048499A"/>
    <w:rsid w:val="00485FDE"/>
    <w:rsid w:val="00492227"/>
    <w:rsid w:val="0049626E"/>
    <w:rsid w:val="004A3C4E"/>
    <w:rsid w:val="004A3F6D"/>
    <w:rsid w:val="004A6738"/>
    <w:rsid w:val="004B1627"/>
    <w:rsid w:val="004B4765"/>
    <w:rsid w:val="004B71F4"/>
    <w:rsid w:val="004C2559"/>
    <w:rsid w:val="004C2723"/>
    <w:rsid w:val="004C2E46"/>
    <w:rsid w:val="004C4065"/>
    <w:rsid w:val="004C47DE"/>
    <w:rsid w:val="004D02E4"/>
    <w:rsid w:val="004D0889"/>
    <w:rsid w:val="004D50BC"/>
    <w:rsid w:val="004E1F05"/>
    <w:rsid w:val="004E238A"/>
    <w:rsid w:val="004E4C3A"/>
    <w:rsid w:val="004E4E75"/>
    <w:rsid w:val="004F0518"/>
    <w:rsid w:val="004F08FC"/>
    <w:rsid w:val="004F3EFD"/>
    <w:rsid w:val="004F64D3"/>
    <w:rsid w:val="00501CB0"/>
    <w:rsid w:val="005020A9"/>
    <w:rsid w:val="00502107"/>
    <w:rsid w:val="005025D8"/>
    <w:rsid w:val="00510C58"/>
    <w:rsid w:val="0051126A"/>
    <w:rsid w:val="005202BD"/>
    <w:rsid w:val="00524FEE"/>
    <w:rsid w:val="00530EC9"/>
    <w:rsid w:val="0053501F"/>
    <w:rsid w:val="0053620D"/>
    <w:rsid w:val="0053750F"/>
    <w:rsid w:val="00540738"/>
    <w:rsid w:val="00543E09"/>
    <w:rsid w:val="005465DD"/>
    <w:rsid w:val="00546BD7"/>
    <w:rsid w:val="00547907"/>
    <w:rsid w:val="00547A48"/>
    <w:rsid w:val="00550990"/>
    <w:rsid w:val="00551147"/>
    <w:rsid w:val="005516AA"/>
    <w:rsid w:val="005578F7"/>
    <w:rsid w:val="00567787"/>
    <w:rsid w:val="00567CD7"/>
    <w:rsid w:val="005733D6"/>
    <w:rsid w:val="00580C69"/>
    <w:rsid w:val="005823CC"/>
    <w:rsid w:val="005831D9"/>
    <w:rsid w:val="005909AC"/>
    <w:rsid w:val="00592282"/>
    <w:rsid w:val="005978AC"/>
    <w:rsid w:val="005A0B9E"/>
    <w:rsid w:val="005A0E31"/>
    <w:rsid w:val="005A19E1"/>
    <w:rsid w:val="005A546E"/>
    <w:rsid w:val="005A5E72"/>
    <w:rsid w:val="005A7DC7"/>
    <w:rsid w:val="005B0B68"/>
    <w:rsid w:val="005B33A8"/>
    <w:rsid w:val="005B616F"/>
    <w:rsid w:val="005B7328"/>
    <w:rsid w:val="005B7B72"/>
    <w:rsid w:val="005C14A0"/>
    <w:rsid w:val="005C3370"/>
    <w:rsid w:val="005C46E8"/>
    <w:rsid w:val="005C5017"/>
    <w:rsid w:val="005C6084"/>
    <w:rsid w:val="005C7204"/>
    <w:rsid w:val="005D172A"/>
    <w:rsid w:val="005D5382"/>
    <w:rsid w:val="005E2FC8"/>
    <w:rsid w:val="005E34C4"/>
    <w:rsid w:val="005E542F"/>
    <w:rsid w:val="005F080D"/>
    <w:rsid w:val="005F1E45"/>
    <w:rsid w:val="005F2EE8"/>
    <w:rsid w:val="005F5226"/>
    <w:rsid w:val="005F754B"/>
    <w:rsid w:val="0060073B"/>
    <w:rsid w:val="00602B2E"/>
    <w:rsid w:val="006039E4"/>
    <w:rsid w:val="00605764"/>
    <w:rsid w:val="00606705"/>
    <w:rsid w:val="00606CDA"/>
    <w:rsid w:val="00607579"/>
    <w:rsid w:val="00610FF2"/>
    <w:rsid w:val="0061142E"/>
    <w:rsid w:val="006119BE"/>
    <w:rsid w:val="00611DA7"/>
    <w:rsid w:val="00612640"/>
    <w:rsid w:val="00615E40"/>
    <w:rsid w:val="0061675C"/>
    <w:rsid w:val="0062310C"/>
    <w:rsid w:val="00630940"/>
    <w:rsid w:val="006320CD"/>
    <w:rsid w:val="00632803"/>
    <w:rsid w:val="00632C4F"/>
    <w:rsid w:val="00635F79"/>
    <w:rsid w:val="006402CF"/>
    <w:rsid w:val="0064083B"/>
    <w:rsid w:val="006451C5"/>
    <w:rsid w:val="006454AB"/>
    <w:rsid w:val="00646617"/>
    <w:rsid w:val="0064661D"/>
    <w:rsid w:val="00646927"/>
    <w:rsid w:val="00647E21"/>
    <w:rsid w:val="006519B7"/>
    <w:rsid w:val="00652E8D"/>
    <w:rsid w:val="00653499"/>
    <w:rsid w:val="00653AA0"/>
    <w:rsid w:val="00653CB9"/>
    <w:rsid w:val="00655C4B"/>
    <w:rsid w:val="00660BF0"/>
    <w:rsid w:val="0067188E"/>
    <w:rsid w:val="00673692"/>
    <w:rsid w:val="00673ACD"/>
    <w:rsid w:val="00676229"/>
    <w:rsid w:val="00676903"/>
    <w:rsid w:val="006804C5"/>
    <w:rsid w:val="006806D7"/>
    <w:rsid w:val="00681496"/>
    <w:rsid w:val="006818DC"/>
    <w:rsid w:val="006827D0"/>
    <w:rsid w:val="006832FC"/>
    <w:rsid w:val="00686A0B"/>
    <w:rsid w:val="00695CF1"/>
    <w:rsid w:val="006974E4"/>
    <w:rsid w:val="006A4212"/>
    <w:rsid w:val="006A43CB"/>
    <w:rsid w:val="006A6978"/>
    <w:rsid w:val="006A7167"/>
    <w:rsid w:val="006A7623"/>
    <w:rsid w:val="006B42A8"/>
    <w:rsid w:val="006B6AD2"/>
    <w:rsid w:val="006B7179"/>
    <w:rsid w:val="006C0DD7"/>
    <w:rsid w:val="006C5ADF"/>
    <w:rsid w:val="006C7F5B"/>
    <w:rsid w:val="006D191E"/>
    <w:rsid w:val="006D21D6"/>
    <w:rsid w:val="006D4518"/>
    <w:rsid w:val="006D48D1"/>
    <w:rsid w:val="006D5131"/>
    <w:rsid w:val="006D639F"/>
    <w:rsid w:val="006D6713"/>
    <w:rsid w:val="006D6F54"/>
    <w:rsid w:val="006E173D"/>
    <w:rsid w:val="006E2B3A"/>
    <w:rsid w:val="006E54E4"/>
    <w:rsid w:val="006E6880"/>
    <w:rsid w:val="006E7E1E"/>
    <w:rsid w:val="006F1C3D"/>
    <w:rsid w:val="006F20CA"/>
    <w:rsid w:val="006F36C2"/>
    <w:rsid w:val="006F3C4C"/>
    <w:rsid w:val="006F423C"/>
    <w:rsid w:val="00703DBD"/>
    <w:rsid w:val="0070539C"/>
    <w:rsid w:val="007074BB"/>
    <w:rsid w:val="00707F76"/>
    <w:rsid w:val="00711F20"/>
    <w:rsid w:val="00712A10"/>
    <w:rsid w:val="007134A1"/>
    <w:rsid w:val="0071606A"/>
    <w:rsid w:val="00722D2E"/>
    <w:rsid w:val="00730A76"/>
    <w:rsid w:val="00730DA5"/>
    <w:rsid w:val="0073147C"/>
    <w:rsid w:val="0073332C"/>
    <w:rsid w:val="00737662"/>
    <w:rsid w:val="0074462F"/>
    <w:rsid w:val="00744DF0"/>
    <w:rsid w:val="00745B15"/>
    <w:rsid w:val="00747DD6"/>
    <w:rsid w:val="00750120"/>
    <w:rsid w:val="00751380"/>
    <w:rsid w:val="00753276"/>
    <w:rsid w:val="007535B2"/>
    <w:rsid w:val="00757EDB"/>
    <w:rsid w:val="00760BC2"/>
    <w:rsid w:val="00763E34"/>
    <w:rsid w:val="00764426"/>
    <w:rsid w:val="00765E34"/>
    <w:rsid w:val="007719E5"/>
    <w:rsid w:val="00772351"/>
    <w:rsid w:val="00773023"/>
    <w:rsid w:val="007746FE"/>
    <w:rsid w:val="00775603"/>
    <w:rsid w:val="00780673"/>
    <w:rsid w:val="00786C7A"/>
    <w:rsid w:val="0078798D"/>
    <w:rsid w:val="007905B7"/>
    <w:rsid w:val="007A2EA8"/>
    <w:rsid w:val="007A3F8A"/>
    <w:rsid w:val="007B303A"/>
    <w:rsid w:val="007B55A7"/>
    <w:rsid w:val="007B65E4"/>
    <w:rsid w:val="007B6B0A"/>
    <w:rsid w:val="007C06AF"/>
    <w:rsid w:val="007C2BC0"/>
    <w:rsid w:val="007C32A7"/>
    <w:rsid w:val="007C61C5"/>
    <w:rsid w:val="007C7DEA"/>
    <w:rsid w:val="007D000A"/>
    <w:rsid w:val="007D150C"/>
    <w:rsid w:val="007D1690"/>
    <w:rsid w:val="007D1FA7"/>
    <w:rsid w:val="007D2065"/>
    <w:rsid w:val="007D2FA3"/>
    <w:rsid w:val="007D42FE"/>
    <w:rsid w:val="007D4BED"/>
    <w:rsid w:val="007D5691"/>
    <w:rsid w:val="007D56F8"/>
    <w:rsid w:val="007D7114"/>
    <w:rsid w:val="007D7171"/>
    <w:rsid w:val="007E1776"/>
    <w:rsid w:val="007E2F93"/>
    <w:rsid w:val="007E3A5E"/>
    <w:rsid w:val="007F01D6"/>
    <w:rsid w:val="007F2F81"/>
    <w:rsid w:val="007F370B"/>
    <w:rsid w:val="007F3C97"/>
    <w:rsid w:val="007F412F"/>
    <w:rsid w:val="007F60C7"/>
    <w:rsid w:val="007F685E"/>
    <w:rsid w:val="007F7E15"/>
    <w:rsid w:val="00802892"/>
    <w:rsid w:val="00803764"/>
    <w:rsid w:val="008037B8"/>
    <w:rsid w:val="00803F23"/>
    <w:rsid w:val="00805836"/>
    <w:rsid w:val="00805DDC"/>
    <w:rsid w:val="00820B13"/>
    <w:rsid w:val="008210C0"/>
    <w:rsid w:val="00822B3C"/>
    <w:rsid w:val="0082748B"/>
    <w:rsid w:val="008275A1"/>
    <w:rsid w:val="00833220"/>
    <w:rsid w:val="0084066C"/>
    <w:rsid w:val="008418D7"/>
    <w:rsid w:val="00842B7C"/>
    <w:rsid w:val="00845562"/>
    <w:rsid w:val="00845F2C"/>
    <w:rsid w:val="00851182"/>
    <w:rsid w:val="00852627"/>
    <w:rsid w:val="00857497"/>
    <w:rsid w:val="00860849"/>
    <w:rsid w:val="008608A0"/>
    <w:rsid w:val="008627C2"/>
    <w:rsid w:val="00862B6B"/>
    <w:rsid w:val="0086388A"/>
    <w:rsid w:val="008708BC"/>
    <w:rsid w:val="0087339B"/>
    <w:rsid w:val="00874645"/>
    <w:rsid w:val="00877CF7"/>
    <w:rsid w:val="00884860"/>
    <w:rsid w:val="00885AE0"/>
    <w:rsid w:val="00886ADC"/>
    <w:rsid w:val="00886B23"/>
    <w:rsid w:val="0089033B"/>
    <w:rsid w:val="00892CF3"/>
    <w:rsid w:val="00893EFE"/>
    <w:rsid w:val="008947A7"/>
    <w:rsid w:val="00894F2A"/>
    <w:rsid w:val="008A1138"/>
    <w:rsid w:val="008A438A"/>
    <w:rsid w:val="008B0654"/>
    <w:rsid w:val="008B1B3A"/>
    <w:rsid w:val="008B21EA"/>
    <w:rsid w:val="008B5BB0"/>
    <w:rsid w:val="008B5C4A"/>
    <w:rsid w:val="008B6D0F"/>
    <w:rsid w:val="008C08B5"/>
    <w:rsid w:val="008C09B8"/>
    <w:rsid w:val="008C4B01"/>
    <w:rsid w:val="008C6E56"/>
    <w:rsid w:val="008D08A0"/>
    <w:rsid w:val="008D148E"/>
    <w:rsid w:val="008D23B4"/>
    <w:rsid w:val="008D4D07"/>
    <w:rsid w:val="008D65E7"/>
    <w:rsid w:val="008D7E91"/>
    <w:rsid w:val="008E0471"/>
    <w:rsid w:val="008E57A4"/>
    <w:rsid w:val="008E59B8"/>
    <w:rsid w:val="008F15A1"/>
    <w:rsid w:val="008F4B22"/>
    <w:rsid w:val="008F4E44"/>
    <w:rsid w:val="008F7347"/>
    <w:rsid w:val="009036EB"/>
    <w:rsid w:val="00904C32"/>
    <w:rsid w:val="00904E58"/>
    <w:rsid w:val="009052A4"/>
    <w:rsid w:val="009073C8"/>
    <w:rsid w:val="00910697"/>
    <w:rsid w:val="00914705"/>
    <w:rsid w:val="0091487B"/>
    <w:rsid w:val="00914AB6"/>
    <w:rsid w:val="00917797"/>
    <w:rsid w:val="009228E4"/>
    <w:rsid w:val="00923655"/>
    <w:rsid w:val="00926652"/>
    <w:rsid w:val="00930390"/>
    <w:rsid w:val="0093102B"/>
    <w:rsid w:val="009314ED"/>
    <w:rsid w:val="0093185B"/>
    <w:rsid w:val="00937D1F"/>
    <w:rsid w:val="00940E94"/>
    <w:rsid w:val="00943D11"/>
    <w:rsid w:val="00944188"/>
    <w:rsid w:val="00944763"/>
    <w:rsid w:val="00947652"/>
    <w:rsid w:val="00950914"/>
    <w:rsid w:val="00952249"/>
    <w:rsid w:val="00954650"/>
    <w:rsid w:val="00961F2F"/>
    <w:rsid w:val="00977ACF"/>
    <w:rsid w:val="00982158"/>
    <w:rsid w:val="0098412A"/>
    <w:rsid w:val="00984A4B"/>
    <w:rsid w:val="009901E7"/>
    <w:rsid w:val="00990324"/>
    <w:rsid w:val="009918D5"/>
    <w:rsid w:val="009A0666"/>
    <w:rsid w:val="009A2C21"/>
    <w:rsid w:val="009A372E"/>
    <w:rsid w:val="009B1CC8"/>
    <w:rsid w:val="009B38C5"/>
    <w:rsid w:val="009B52DA"/>
    <w:rsid w:val="009C070D"/>
    <w:rsid w:val="009C513B"/>
    <w:rsid w:val="009C714C"/>
    <w:rsid w:val="009D4A9D"/>
    <w:rsid w:val="009E3E8A"/>
    <w:rsid w:val="009E487A"/>
    <w:rsid w:val="009E7123"/>
    <w:rsid w:val="009F48C7"/>
    <w:rsid w:val="009F5C25"/>
    <w:rsid w:val="009F62C9"/>
    <w:rsid w:val="009F77F2"/>
    <w:rsid w:val="00A05C84"/>
    <w:rsid w:val="00A15FC8"/>
    <w:rsid w:val="00A16A22"/>
    <w:rsid w:val="00A23188"/>
    <w:rsid w:val="00A23AE9"/>
    <w:rsid w:val="00A25D34"/>
    <w:rsid w:val="00A27274"/>
    <w:rsid w:val="00A320D8"/>
    <w:rsid w:val="00A32A45"/>
    <w:rsid w:val="00A337DC"/>
    <w:rsid w:val="00A36CC1"/>
    <w:rsid w:val="00A36D81"/>
    <w:rsid w:val="00A442F7"/>
    <w:rsid w:val="00A50899"/>
    <w:rsid w:val="00A53253"/>
    <w:rsid w:val="00A53A91"/>
    <w:rsid w:val="00A54E55"/>
    <w:rsid w:val="00A61763"/>
    <w:rsid w:val="00A62F7A"/>
    <w:rsid w:val="00A64212"/>
    <w:rsid w:val="00A6454E"/>
    <w:rsid w:val="00A65358"/>
    <w:rsid w:val="00A670E8"/>
    <w:rsid w:val="00A7763F"/>
    <w:rsid w:val="00A8334C"/>
    <w:rsid w:val="00A850A0"/>
    <w:rsid w:val="00A857DE"/>
    <w:rsid w:val="00A8603E"/>
    <w:rsid w:val="00A86DB6"/>
    <w:rsid w:val="00A9507A"/>
    <w:rsid w:val="00A968C8"/>
    <w:rsid w:val="00AA0AC8"/>
    <w:rsid w:val="00AA4007"/>
    <w:rsid w:val="00AB06CC"/>
    <w:rsid w:val="00AB2B23"/>
    <w:rsid w:val="00AB479F"/>
    <w:rsid w:val="00AB5E93"/>
    <w:rsid w:val="00AB6D16"/>
    <w:rsid w:val="00AC04FC"/>
    <w:rsid w:val="00AC0DD0"/>
    <w:rsid w:val="00AC3791"/>
    <w:rsid w:val="00AC3E8F"/>
    <w:rsid w:val="00AC4F00"/>
    <w:rsid w:val="00AC548E"/>
    <w:rsid w:val="00AC602A"/>
    <w:rsid w:val="00AC6368"/>
    <w:rsid w:val="00AD0470"/>
    <w:rsid w:val="00AD6014"/>
    <w:rsid w:val="00AD6054"/>
    <w:rsid w:val="00AD7ABE"/>
    <w:rsid w:val="00AE0A9D"/>
    <w:rsid w:val="00AE11DF"/>
    <w:rsid w:val="00AE224C"/>
    <w:rsid w:val="00AE4736"/>
    <w:rsid w:val="00AE514D"/>
    <w:rsid w:val="00AE5F11"/>
    <w:rsid w:val="00AF2769"/>
    <w:rsid w:val="00AF6132"/>
    <w:rsid w:val="00B0072F"/>
    <w:rsid w:val="00B0248F"/>
    <w:rsid w:val="00B03CA8"/>
    <w:rsid w:val="00B05B52"/>
    <w:rsid w:val="00B07F54"/>
    <w:rsid w:val="00B11EB8"/>
    <w:rsid w:val="00B134D2"/>
    <w:rsid w:val="00B214A7"/>
    <w:rsid w:val="00B236DE"/>
    <w:rsid w:val="00B246A7"/>
    <w:rsid w:val="00B31FAC"/>
    <w:rsid w:val="00B33D43"/>
    <w:rsid w:val="00B33E9B"/>
    <w:rsid w:val="00B34821"/>
    <w:rsid w:val="00B351D0"/>
    <w:rsid w:val="00B35B0C"/>
    <w:rsid w:val="00B36DB0"/>
    <w:rsid w:val="00B46DD1"/>
    <w:rsid w:val="00B57971"/>
    <w:rsid w:val="00B6084D"/>
    <w:rsid w:val="00B632C7"/>
    <w:rsid w:val="00B65A8A"/>
    <w:rsid w:val="00B72625"/>
    <w:rsid w:val="00B81CEF"/>
    <w:rsid w:val="00B83423"/>
    <w:rsid w:val="00B84030"/>
    <w:rsid w:val="00B840AE"/>
    <w:rsid w:val="00B86340"/>
    <w:rsid w:val="00B95AAB"/>
    <w:rsid w:val="00B9636B"/>
    <w:rsid w:val="00B970A3"/>
    <w:rsid w:val="00BA1B47"/>
    <w:rsid w:val="00BA289B"/>
    <w:rsid w:val="00BA34AE"/>
    <w:rsid w:val="00BA431C"/>
    <w:rsid w:val="00BA5DAF"/>
    <w:rsid w:val="00BB47CA"/>
    <w:rsid w:val="00BB484E"/>
    <w:rsid w:val="00BC1D8F"/>
    <w:rsid w:val="00BC328A"/>
    <w:rsid w:val="00BC53E9"/>
    <w:rsid w:val="00BC57FA"/>
    <w:rsid w:val="00BD0CC6"/>
    <w:rsid w:val="00BD279F"/>
    <w:rsid w:val="00BD48E9"/>
    <w:rsid w:val="00BD4A5E"/>
    <w:rsid w:val="00BD66EE"/>
    <w:rsid w:val="00BE02A3"/>
    <w:rsid w:val="00BE690C"/>
    <w:rsid w:val="00BF0D4F"/>
    <w:rsid w:val="00BF27B6"/>
    <w:rsid w:val="00BF4A39"/>
    <w:rsid w:val="00BF678A"/>
    <w:rsid w:val="00C05061"/>
    <w:rsid w:val="00C05A5B"/>
    <w:rsid w:val="00C063FF"/>
    <w:rsid w:val="00C14528"/>
    <w:rsid w:val="00C152E2"/>
    <w:rsid w:val="00C16FC2"/>
    <w:rsid w:val="00C1764C"/>
    <w:rsid w:val="00C17A20"/>
    <w:rsid w:val="00C232F0"/>
    <w:rsid w:val="00C27183"/>
    <w:rsid w:val="00C3025F"/>
    <w:rsid w:val="00C30461"/>
    <w:rsid w:val="00C319B0"/>
    <w:rsid w:val="00C34BBE"/>
    <w:rsid w:val="00C350E7"/>
    <w:rsid w:val="00C40789"/>
    <w:rsid w:val="00C41E23"/>
    <w:rsid w:val="00C42323"/>
    <w:rsid w:val="00C44059"/>
    <w:rsid w:val="00C45027"/>
    <w:rsid w:val="00C46C67"/>
    <w:rsid w:val="00C54F57"/>
    <w:rsid w:val="00C61C04"/>
    <w:rsid w:val="00C63539"/>
    <w:rsid w:val="00C6506A"/>
    <w:rsid w:val="00C71BC1"/>
    <w:rsid w:val="00C771AC"/>
    <w:rsid w:val="00C82130"/>
    <w:rsid w:val="00C82174"/>
    <w:rsid w:val="00C8424B"/>
    <w:rsid w:val="00C870E7"/>
    <w:rsid w:val="00C87A0E"/>
    <w:rsid w:val="00C908F2"/>
    <w:rsid w:val="00C91EF2"/>
    <w:rsid w:val="00C93E35"/>
    <w:rsid w:val="00C9552C"/>
    <w:rsid w:val="00C95BE2"/>
    <w:rsid w:val="00C9799A"/>
    <w:rsid w:val="00CA11A8"/>
    <w:rsid w:val="00CA161B"/>
    <w:rsid w:val="00CA2EFC"/>
    <w:rsid w:val="00CA3A94"/>
    <w:rsid w:val="00CA5FAD"/>
    <w:rsid w:val="00CA6090"/>
    <w:rsid w:val="00CB36D2"/>
    <w:rsid w:val="00CB4358"/>
    <w:rsid w:val="00CC070B"/>
    <w:rsid w:val="00CC25E4"/>
    <w:rsid w:val="00CC34D1"/>
    <w:rsid w:val="00CC44B1"/>
    <w:rsid w:val="00CC4E87"/>
    <w:rsid w:val="00CC5F4B"/>
    <w:rsid w:val="00CC772C"/>
    <w:rsid w:val="00CC7F61"/>
    <w:rsid w:val="00CD7BDA"/>
    <w:rsid w:val="00CE15FE"/>
    <w:rsid w:val="00CE1D3C"/>
    <w:rsid w:val="00CE1F70"/>
    <w:rsid w:val="00CE4A9B"/>
    <w:rsid w:val="00CE532E"/>
    <w:rsid w:val="00CE7153"/>
    <w:rsid w:val="00CE7F9E"/>
    <w:rsid w:val="00CF30F2"/>
    <w:rsid w:val="00CF4845"/>
    <w:rsid w:val="00D01617"/>
    <w:rsid w:val="00D01670"/>
    <w:rsid w:val="00D02DE8"/>
    <w:rsid w:val="00D02E08"/>
    <w:rsid w:val="00D03285"/>
    <w:rsid w:val="00D0479A"/>
    <w:rsid w:val="00D0572A"/>
    <w:rsid w:val="00D064DC"/>
    <w:rsid w:val="00D06A94"/>
    <w:rsid w:val="00D1329C"/>
    <w:rsid w:val="00D2058D"/>
    <w:rsid w:val="00D20A6B"/>
    <w:rsid w:val="00D23B44"/>
    <w:rsid w:val="00D23EA4"/>
    <w:rsid w:val="00D24D8A"/>
    <w:rsid w:val="00D27AFB"/>
    <w:rsid w:val="00D30736"/>
    <w:rsid w:val="00D31F08"/>
    <w:rsid w:val="00D31FA8"/>
    <w:rsid w:val="00D32B19"/>
    <w:rsid w:val="00D41A0B"/>
    <w:rsid w:val="00D41CDD"/>
    <w:rsid w:val="00D43F95"/>
    <w:rsid w:val="00D44A46"/>
    <w:rsid w:val="00D47B9A"/>
    <w:rsid w:val="00D51A34"/>
    <w:rsid w:val="00D54839"/>
    <w:rsid w:val="00D552F5"/>
    <w:rsid w:val="00D5683D"/>
    <w:rsid w:val="00D57157"/>
    <w:rsid w:val="00D57CF4"/>
    <w:rsid w:val="00D628B1"/>
    <w:rsid w:val="00D663A7"/>
    <w:rsid w:val="00D72FF2"/>
    <w:rsid w:val="00D73C5C"/>
    <w:rsid w:val="00D76FB8"/>
    <w:rsid w:val="00D821D7"/>
    <w:rsid w:val="00D85675"/>
    <w:rsid w:val="00D875B4"/>
    <w:rsid w:val="00D92979"/>
    <w:rsid w:val="00D93CEE"/>
    <w:rsid w:val="00D93D2B"/>
    <w:rsid w:val="00D94912"/>
    <w:rsid w:val="00D94AFC"/>
    <w:rsid w:val="00DA1B15"/>
    <w:rsid w:val="00DB517A"/>
    <w:rsid w:val="00DB7BA3"/>
    <w:rsid w:val="00DC1C48"/>
    <w:rsid w:val="00DC2CED"/>
    <w:rsid w:val="00DC3DE1"/>
    <w:rsid w:val="00DC48F8"/>
    <w:rsid w:val="00DC7542"/>
    <w:rsid w:val="00DD055D"/>
    <w:rsid w:val="00DD062E"/>
    <w:rsid w:val="00DD062F"/>
    <w:rsid w:val="00DD2405"/>
    <w:rsid w:val="00DD3BF7"/>
    <w:rsid w:val="00DD41AE"/>
    <w:rsid w:val="00DD7E02"/>
    <w:rsid w:val="00DE1688"/>
    <w:rsid w:val="00DE46E3"/>
    <w:rsid w:val="00DE5E4D"/>
    <w:rsid w:val="00DE6F3C"/>
    <w:rsid w:val="00DF37C6"/>
    <w:rsid w:val="00DF7829"/>
    <w:rsid w:val="00E03A33"/>
    <w:rsid w:val="00E10385"/>
    <w:rsid w:val="00E11F08"/>
    <w:rsid w:val="00E137BC"/>
    <w:rsid w:val="00E15FD4"/>
    <w:rsid w:val="00E1674A"/>
    <w:rsid w:val="00E20DD5"/>
    <w:rsid w:val="00E23AEA"/>
    <w:rsid w:val="00E2514C"/>
    <w:rsid w:val="00E255B9"/>
    <w:rsid w:val="00E27253"/>
    <w:rsid w:val="00E27552"/>
    <w:rsid w:val="00E27AEF"/>
    <w:rsid w:val="00E32566"/>
    <w:rsid w:val="00E35704"/>
    <w:rsid w:val="00E3779A"/>
    <w:rsid w:val="00E4058B"/>
    <w:rsid w:val="00E436E8"/>
    <w:rsid w:val="00E512CE"/>
    <w:rsid w:val="00E52D6B"/>
    <w:rsid w:val="00E55955"/>
    <w:rsid w:val="00E62121"/>
    <w:rsid w:val="00E6614C"/>
    <w:rsid w:val="00E70895"/>
    <w:rsid w:val="00E71B8F"/>
    <w:rsid w:val="00E73609"/>
    <w:rsid w:val="00E8154E"/>
    <w:rsid w:val="00E858EC"/>
    <w:rsid w:val="00E86E31"/>
    <w:rsid w:val="00E912C5"/>
    <w:rsid w:val="00E91F50"/>
    <w:rsid w:val="00E93383"/>
    <w:rsid w:val="00E939D9"/>
    <w:rsid w:val="00E93E22"/>
    <w:rsid w:val="00E94A0E"/>
    <w:rsid w:val="00E94EA1"/>
    <w:rsid w:val="00E96C85"/>
    <w:rsid w:val="00EA07DB"/>
    <w:rsid w:val="00EA4858"/>
    <w:rsid w:val="00EA5927"/>
    <w:rsid w:val="00EA5E69"/>
    <w:rsid w:val="00EA5F48"/>
    <w:rsid w:val="00EA6BD1"/>
    <w:rsid w:val="00EA77DC"/>
    <w:rsid w:val="00EB38A6"/>
    <w:rsid w:val="00EB4577"/>
    <w:rsid w:val="00EB4E37"/>
    <w:rsid w:val="00ED1DD5"/>
    <w:rsid w:val="00ED43D3"/>
    <w:rsid w:val="00ED7781"/>
    <w:rsid w:val="00EE6ADE"/>
    <w:rsid w:val="00EE6CD1"/>
    <w:rsid w:val="00EF345E"/>
    <w:rsid w:val="00EF4FB3"/>
    <w:rsid w:val="00EF6702"/>
    <w:rsid w:val="00F04591"/>
    <w:rsid w:val="00F05ED6"/>
    <w:rsid w:val="00F07591"/>
    <w:rsid w:val="00F07AE5"/>
    <w:rsid w:val="00F07DD0"/>
    <w:rsid w:val="00F156EB"/>
    <w:rsid w:val="00F15823"/>
    <w:rsid w:val="00F15B09"/>
    <w:rsid w:val="00F16080"/>
    <w:rsid w:val="00F17BA1"/>
    <w:rsid w:val="00F20C14"/>
    <w:rsid w:val="00F21085"/>
    <w:rsid w:val="00F24288"/>
    <w:rsid w:val="00F24E0D"/>
    <w:rsid w:val="00F251B2"/>
    <w:rsid w:val="00F3108D"/>
    <w:rsid w:val="00F34334"/>
    <w:rsid w:val="00F351B3"/>
    <w:rsid w:val="00F3528F"/>
    <w:rsid w:val="00F35F8C"/>
    <w:rsid w:val="00F364E1"/>
    <w:rsid w:val="00F45198"/>
    <w:rsid w:val="00F50934"/>
    <w:rsid w:val="00F51359"/>
    <w:rsid w:val="00F52C2B"/>
    <w:rsid w:val="00F56BC1"/>
    <w:rsid w:val="00F56C0D"/>
    <w:rsid w:val="00F62B8F"/>
    <w:rsid w:val="00F70787"/>
    <w:rsid w:val="00F75FAD"/>
    <w:rsid w:val="00F763C6"/>
    <w:rsid w:val="00F76A40"/>
    <w:rsid w:val="00F77F02"/>
    <w:rsid w:val="00F82542"/>
    <w:rsid w:val="00F83B6A"/>
    <w:rsid w:val="00F85A64"/>
    <w:rsid w:val="00F8668B"/>
    <w:rsid w:val="00F91479"/>
    <w:rsid w:val="00F9231F"/>
    <w:rsid w:val="00F95A78"/>
    <w:rsid w:val="00F95C3C"/>
    <w:rsid w:val="00F964EE"/>
    <w:rsid w:val="00F978B9"/>
    <w:rsid w:val="00F97DB4"/>
    <w:rsid w:val="00FA0DB9"/>
    <w:rsid w:val="00FA18B9"/>
    <w:rsid w:val="00FA1DB6"/>
    <w:rsid w:val="00FB1D05"/>
    <w:rsid w:val="00FB277F"/>
    <w:rsid w:val="00FB2F09"/>
    <w:rsid w:val="00FB5EC7"/>
    <w:rsid w:val="00FB664E"/>
    <w:rsid w:val="00FB6CEF"/>
    <w:rsid w:val="00FC0DB8"/>
    <w:rsid w:val="00FC0EE6"/>
    <w:rsid w:val="00FC5AFB"/>
    <w:rsid w:val="00FC5D2B"/>
    <w:rsid w:val="00FD115C"/>
    <w:rsid w:val="00FD21A3"/>
    <w:rsid w:val="00FD4A9A"/>
    <w:rsid w:val="00FE129A"/>
    <w:rsid w:val="00FE1796"/>
    <w:rsid w:val="00FE3B48"/>
    <w:rsid w:val="00FE52C2"/>
    <w:rsid w:val="00FE57B8"/>
    <w:rsid w:val="00FE5EB9"/>
    <w:rsid w:val="00FF10B2"/>
    <w:rsid w:val="00FF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21FFB2"/>
  <w15:docId w15:val="{687216FB-6790-448F-9467-AE1878FA4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3764"/>
    <w:pPr>
      <w:spacing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501CB0"/>
    <w:pPr>
      <w:keepNext/>
      <w:keepLines/>
      <w:pageBreakBefore/>
      <w:spacing w:before="240" w:after="0"/>
      <w:ind w:left="1224"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0"/>
    <w:next w:val="a"/>
    <w:link w:val="20"/>
    <w:autoRedefine/>
    <w:uiPriority w:val="9"/>
    <w:unhideWhenUsed/>
    <w:qFormat/>
    <w:rsid w:val="00EB38A6"/>
    <w:pPr>
      <w:pageBreakBefore w:val="0"/>
      <w:spacing w:before="0"/>
      <w:ind w:left="0" w:firstLine="709"/>
      <w:jc w:val="both"/>
      <w:outlineLvl w:val="1"/>
    </w:pPr>
    <w:rPr>
      <w:bCs/>
      <w:szCs w:val="28"/>
      <w:lang w:val="en-US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F9231F"/>
    <w:pPr>
      <w:outlineLvl w:val="2"/>
    </w:pPr>
    <w:rPr>
      <w:szCs w:val="24"/>
    </w:rPr>
  </w:style>
  <w:style w:type="paragraph" w:styleId="4">
    <w:name w:val="heading 4"/>
    <w:basedOn w:val="3"/>
    <w:next w:val="a"/>
    <w:link w:val="40"/>
    <w:autoRedefine/>
    <w:uiPriority w:val="9"/>
    <w:unhideWhenUsed/>
    <w:qFormat/>
    <w:rsid w:val="002D2BFF"/>
    <w:pPr>
      <w:numPr>
        <w:numId w:val="2"/>
      </w:numPr>
      <w:outlineLvl w:val="3"/>
    </w:pPr>
    <w:rPr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link w:val="a4"/>
    <w:autoRedefine/>
    <w:qFormat/>
    <w:rsid w:val="006D6F54"/>
    <w:pPr>
      <w:spacing w:after="0"/>
      <w:ind w:firstLine="709"/>
      <w:contextualSpacing/>
    </w:pPr>
    <w:rPr>
      <w:rFonts w:ascii="Courier New" w:hAnsi="Courier New" w:cs="Courier New"/>
      <w:color w:val="0000FF"/>
      <w:sz w:val="20"/>
      <w:szCs w:val="20"/>
      <w:lang w:val="en-US"/>
    </w:rPr>
  </w:style>
  <w:style w:type="character" w:customStyle="1" w:styleId="11">
    <w:name w:val="Заголовок 1 Знак"/>
    <w:basedOn w:val="a0"/>
    <w:link w:val="10"/>
    <w:uiPriority w:val="9"/>
    <w:rsid w:val="00501CB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4">
    <w:name w:val="Программный код Знак"/>
    <w:basedOn w:val="a0"/>
    <w:link w:val="a3"/>
    <w:rsid w:val="006D6F54"/>
    <w:rPr>
      <w:rFonts w:ascii="Courier New" w:hAnsi="Courier New" w:cs="Courier New"/>
      <w:color w:val="0000FF"/>
      <w:sz w:val="20"/>
      <w:szCs w:val="20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B38A6"/>
    <w:rPr>
      <w:rFonts w:ascii="Times New Roman" w:eastAsiaTheme="majorEastAsia" w:hAnsi="Times New Roman" w:cstheme="majorBidi"/>
      <w:b/>
      <w:b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F9231F"/>
    <w:rPr>
      <w:rFonts w:ascii="Times New Roman" w:eastAsiaTheme="majorEastAsia" w:hAnsi="Times New Roman" w:cstheme="majorBidi"/>
      <w:b/>
      <w:bCs/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2D2BFF"/>
    <w:rPr>
      <w:rFonts w:ascii="Times New Roman" w:eastAsiaTheme="majorEastAsia" w:hAnsi="Times New Roman" w:cstheme="majorBidi"/>
      <w:b/>
      <w:bCs/>
      <w:iCs/>
      <w:sz w:val="28"/>
      <w:szCs w:val="24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A27274"/>
    <w:pPr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C0EE6"/>
    <w:pPr>
      <w:tabs>
        <w:tab w:val="left" w:pos="660"/>
        <w:tab w:val="right" w:leader="dot" w:pos="10195"/>
      </w:tabs>
      <w:spacing w:after="100"/>
      <w:ind w:firstLine="0"/>
    </w:pPr>
  </w:style>
  <w:style w:type="character" w:styleId="a5">
    <w:name w:val="Hyperlink"/>
    <w:basedOn w:val="a0"/>
    <w:uiPriority w:val="99"/>
    <w:unhideWhenUsed/>
    <w:rsid w:val="009D4A9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D4A9D"/>
    <w:pPr>
      <w:ind w:left="720"/>
      <w:contextualSpacing/>
    </w:pPr>
  </w:style>
  <w:style w:type="table" w:styleId="a7">
    <w:name w:val="Table Grid"/>
    <w:basedOn w:val="a1"/>
    <w:uiPriority w:val="39"/>
    <w:rsid w:val="007F68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autoRedefine/>
    <w:uiPriority w:val="35"/>
    <w:unhideWhenUsed/>
    <w:qFormat/>
    <w:rsid w:val="00115307"/>
    <w:pPr>
      <w:keepNext/>
      <w:spacing w:after="0"/>
      <w:ind w:firstLine="0"/>
    </w:pPr>
    <w:rPr>
      <w:iCs/>
      <w:szCs w:val="18"/>
    </w:rPr>
  </w:style>
  <w:style w:type="paragraph" w:styleId="a9">
    <w:name w:val="Subtitle"/>
    <w:basedOn w:val="a"/>
    <w:next w:val="a"/>
    <w:link w:val="aa"/>
    <w:autoRedefine/>
    <w:uiPriority w:val="11"/>
    <w:qFormat/>
    <w:rsid w:val="006F1C3D"/>
    <w:pPr>
      <w:numPr>
        <w:ilvl w:val="1"/>
      </w:numPr>
      <w:ind w:firstLine="567"/>
      <w:jc w:val="center"/>
    </w:pPr>
    <w:rPr>
      <w:rFonts w:eastAsiaTheme="minorEastAsia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6F1C3D"/>
    <w:rPr>
      <w:rFonts w:ascii="Times New Roman" w:eastAsiaTheme="minorEastAsia" w:hAnsi="Times New Roman"/>
      <w:spacing w:val="15"/>
      <w:sz w:val="28"/>
    </w:rPr>
  </w:style>
  <w:style w:type="paragraph" w:styleId="ab">
    <w:name w:val="Bibliography"/>
    <w:basedOn w:val="a"/>
    <w:next w:val="a"/>
    <w:uiPriority w:val="37"/>
    <w:unhideWhenUsed/>
    <w:rsid w:val="0091487B"/>
  </w:style>
  <w:style w:type="paragraph" w:styleId="ac">
    <w:name w:val="No Spacing"/>
    <w:uiPriority w:val="1"/>
    <w:qFormat/>
    <w:rsid w:val="00686A0B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ad">
    <w:name w:val="header"/>
    <w:basedOn w:val="a"/>
    <w:link w:val="ae"/>
    <w:uiPriority w:val="99"/>
    <w:unhideWhenUsed/>
    <w:rsid w:val="00D23E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23EA4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D23E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23EA4"/>
    <w:rPr>
      <w:rFonts w:ascii="Times New Roman" w:hAnsi="Times New Roman"/>
      <w:sz w:val="28"/>
    </w:rPr>
  </w:style>
  <w:style w:type="numbering" w:customStyle="1" w:styleId="1">
    <w:name w:val="Текущий список1"/>
    <w:uiPriority w:val="99"/>
    <w:rsid w:val="006C0DD7"/>
    <w:pPr>
      <w:numPr>
        <w:numId w:val="20"/>
      </w:numPr>
    </w:pPr>
  </w:style>
  <w:style w:type="paragraph" w:styleId="af1">
    <w:name w:val="TOC Heading"/>
    <w:basedOn w:val="10"/>
    <w:next w:val="a"/>
    <w:uiPriority w:val="39"/>
    <w:unhideWhenUsed/>
    <w:qFormat/>
    <w:rsid w:val="001D0ECE"/>
    <w:pPr>
      <w:pageBreakBefore w:val="0"/>
      <w:spacing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840AE"/>
    <w:pPr>
      <w:tabs>
        <w:tab w:val="left" w:pos="1100"/>
        <w:tab w:val="right" w:leader="dot" w:pos="10195"/>
      </w:tabs>
      <w:spacing w:after="0"/>
      <w:ind w:left="442" w:firstLine="0"/>
      <w:jc w:val="left"/>
    </w:pPr>
    <w:rPr>
      <w:rFonts w:eastAsiaTheme="minorEastAsia" w:cs="Times New Roman"/>
      <w:noProof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5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7.emf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6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9.vsdx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2.emf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storage\&#1059;&#1085;&#1080;&#1074;&#1077;&#1088;&#1089;&#1080;&#1090;&#1077;&#1090;\&#1061;&#1088;&#1072;&#1085;&#1080;&#1083;&#1080;&#1097;&#1077;\&#1040;&#1083;&#1075;&#1086;&#1088;&#1080;&#1090;&#1084;&#1080;&#1079;&#1072;&#1094;&#1080;&#1103;%20&#1080;%20&#1087;&#1088;&#1086;&#1075;&#1088;&#1072;&#1084;&#1084;&#1080;&#1088;&#1086;&#1074;&#1072;&#1085;&#1080;&#1077;\&#1050;&#1091;&#1088;&#1089;&#1086;&#1074;&#1072;&#1103;%20&#1088;&#1072;&#1073;&#1086;&#1090;&#1072;\new.tmp.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АВТОД</b:Tag>
    <b:SourceType>Book</b:SourceType>
    <b:Guid>{CCEA2220-DF61-4A36-8550-B59BA377B794}</b:Guid>
    <b:Author>
      <b:Author>
        <b:NameList>
          <b:Person>
            <b:Last>Г.</b:Last>
            <b:First>Шилдт</b:First>
          </b:Person>
        </b:NameList>
      </b:Author>
    </b:Author>
    <b:Title>C++ для начинающих. Серия "Шаг за шагом"</b:Title>
    <b:Year>2013</b:Year>
    <b:City>М.</b:City>
    <b:Publisher>ЭКОМ Паблишерз</b:Publisher>
    <b:Pages>640</b:Pages>
    <b:RefOrder>1</b:RefOrder>
  </b:Source>
</b:Sources>
</file>

<file path=customXml/itemProps1.xml><?xml version="1.0" encoding="utf-8"?>
<ds:datastoreItem xmlns:ds="http://schemas.openxmlformats.org/officeDocument/2006/customXml" ds:itemID="{EC1DF97A-8C98-47EF-BB61-9EAA90516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new.tmp.template.dotx</Template>
  <TotalTime>1103</TotalTime>
  <Pages>1</Pages>
  <Words>15149</Words>
  <Characters>86355</Characters>
  <Application>Microsoft Office Word</Application>
  <DocSecurity>0</DocSecurity>
  <Lines>719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Алексеев</dc:creator>
  <cp:keywords/>
  <dc:description/>
  <cp:lastModifiedBy>Даниил Бугаенко</cp:lastModifiedBy>
  <cp:revision>21</cp:revision>
  <cp:lastPrinted>2021-12-27T19:40:00Z</cp:lastPrinted>
  <dcterms:created xsi:type="dcterms:W3CDTF">2021-12-21T10:14:00Z</dcterms:created>
  <dcterms:modified xsi:type="dcterms:W3CDTF">2021-12-27T19:43:00Z</dcterms:modified>
</cp:coreProperties>
</file>